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485BE9" w14:textId="77777777" w:rsidR="009279E3" w:rsidRDefault="002A3009" w:rsidP="009279E3">
      <w:r>
        <w:rPr>
          <w:noProof/>
          <w:lang w:eastAsia="nl-NL"/>
        </w:rPr>
        <mc:AlternateContent>
          <mc:Choice Requires="wps">
            <w:drawing>
              <wp:anchor distT="45720" distB="45720" distL="114300" distR="114300" simplePos="0" relativeHeight="251659264" behindDoc="1" locked="0" layoutInCell="1" allowOverlap="1" wp14:anchorId="2D8CB90A" wp14:editId="0AA380B0">
                <wp:simplePos x="0" y="0"/>
                <wp:positionH relativeFrom="column">
                  <wp:posOffset>2552700</wp:posOffset>
                </wp:positionH>
                <wp:positionV relativeFrom="paragraph">
                  <wp:posOffset>4445</wp:posOffset>
                </wp:positionV>
                <wp:extent cx="1161415" cy="657225"/>
                <wp:effectExtent l="0" t="0" r="0" b="0"/>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297FED91" w14:textId="77777777" w:rsidR="00151B8A" w:rsidRDefault="00151B8A">
                            <w:r>
                              <w:rPr>
                                <w:noProof/>
                                <w:lang w:eastAsia="nl-NL"/>
                              </w:rPr>
                              <w:drawing>
                                <wp:inline distT="0" distB="0" distL="0" distR="0" wp14:anchorId="23F46C5D" wp14:editId="72EDFD74">
                                  <wp:extent cx="914528" cy="552527"/>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ticle6.png"/>
                                          <pic:cNvPicPr/>
                                        </pic:nvPicPr>
                                        <pic:blipFill>
                                          <a:blip r:embed="rId12">
                                            <a:extLst>
                                              <a:ext uri="{28A0092B-C50C-407E-A947-70E740481C1C}">
                                                <a14:useLocalDpi xmlns:a14="http://schemas.microsoft.com/office/drawing/2010/main" val="0"/>
                                              </a:ext>
                                            </a:extLst>
                                          </a:blip>
                                          <a:stretch>
                                            <a:fillRect/>
                                          </a:stretch>
                                        </pic:blipFill>
                                        <pic:spPr>
                                          <a:xfrm>
                                            <a:off x="0" y="0"/>
                                            <a:ext cx="914528" cy="55252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8CB90A" id="_x0000_t202" coordsize="21600,21600" o:spt="202" path="m,l,21600r21600,l21600,xe">
                <v:stroke joinstyle="miter"/>
                <v:path gradientshapeok="t" o:connecttype="rect"/>
              </v:shapetype>
              <v:shape id="Tekstvak 2" o:spid="_x0000_s1026" type="#_x0000_t202" style="position:absolute;margin-left:201pt;margin-top:.35pt;width:91.45pt;height:51.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" filled="f" stroked="f">
                <v:textbox>
                  <w:txbxContent>
                    <w:p w14:paraId="297FED91" w14:textId="77777777" w:rsidR="00151B8A" w:rsidRDefault="00151B8A">
                      <w:r>
                        <w:rPr>
                          <w:noProof/>
                          <w:lang w:eastAsia="nl-NL"/>
                        </w:rPr>
                        <w:drawing>
                          <wp:inline distT="0" distB="0" distL="0" distR="0" wp14:anchorId="23F46C5D" wp14:editId="72EDFD74">
                            <wp:extent cx="914528" cy="552527"/>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ticle6.png"/>
                                    <pic:cNvPicPr/>
                                  </pic:nvPicPr>
                                  <pic:blipFill>
                                    <a:blip r:embed="rId12">
                                      <a:extLst>
                                        <a:ext uri="{28A0092B-C50C-407E-A947-70E740481C1C}">
                                          <a14:useLocalDpi xmlns:a14="http://schemas.microsoft.com/office/drawing/2010/main" val="0"/>
                                        </a:ext>
                                      </a:extLst>
                                    </a:blip>
                                    <a:stretch>
                                      <a:fillRect/>
                                    </a:stretch>
                                  </pic:blipFill>
                                  <pic:spPr>
                                    <a:xfrm>
                                      <a:off x="0" y="0"/>
                                      <a:ext cx="914528" cy="552527"/>
                                    </a:xfrm>
                                    <a:prstGeom prst="rect">
                                      <a:avLst/>
                                    </a:prstGeom>
                                  </pic:spPr>
                                </pic:pic>
                              </a:graphicData>
                            </a:graphic>
                          </wp:inline>
                        </w:drawing>
                      </w:r>
                    </w:p>
                  </w:txbxContent>
                </v:textbox>
              </v:shape>
            </w:pict>
          </mc:Fallback>
        </mc:AlternateContent>
      </w:r>
    </w:p>
    <w:p w14:paraId="61FAC9D1" w14:textId="77777777" w:rsidR="003D4047" w:rsidRDefault="003D4047" w:rsidP="009279E3"/>
    <w:p w14:paraId="6D1D3E66" w14:textId="77777777" w:rsidR="003D4047" w:rsidRDefault="002A3009" w:rsidP="009279E3">
      <w:r>
        <w:rPr>
          <w:noProof/>
          <w:lang w:eastAsia="nl-NL"/>
        </w:rPr>
        <mc:AlternateContent>
          <mc:Choice Requires="wps">
            <w:drawing>
              <wp:anchor distT="45720" distB="45720" distL="114300" distR="114300" simplePos="0" relativeHeight="251661312" behindDoc="1" locked="0" layoutInCell="1" allowOverlap="1" wp14:anchorId="3D8CA16D" wp14:editId="5719A2FF">
                <wp:simplePos x="0" y="0"/>
                <wp:positionH relativeFrom="margin">
                  <wp:align>right</wp:align>
                </wp:positionH>
                <wp:positionV relativeFrom="paragraph">
                  <wp:posOffset>294640</wp:posOffset>
                </wp:positionV>
                <wp:extent cx="433070" cy="657225"/>
                <wp:effectExtent l="0" t="0" r="0" b="0"/>
                <wp:wrapNone/>
                <wp:docPr id="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657225"/>
                        </a:xfrm>
                        <a:prstGeom prst="rect">
                          <a:avLst/>
                        </a:prstGeom>
                        <a:noFill/>
                        <a:ln w="9525">
                          <a:noFill/>
                          <a:miter lim="800000"/>
                          <a:headEnd/>
                          <a:tailEnd/>
                        </a:ln>
                      </wps:spPr>
                      <wps:txbx>
                        <w:txbxContent>
                          <w:p w14:paraId="6F667CE9" w14:textId="77777777" w:rsidR="00151B8A" w:rsidRDefault="00151B8A">
                            <w:r>
                              <w:rPr>
                                <w:noProof/>
                                <w:lang w:eastAsia="nl-NL"/>
                              </w:rPr>
                              <w:drawing>
                                <wp:inline distT="0" distB="0" distL="0" distR="0" wp14:anchorId="2F214AE5" wp14:editId="2B43017E">
                                  <wp:extent cx="219106" cy="504895"/>
                                  <wp:effectExtent l="0" t="0" r="952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icle7.png"/>
                                          <pic:cNvPicPr/>
                                        </pic:nvPicPr>
                                        <pic:blipFill>
                                          <a:blip r:embed="rId13">
                                            <a:extLst>
                                              <a:ext uri="{28A0092B-C50C-407E-A947-70E740481C1C}">
                                                <a14:useLocalDpi xmlns:a14="http://schemas.microsoft.com/office/drawing/2010/main" val="0"/>
                                              </a:ext>
                                            </a:extLst>
                                          </a:blip>
                                          <a:stretch>
                                            <a:fillRect/>
                                          </a:stretch>
                                        </pic:blipFill>
                                        <pic:spPr>
                                          <a:xfrm>
                                            <a:off x="0" y="0"/>
                                            <a:ext cx="219106" cy="5048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CA16D" id="_x0000_s1027" type="#_x0000_t202" style="position:absolute;margin-left:-17.1pt;margin-top:23.2pt;width:34.1pt;height:51.75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" filled="f" stroked="f">
                <v:textbox>
                  <w:txbxContent>
                    <w:p w14:paraId="6F667CE9" w14:textId="77777777" w:rsidR="00151B8A" w:rsidRDefault="00151B8A">
                      <w:r>
                        <w:rPr>
                          <w:noProof/>
                          <w:lang w:eastAsia="nl-NL"/>
                        </w:rPr>
                        <w:drawing>
                          <wp:inline distT="0" distB="0" distL="0" distR="0" wp14:anchorId="2F214AE5" wp14:editId="2B43017E">
                            <wp:extent cx="219106" cy="504895"/>
                            <wp:effectExtent l="0" t="0" r="952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icle7.png"/>
                                    <pic:cNvPicPr/>
                                  </pic:nvPicPr>
                                  <pic:blipFill>
                                    <a:blip r:embed="rId13">
                                      <a:extLst>
                                        <a:ext uri="{28A0092B-C50C-407E-A947-70E740481C1C}">
                                          <a14:useLocalDpi xmlns:a14="http://schemas.microsoft.com/office/drawing/2010/main" val="0"/>
                                        </a:ext>
                                      </a:extLst>
                                    </a:blip>
                                    <a:stretch>
                                      <a:fillRect/>
                                    </a:stretch>
                                  </pic:blipFill>
                                  <pic:spPr>
                                    <a:xfrm>
                                      <a:off x="0" y="0"/>
                                      <a:ext cx="219106" cy="504895"/>
                                    </a:xfrm>
                                    <a:prstGeom prst="rect">
                                      <a:avLst/>
                                    </a:prstGeom>
                                  </pic:spPr>
                                </pic:pic>
                              </a:graphicData>
                            </a:graphic>
                          </wp:inline>
                        </w:drawing>
                      </w:r>
                    </w:p>
                  </w:txbxContent>
                </v:textbox>
                <w10:wrap anchorx="margin"/>
              </v:shape>
            </w:pict>
          </mc:Fallback>
        </mc:AlternateContent>
      </w:r>
    </w:p>
    <w:sdt>
      <w:sdtPr>
        <w:rPr>
          <w:rStyle w:val="Stijl1"/>
        </w:rPr>
        <w:alias w:val="Titel"/>
        <w:tag w:val=""/>
        <w:id w:val="390851399"/>
        <w:placeholder>
          <w:docPart w:val="824BDD48D654485284C19269975A4B6C"/>
        </w:placeholder>
        <w:dataBinding w:prefixMappings="xmlns:ns0='http://purl.org/dc/elements/1.1/' xmlns:ns1='http://schemas.openxmlformats.org/package/2006/metadata/core-properties' " w:xpath="/ns1:coreProperties[1]/ns0:title[1]" w:storeItemID="{6C3C8BC8-F283-45AE-878A-BAB7291924A1}"/>
        <w:text/>
      </w:sdtPr>
      <w:sdtEndPr>
        <w:rPr>
          <w:rStyle w:val="Standaardalinea-lettertype"/>
          <w:color w:val="auto"/>
          <w:sz w:val="20"/>
        </w:rPr>
      </w:sdtEndPr>
      <w:sdtContent>
        <w:p w14:paraId="15EFC957" w14:textId="77777777" w:rsidR="003D4047" w:rsidRDefault="002D0202" w:rsidP="009279E3">
          <w:r>
            <w:rPr>
              <w:rStyle w:val="Stijl1"/>
            </w:rPr>
            <w:t>Performance Teststraat</w:t>
          </w:r>
        </w:p>
      </w:sdtContent>
    </w:sdt>
    <w:sdt>
      <w:sdtPr>
        <w:alias w:val="Subtitel"/>
        <w:tag w:val="subtitel"/>
        <w:id w:val="-229931680"/>
        <w:placeholder>
          <w:docPart w:val="0F5A9FEC75364E84898C81EC8BC7F32D"/>
        </w:placeholder>
      </w:sdtPr>
      <w:sdtEndPr>
        <w:rPr>
          <w:sz w:val="50"/>
          <w:szCs w:val="50"/>
        </w:rPr>
      </w:sdtEndPr>
      <w:sdtContent>
        <w:p w14:paraId="2B0BD2DE" w14:textId="77777777" w:rsidR="003560D6" w:rsidRPr="003D4047" w:rsidRDefault="005F0EDD" w:rsidP="009279E3">
          <w:pPr>
            <w:rPr>
              <w:sz w:val="50"/>
              <w:szCs w:val="50"/>
            </w:rPr>
          </w:pPr>
          <w:r>
            <w:rPr>
              <w:sz w:val="50"/>
              <w:szCs w:val="50"/>
            </w:rPr>
            <w:t>Werking</w:t>
          </w:r>
          <w:r w:rsidR="00127675">
            <w:rPr>
              <w:sz w:val="50"/>
              <w:szCs w:val="50"/>
            </w:rPr>
            <w:t>, onderhoud en uitbreiding</w:t>
          </w:r>
        </w:p>
      </w:sdtContent>
    </w:sdt>
    <w:p w14:paraId="7FA55454" w14:textId="77777777" w:rsidR="006924EB" w:rsidRDefault="006924EB" w:rsidP="009279E3"/>
    <w:p w14:paraId="04A117E0" w14:textId="77777777" w:rsidR="006924EB" w:rsidRDefault="006924EB" w:rsidP="009279E3"/>
    <w:p w14:paraId="331D9B82" w14:textId="77777777" w:rsidR="006924EB" w:rsidRDefault="006924EB" w:rsidP="009279E3"/>
    <w:p w14:paraId="11E3875F" w14:textId="77777777" w:rsidR="006924EB" w:rsidRDefault="006924EB" w:rsidP="009279E3"/>
    <w:p w14:paraId="60CD0361" w14:textId="77777777" w:rsidR="006924EB" w:rsidRDefault="002A3009" w:rsidP="009279E3">
      <w:r>
        <w:rPr>
          <w:noProof/>
          <w:lang w:eastAsia="nl-NL"/>
        </w:rPr>
        <mc:AlternateContent>
          <mc:Choice Requires="wps">
            <w:drawing>
              <wp:anchor distT="45720" distB="45720" distL="114300" distR="114300" simplePos="0" relativeHeight="251663360" behindDoc="1" locked="0" layoutInCell="1" allowOverlap="1" wp14:anchorId="0D8EE6A8" wp14:editId="3E338297">
                <wp:simplePos x="0" y="0"/>
                <wp:positionH relativeFrom="column">
                  <wp:posOffset>4405630</wp:posOffset>
                </wp:positionH>
                <wp:positionV relativeFrom="paragraph">
                  <wp:posOffset>42545</wp:posOffset>
                </wp:positionV>
                <wp:extent cx="590550" cy="937895"/>
                <wp:effectExtent l="0" t="0" r="0" b="0"/>
                <wp:wrapNone/>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937895"/>
                        </a:xfrm>
                        <a:prstGeom prst="rect">
                          <a:avLst/>
                        </a:prstGeom>
                        <a:noFill/>
                        <a:ln w="9525">
                          <a:noFill/>
                          <a:miter lim="800000"/>
                          <a:headEnd/>
                          <a:tailEnd/>
                        </a:ln>
                      </wps:spPr>
                      <wps:txbx>
                        <w:txbxContent>
                          <w:p w14:paraId="3DFE4D06" w14:textId="77777777" w:rsidR="00151B8A" w:rsidRDefault="00151B8A">
                            <w:r>
                              <w:rPr>
                                <w:noProof/>
                                <w:lang w:eastAsia="nl-NL"/>
                              </w:rPr>
                              <w:drawing>
                                <wp:inline distT="0" distB="0" distL="0" distR="0" wp14:anchorId="449D117F" wp14:editId="58B4FCFE">
                                  <wp:extent cx="371527" cy="733527"/>
                                  <wp:effectExtent l="0" t="0" r="952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rticle5.png"/>
                                          <pic:cNvPicPr/>
                                        </pic:nvPicPr>
                                        <pic:blipFill>
                                          <a:blip r:embed="rId14">
                                            <a:extLst>
                                              <a:ext uri="{28A0092B-C50C-407E-A947-70E740481C1C}">
                                                <a14:useLocalDpi xmlns:a14="http://schemas.microsoft.com/office/drawing/2010/main" val="0"/>
                                              </a:ext>
                                            </a:extLst>
                                          </a:blip>
                                          <a:stretch>
                                            <a:fillRect/>
                                          </a:stretch>
                                        </pic:blipFill>
                                        <pic:spPr>
                                          <a:xfrm>
                                            <a:off x="0" y="0"/>
                                            <a:ext cx="371527" cy="73352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EE6A8" id="_x0000_s1028" type="#_x0000_t202" style="position:absolute;margin-left:346.9pt;margin-top:3.35pt;width:46.5pt;height:73.8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" filled="f" stroked="f">
                <v:textbox>
                  <w:txbxContent>
                    <w:p w14:paraId="3DFE4D06" w14:textId="77777777" w:rsidR="00151B8A" w:rsidRDefault="00151B8A">
                      <w:r>
                        <w:rPr>
                          <w:noProof/>
                          <w:lang w:eastAsia="nl-NL"/>
                        </w:rPr>
                        <w:drawing>
                          <wp:inline distT="0" distB="0" distL="0" distR="0" wp14:anchorId="449D117F" wp14:editId="58B4FCFE">
                            <wp:extent cx="371527" cy="733527"/>
                            <wp:effectExtent l="0" t="0" r="952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rticle5.png"/>
                                    <pic:cNvPicPr/>
                                  </pic:nvPicPr>
                                  <pic:blipFill>
                                    <a:blip r:embed="rId14">
                                      <a:extLst>
                                        <a:ext uri="{28A0092B-C50C-407E-A947-70E740481C1C}">
                                          <a14:useLocalDpi xmlns:a14="http://schemas.microsoft.com/office/drawing/2010/main" val="0"/>
                                        </a:ext>
                                      </a:extLst>
                                    </a:blip>
                                    <a:stretch>
                                      <a:fillRect/>
                                    </a:stretch>
                                  </pic:blipFill>
                                  <pic:spPr>
                                    <a:xfrm>
                                      <a:off x="0" y="0"/>
                                      <a:ext cx="371527" cy="733527"/>
                                    </a:xfrm>
                                    <a:prstGeom prst="rect">
                                      <a:avLst/>
                                    </a:prstGeom>
                                  </pic:spPr>
                                </pic:pic>
                              </a:graphicData>
                            </a:graphic>
                          </wp:inline>
                        </w:drawing>
                      </w:r>
                    </w:p>
                  </w:txbxContent>
                </v:textbox>
              </v:shape>
            </w:pict>
          </mc:Fallback>
        </mc:AlternateContent>
      </w:r>
    </w:p>
    <w:p w14:paraId="34077F19" w14:textId="77777777" w:rsidR="006924EB" w:rsidRDefault="006924EB" w:rsidP="009279E3"/>
    <w:p w14:paraId="1EA3BA46" w14:textId="77777777" w:rsidR="006924EB" w:rsidRDefault="006924EB" w:rsidP="009279E3"/>
    <w:p w14:paraId="0A2DE141" w14:textId="77777777" w:rsidR="006924EB" w:rsidRDefault="002A3009" w:rsidP="009279E3">
      <w:r>
        <w:rPr>
          <w:noProof/>
          <w:lang w:eastAsia="nl-NL"/>
        </w:rPr>
        <mc:AlternateContent>
          <mc:Choice Requires="wps">
            <w:drawing>
              <wp:anchor distT="45720" distB="45720" distL="114300" distR="114300" simplePos="0" relativeHeight="251665408" behindDoc="1" locked="0" layoutInCell="1" allowOverlap="1" wp14:anchorId="5925A03D" wp14:editId="138125A5">
                <wp:simplePos x="0" y="0"/>
                <wp:positionH relativeFrom="column">
                  <wp:posOffset>1453515</wp:posOffset>
                </wp:positionH>
                <wp:positionV relativeFrom="paragraph">
                  <wp:posOffset>288290</wp:posOffset>
                </wp:positionV>
                <wp:extent cx="1161415" cy="657225"/>
                <wp:effectExtent l="0" t="0" r="0" b="0"/>
                <wp:wrapNone/>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5823E595" w14:textId="77777777" w:rsidR="00151B8A" w:rsidRDefault="00151B8A">
                            <w:r>
                              <w:rPr>
                                <w:noProof/>
                                <w:lang w:eastAsia="nl-NL"/>
                              </w:rPr>
                              <w:drawing>
                                <wp:inline distT="0" distB="0" distL="0" distR="0" wp14:anchorId="325A7D88" wp14:editId="548E9B67">
                                  <wp:extent cx="781159" cy="523948"/>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ticle4.png"/>
                                          <pic:cNvPicPr/>
                                        </pic:nvPicPr>
                                        <pic:blipFill>
                                          <a:blip r:embed="rId15">
                                            <a:extLst>
                                              <a:ext uri="{28A0092B-C50C-407E-A947-70E740481C1C}">
                                                <a14:useLocalDpi xmlns:a14="http://schemas.microsoft.com/office/drawing/2010/main" val="0"/>
                                              </a:ext>
                                            </a:extLst>
                                          </a:blip>
                                          <a:stretch>
                                            <a:fillRect/>
                                          </a:stretch>
                                        </pic:blipFill>
                                        <pic:spPr>
                                          <a:xfrm>
                                            <a:off x="0" y="0"/>
                                            <a:ext cx="781159" cy="52394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5A03D" id="_x0000_s1029" type="#_x0000_t202" style="position:absolute;margin-left:114.45pt;margin-top:22.7pt;width:91.45pt;height:51.7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" filled="f" stroked="f">
                <v:textbox>
                  <w:txbxContent>
                    <w:p w14:paraId="5823E595" w14:textId="77777777" w:rsidR="00151B8A" w:rsidRDefault="00151B8A">
                      <w:r>
                        <w:rPr>
                          <w:noProof/>
                          <w:lang w:eastAsia="nl-NL"/>
                        </w:rPr>
                        <w:drawing>
                          <wp:inline distT="0" distB="0" distL="0" distR="0" wp14:anchorId="325A7D88" wp14:editId="548E9B67">
                            <wp:extent cx="781159" cy="523948"/>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ticle4.png"/>
                                    <pic:cNvPicPr/>
                                  </pic:nvPicPr>
                                  <pic:blipFill>
                                    <a:blip r:embed="rId15">
                                      <a:extLst>
                                        <a:ext uri="{28A0092B-C50C-407E-A947-70E740481C1C}">
                                          <a14:useLocalDpi xmlns:a14="http://schemas.microsoft.com/office/drawing/2010/main" val="0"/>
                                        </a:ext>
                                      </a:extLst>
                                    </a:blip>
                                    <a:stretch>
                                      <a:fillRect/>
                                    </a:stretch>
                                  </pic:blipFill>
                                  <pic:spPr>
                                    <a:xfrm>
                                      <a:off x="0" y="0"/>
                                      <a:ext cx="781159" cy="523948"/>
                                    </a:xfrm>
                                    <a:prstGeom prst="rect">
                                      <a:avLst/>
                                    </a:prstGeom>
                                  </pic:spPr>
                                </pic:pic>
                              </a:graphicData>
                            </a:graphic>
                          </wp:inline>
                        </w:drawing>
                      </w:r>
                    </w:p>
                  </w:txbxContent>
                </v:textbox>
              </v:shape>
            </w:pict>
          </mc:Fallback>
        </mc:AlternateContent>
      </w:r>
    </w:p>
    <w:p w14:paraId="1D273B94" w14:textId="77777777" w:rsidR="006924EB" w:rsidRDefault="006924EB" w:rsidP="009279E3"/>
    <w:p w14:paraId="052562C1" w14:textId="77777777" w:rsidR="006924EB" w:rsidRDefault="006924EB" w:rsidP="009279E3"/>
    <w:p w14:paraId="064A2C41" w14:textId="77777777" w:rsidR="006924EB" w:rsidRDefault="006924EB" w:rsidP="009279E3"/>
    <w:p w14:paraId="66907E8C" w14:textId="77777777" w:rsidR="006924EB" w:rsidRDefault="006924EB" w:rsidP="009279E3"/>
    <w:p w14:paraId="50539EE5" w14:textId="77777777" w:rsidR="006924EB" w:rsidRDefault="002A3009" w:rsidP="009279E3">
      <w:r>
        <w:rPr>
          <w:noProof/>
          <w:lang w:eastAsia="nl-NL"/>
        </w:rPr>
        <mc:AlternateContent>
          <mc:Choice Requires="wps">
            <w:drawing>
              <wp:anchor distT="45720" distB="45720" distL="114300" distR="114300" simplePos="0" relativeHeight="251671552" behindDoc="1" locked="0" layoutInCell="1" allowOverlap="1" wp14:anchorId="5C8DEA7B" wp14:editId="4B694BB9">
                <wp:simplePos x="0" y="0"/>
                <wp:positionH relativeFrom="column">
                  <wp:posOffset>-145415</wp:posOffset>
                </wp:positionH>
                <wp:positionV relativeFrom="paragraph">
                  <wp:posOffset>229870</wp:posOffset>
                </wp:positionV>
                <wp:extent cx="534670" cy="1078865"/>
                <wp:effectExtent l="0" t="0" r="0" b="0"/>
                <wp:wrapNone/>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 cy="1078865"/>
                        </a:xfrm>
                        <a:prstGeom prst="rect">
                          <a:avLst/>
                        </a:prstGeom>
                        <a:noFill/>
                        <a:ln w="9525">
                          <a:noFill/>
                          <a:miter lim="800000"/>
                          <a:headEnd/>
                          <a:tailEnd/>
                        </a:ln>
                      </wps:spPr>
                      <wps:txbx>
                        <w:txbxContent>
                          <w:p w14:paraId="4042F21E" w14:textId="77777777" w:rsidR="00151B8A" w:rsidRDefault="00151B8A">
                            <w:r>
                              <w:rPr>
                                <w:noProof/>
                                <w:lang w:eastAsia="nl-NL"/>
                              </w:rPr>
                              <w:drawing>
                                <wp:inline distT="0" distB="0" distL="0" distR="0" wp14:anchorId="7DECA5D1" wp14:editId="7AA2363D">
                                  <wp:extent cx="295316" cy="914528"/>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rticle3.png"/>
                                          <pic:cNvPicPr/>
                                        </pic:nvPicPr>
                                        <pic:blipFill>
                                          <a:blip r:embed="rId16">
                                            <a:extLst>
                                              <a:ext uri="{28A0092B-C50C-407E-A947-70E740481C1C}">
                                                <a14:useLocalDpi xmlns:a14="http://schemas.microsoft.com/office/drawing/2010/main" val="0"/>
                                              </a:ext>
                                            </a:extLst>
                                          </a:blip>
                                          <a:stretch>
                                            <a:fillRect/>
                                          </a:stretch>
                                        </pic:blipFill>
                                        <pic:spPr>
                                          <a:xfrm>
                                            <a:off x="0" y="0"/>
                                            <a:ext cx="295316" cy="91452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DEA7B" id="_x0000_s1030" type="#_x0000_t202" style="position:absolute;margin-left:-11.45pt;margin-top:18.1pt;width:42.1pt;height:84.9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" filled="f" stroked="f">
                <v:textbox>
                  <w:txbxContent>
                    <w:p w14:paraId="4042F21E" w14:textId="77777777" w:rsidR="00151B8A" w:rsidRDefault="00151B8A">
                      <w:r>
                        <w:rPr>
                          <w:noProof/>
                          <w:lang w:eastAsia="nl-NL"/>
                        </w:rPr>
                        <w:drawing>
                          <wp:inline distT="0" distB="0" distL="0" distR="0" wp14:anchorId="7DECA5D1" wp14:editId="7AA2363D">
                            <wp:extent cx="295316" cy="914528"/>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rticle3.png"/>
                                    <pic:cNvPicPr/>
                                  </pic:nvPicPr>
                                  <pic:blipFill>
                                    <a:blip r:embed="rId16">
                                      <a:extLst>
                                        <a:ext uri="{28A0092B-C50C-407E-A947-70E740481C1C}">
                                          <a14:useLocalDpi xmlns:a14="http://schemas.microsoft.com/office/drawing/2010/main" val="0"/>
                                        </a:ext>
                                      </a:extLst>
                                    </a:blip>
                                    <a:stretch>
                                      <a:fillRect/>
                                    </a:stretch>
                                  </pic:blipFill>
                                  <pic:spPr>
                                    <a:xfrm>
                                      <a:off x="0" y="0"/>
                                      <a:ext cx="295316" cy="914528"/>
                                    </a:xfrm>
                                    <a:prstGeom prst="rect">
                                      <a:avLst/>
                                    </a:prstGeom>
                                  </pic:spPr>
                                </pic:pic>
                              </a:graphicData>
                            </a:graphic>
                          </wp:inline>
                        </w:drawing>
                      </w:r>
                    </w:p>
                  </w:txbxContent>
                </v:textbox>
              </v:shape>
            </w:pict>
          </mc:Fallback>
        </mc:AlternateContent>
      </w:r>
    </w:p>
    <w:p w14:paraId="33038F75" w14:textId="77777777" w:rsidR="006924EB" w:rsidRDefault="006924EB" w:rsidP="009279E3"/>
    <w:p w14:paraId="2AA3544C" w14:textId="77777777" w:rsidR="006924EB" w:rsidRDefault="002A3009" w:rsidP="009279E3">
      <w:r>
        <w:rPr>
          <w:noProof/>
          <w:lang w:eastAsia="nl-NL"/>
        </w:rPr>
        <mc:AlternateContent>
          <mc:Choice Requires="wps">
            <w:drawing>
              <wp:anchor distT="45720" distB="45720" distL="114300" distR="114300" simplePos="0" relativeHeight="251667456" behindDoc="1" locked="0" layoutInCell="1" allowOverlap="1" wp14:anchorId="218AC649" wp14:editId="63E59C55">
                <wp:simplePos x="0" y="0"/>
                <wp:positionH relativeFrom="column">
                  <wp:posOffset>4475480</wp:posOffset>
                </wp:positionH>
                <wp:positionV relativeFrom="paragraph">
                  <wp:posOffset>49530</wp:posOffset>
                </wp:positionV>
                <wp:extent cx="1161415" cy="657225"/>
                <wp:effectExtent l="0" t="0" r="0" b="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72B49ED9" w14:textId="77777777" w:rsidR="00151B8A" w:rsidRDefault="00151B8A">
                            <w:r>
                              <w:rPr>
                                <w:noProof/>
                                <w:lang w:eastAsia="nl-NL"/>
                              </w:rPr>
                              <w:drawing>
                                <wp:inline distT="0" distB="0" distL="0" distR="0" wp14:anchorId="3C07B0FB" wp14:editId="0E1D598A">
                                  <wp:extent cx="838317" cy="438211"/>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ticle1.png"/>
                                          <pic:cNvPicPr/>
                                        </pic:nvPicPr>
                                        <pic:blipFill>
                                          <a:blip r:embed="rId17">
                                            <a:extLst>
                                              <a:ext uri="{28A0092B-C50C-407E-A947-70E740481C1C}">
                                                <a14:useLocalDpi xmlns:a14="http://schemas.microsoft.com/office/drawing/2010/main" val="0"/>
                                              </a:ext>
                                            </a:extLst>
                                          </a:blip>
                                          <a:stretch>
                                            <a:fillRect/>
                                          </a:stretch>
                                        </pic:blipFill>
                                        <pic:spPr>
                                          <a:xfrm>
                                            <a:off x="0" y="0"/>
                                            <a:ext cx="838317" cy="43821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AC649" id="_x0000_s1031" type="#_x0000_t202" style="position:absolute;margin-left:352.4pt;margin-top:3.9pt;width:91.45pt;height:51.7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" filled="f" stroked="f">
                <v:textbox>
                  <w:txbxContent>
                    <w:p w14:paraId="72B49ED9" w14:textId="77777777" w:rsidR="00151B8A" w:rsidRDefault="00151B8A">
                      <w:r>
                        <w:rPr>
                          <w:noProof/>
                          <w:lang w:eastAsia="nl-NL"/>
                        </w:rPr>
                        <w:drawing>
                          <wp:inline distT="0" distB="0" distL="0" distR="0" wp14:anchorId="3C07B0FB" wp14:editId="0E1D598A">
                            <wp:extent cx="838317" cy="438211"/>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ticle1.png"/>
                                    <pic:cNvPicPr/>
                                  </pic:nvPicPr>
                                  <pic:blipFill>
                                    <a:blip r:embed="rId17">
                                      <a:extLst>
                                        <a:ext uri="{28A0092B-C50C-407E-A947-70E740481C1C}">
                                          <a14:useLocalDpi xmlns:a14="http://schemas.microsoft.com/office/drawing/2010/main" val="0"/>
                                        </a:ext>
                                      </a:extLst>
                                    </a:blip>
                                    <a:stretch>
                                      <a:fillRect/>
                                    </a:stretch>
                                  </pic:blipFill>
                                  <pic:spPr>
                                    <a:xfrm>
                                      <a:off x="0" y="0"/>
                                      <a:ext cx="838317" cy="438211"/>
                                    </a:xfrm>
                                    <a:prstGeom prst="rect">
                                      <a:avLst/>
                                    </a:prstGeom>
                                  </pic:spPr>
                                </pic:pic>
                              </a:graphicData>
                            </a:graphic>
                          </wp:inline>
                        </w:drawing>
                      </w:r>
                    </w:p>
                  </w:txbxContent>
                </v:textbox>
              </v:shape>
            </w:pict>
          </mc:Fallback>
        </mc:AlternateContent>
      </w:r>
    </w:p>
    <w:p w14:paraId="56E5A473" w14:textId="77777777" w:rsidR="006924EB" w:rsidRDefault="006924EB" w:rsidP="009279E3"/>
    <w:p w14:paraId="42E2BC80" w14:textId="77777777" w:rsidR="003D4047" w:rsidRDefault="003D4047" w:rsidP="009279E3"/>
    <w:p w14:paraId="0F66437C" w14:textId="77777777" w:rsidR="003D4047" w:rsidRDefault="003D4047" w:rsidP="009279E3"/>
    <w:p w14:paraId="61379C60" w14:textId="77777777" w:rsidR="006924EB" w:rsidRDefault="002A3009" w:rsidP="006924EB">
      <w:pPr>
        <w:spacing w:line="384" w:lineRule="auto"/>
      </w:pPr>
      <w:r>
        <w:rPr>
          <w:noProof/>
          <w:lang w:eastAsia="nl-NL"/>
        </w:rPr>
        <mc:AlternateContent>
          <mc:Choice Requires="wps">
            <w:drawing>
              <wp:anchor distT="45720" distB="45720" distL="114300" distR="114300" simplePos="0" relativeHeight="251669504" behindDoc="1" locked="0" layoutInCell="1" allowOverlap="1" wp14:anchorId="7AAB6375" wp14:editId="1C138601">
                <wp:simplePos x="0" y="0"/>
                <wp:positionH relativeFrom="column">
                  <wp:posOffset>2509520</wp:posOffset>
                </wp:positionH>
                <wp:positionV relativeFrom="paragraph">
                  <wp:posOffset>213360</wp:posOffset>
                </wp:positionV>
                <wp:extent cx="1161415" cy="657225"/>
                <wp:effectExtent l="0" t="0" r="0" b="0"/>
                <wp:wrapNone/>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0372F08F" w14:textId="77777777" w:rsidR="00151B8A" w:rsidRDefault="00151B8A">
                            <w:r>
                              <w:rPr>
                                <w:noProof/>
                                <w:lang w:eastAsia="nl-NL"/>
                              </w:rPr>
                              <w:drawing>
                                <wp:inline distT="0" distB="0" distL="0" distR="0" wp14:anchorId="1700BA22" wp14:editId="11F16A45">
                                  <wp:extent cx="905001" cy="400106"/>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rticle2.png"/>
                                          <pic:cNvPicPr/>
                                        </pic:nvPicPr>
                                        <pic:blipFill>
                                          <a:blip r:embed="rId18">
                                            <a:extLst>
                                              <a:ext uri="{28A0092B-C50C-407E-A947-70E740481C1C}">
                                                <a14:useLocalDpi xmlns:a14="http://schemas.microsoft.com/office/drawing/2010/main" val="0"/>
                                              </a:ext>
                                            </a:extLst>
                                          </a:blip>
                                          <a:stretch>
                                            <a:fillRect/>
                                          </a:stretch>
                                        </pic:blipFill>
                                        <pic:spPr>
                                          <a:xfrm>
                                            <a:off x="0" y="0"/>
                                            <a:ext cx="905001" cy="40010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B6375" id="_x0000_s1032" type="#_x0000_t202" style="position:absolute;margin-left:197.6pt;margin-top:16.8pt;width:91.45pt;height:51.7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" filled="f" stroked="f">
                <v:textbox>
                  <w:txbxContent>
                    <w:p w14:paraId="0372F08F" w14:textId="77777777" w:rsidR="00151B8A" w:rsidRDefault="00151B8A">
                      <w:r>
                        <w:rPr>
                          <w:noProof/>
                          <w:lang w:eastAsia="nl-NL"/>
                        </w:rPr>
                        <w:drawing>
                          <wp:inline distT="0" distB="0" distL="0" distR="0" wp14:anchorId="1700BA22" wp14:editId="11F16A45">
                            <wp:extent cx="905001" cy="400106"/>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rticle2.png"/>
                                    <pic:cNvPicPr/>
                                  </pic:nvPicPr>
                                  <pic:blipFill>
                                    <a:blip r:embed="rId18">
                                      <a:extLst>
                                        <a:ext uri="{28A0092B-C50C-407E-A947-70E740481C1C}">
                                          <a14:useLocalDpi xmlns:a14="http://schemas.microsoft.com/office/drawing/2010/main" val="0"/>
                                        </a:ext>
                                      </a:extLst>
                                    </a:blip>
                                    <a:stretch>
                                      <a:fillRect/>
                                    </a:stretch>
                                  </pic:blipFill>
                                  <pic:spPr>
                                    <a:xfrm>
                                      <a:off x="0" y="0"/>
                                      <a:ext cx="905001" cy="400106"/>
                                    </a:xfrm>
                                    <a:prstGeom prst="rect">
                                      <a:avLst/>
                                    </a:prstGeom>
                                  </pic:spPr>
                                </pic:pic>
                              </a:graphicData>
                            </a:graphic>
                          </wp:inline>
                        </w:drawing>
                      </w:r>
                    </w:p>
                  </w:txbxContent>
                </v:textbox>
              </v:shape>
            </w:pict>
          </mc:Fallback>
        </mc:AlternateContent>
      </w:r>
      <w:r w:rsidR="006924EB">
        <w:rPr>
          <w:b/>
        </w:rPr>
        <w:t>Van</w:t>
      </w:r>
      <w:r w:rsidR="006924EB">
        <w:tab/>
      </w:r>
      <w:r w:rsidR="006924EB">
        <w:tab/>
      </w:r>
      <w:sdt>
        <w:sdtPr>
          <w:alias w:val="Auteur"/>
          <w:tag w:val=""/>
          <w:id w:val="1933081916"/>
          <w:placeholder>
            <w:docPart w:val="053D29E973CA479998DA1E8AB37BB383"/>
          </w:placeholder>
          <w:dataBinding w:prefixMappings="xmlns:ns0='http://purl.org/dc/elements/1.1/' xmlns:ns1='http://schemas.openxmlformats.org/package/2006/metadata/core-properties' " w:xpath="/ns1:coreProperties[1]/ns0:creator[1]" w:storeItemID="{6C3C8BC8-F283-45AE-878A-BAB7291924A1}"/>
          <w:text/>
        </w:sdtPr>
        <w:sdtContent>
          <w:r w:rsidR="002D0202">
            <w:t>Marcel Wigman</w:t>
          </w:r>
          <w:r w:rsidR="00C5289E">
            <w:t>, Erik Post</w:t>
          </w:r>
        </w:sdtContent>
      </w:sdt>
    </w:p>
    <w:p w14:paraId="2D76EEC9" w14:textId="70AE30CB" w:rsidR="006924EB" w:rsidRDefault="003D4047" w:rsidP="006924EB">
      <w:pPr>
        <w:spacing w:line="384" w:lineRule="auto"/>
      </w:pPr>
      <w:r>
        <w:rPr>
          <w:b/>
        </w:rPr>
        <w:t>Versie</w:t>
      </w:r>
      <w:r w:rsidR="006924EB">
        <w:tab/>
      </w:r>
      <w:r>
        <w:tab/>
      </w:r>
      <w:r w:rsidR="005F0EDD">
        <w:t>1</w:t>
      </w:r>
      <w:r w:rsidR="00E873DA">
        <w:t>.</w:t>
      </w:r>
      <w:r w:rsidR="00700482">
        <w:t>3</w:t>
      </w:r>
    </w:p>
    <w:p w14:paraId="46B35BAD" w14:textId="735113E6" w:rsidR="006924EB" w:rsidRDefault="006924EB" w:rsidP="003D4047">
      <w:pPr>
        <w:spacing w:line="384" w:lineRule="auto"/>
      </w:pPr>
      <w:r w:rsidRPr="00975FEB">
        <w:rPr>
          <w:b/>
        </w:rPr>
        <w:t>Datum</w:t>
      </w:r>
      <w:r w:rsidRPr="00975FEB">
        <w:rPr>
          <w:b/>
        </w:rPr>
        <w:tab/>
      </w:r>
      <w:r w:rsidRPr="00975FEB">
        <w:rPr>
          <w:b/>
        </w:rPr>
        <w:tab/>
      </w:r>
      <w:sdt>
        <w:sdtPr>
          <w:alias w:val="Publicatiedatum"/>
          <w:tag w:val=""/>
          <w:id w:val="393705103"/>
          <w:placeholder>
            <w:docPart w:val="7466190BE3874277B5BD678AC351F54F"/>
          </w:placeholder>
          <w:dataBinding w:prefixMappings="xmlns:ns0='http://schemas.microsoft.com/office/2006/coverPageProps' " w:xpath="/ns0:CoverPageProperties[1]/ns0:PublishDate[1]" w:storeItemID="{55AF091B-3C7A-41E3-B477-F2FDAA23CFDA}"/>
          <w:date w:fullDate="2019-01-24T00:00:00Z">
            <w:dateFormat w:val="d-M-yyyy"/>
            <w:lid w:val="nl-NL"/>
            <w:storeMappedDataAs w:val="dateTime"/>
            <w:calendar w:val="gregorian"/>
          </w:date>
        </w:sdtPr>
        <w:sdtContent>
          <w:r w:rsidR="00700482">
            <w:t>24-1-2019</w:t>
          </w:r>
        </w:sdtContent>
      </w:sdt>
    </w:p>
    <w:p w14:paraId="69D0E0B3" w14:textId="77777777" w:rsidR="00E82059" w:rsidRDefault="00E82059">
      <w:pPr>
        <w:spacing w:line="259" w:lineRule="auto"/>
      </w:pPr>
      <w:r>
        <w:br w:type="page"/>
      </w:r>
    </w:p>
    <w:p w14:paraId="0D491F9A" w14:textId="77777777" w:rsidR="00EE2ABE" w:rsidRPr="00E82059" w:rsidRDefault="00EE2ABE" w:rsidP="003D4047">
      <w:pPr>
        <w:spacing w:line="384" w:lineRule="auto"/>
        <w:rPr>
          <w:b/>
        </w:rPr>
      </w:pPr>
      <w:r w:rsidRPr="00E82059">
        <w:rPr>
          <w:b/>
        </w:rPr>
        <w:lastRenderedPageBreak/>
        <w:t>Revisietabel</w:t>
      </w:r>
    </w:p>
    <w:tbl>
      <w:tblPr>
        <w:tblStyle w:val="ListTable31"/>
        <w:tblW w:w="0" w:type="auto"/>
        <w:shd w:val="clear" w:color="auto" w:fill="FFFFFF" w:themeFill="background1"/>
        <w:tblLook w:val="04A0" w:firstRow="1" w:lastRow="0" w:firstColumn="1" w:lastColumn="0" w:noHBand="0" w:noVBand="1"/>
      </w:tblPr>
      <w:tblGrid>
        <w:gridCol w:w="1271"/>
        <w:gridCol w:w="1559"/>
        <w:gridCol w:w="2268"/>
        <w:gridCol w:w="3964"/>
      </w:tblGrid>
      <w:tr w:rsidR="004D0CA8" w:rsidRPr="004D0CA8" w14:paraId="20313D24" w14:textId="77777777" w:rsidTr="004D0C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94E11FD" w14:textId="77777777" w:rsidR="00EE2ABE" w:rsidRPr="004D0CA8" w:rsidRDefault="004D0CA8" w:rsidP="003D4047">
            <w:pPr>
              <w:spacing w:line="384" w:lineRule="auto"/>
              <w:rPr>
                <w:color w:val="4F7AFF" w:themeColor="accent3"/>
                <w:sz w:val="18"/>
              </w:rPr>
            </w:pPr>
            <w:r w:rsidRPr="004D0CA8">
              <w:rPr>
                <w:color w:val="4F7AFF" w:themeColor="accent3"/>
                <w:sz w:val="18"/>
              </w:rPr>
              <w:t>Datum</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314F5D8" w14:textId="77777777" w:rsidR="00EE2ABE" w:rsidRPr="004D0CA8" w:rsidRDefault="004D0CA8" w:rsidP="003D4047">
            <w:pPr>
              <w:spacing w:line="384" w:lineRule="auto"/>
              <w:cnfStyle w:val="100000000000" w:firstRow="1" w:lastRow="0" w:firstColumn="0" w:lastColumn="0" w:oddVBand="0" w:evenVBand="0" w:oddHBand="0" w:evenHBand="0" w:firstRowFirstColumn="0" w:firstRowLastColumn="0" w:lastRowFirstColumn="0" w:lastRowLastColumn="0"/>
              <w:rPr>
                <w:color w:val="4F7AFF" w:themeColor="accent3"/>
                <w:sz w:val="18"/>
              </w:rPr>
            </w:pPr>
            <w:r w:rsidRPr="004D0CA8">
              <w:rPr>
                <w:color w:val="4F7AFF" w:themeColor="accent3"/>
                <w:sz w:val="18"/>
              </w:rPr>
              <w:t>Versie</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6283EA0" w14:textId="77777777" w:rsidR="00EE2ABE" w:rsidRPr="004D0CA8" w:rsidRDefault="004D0CA8" w:rsidP="003D4047">
            <w:pPr>
              <w:spacing w:line="384" w:lineRule="auto"/>
              <w:cnfStyle w:val="100000000000" w:firstRow="1" w:lastRow="0" w:firstColumn="0" w:lastColumn="0" w:oddVBand="0" w:evenVBand="0" w:oddHBand="0" w:evenHBand="0" w:firstRowFirstColumn="0" w:firstRowLastColumn="0" w:lastRowFirstColumn="0" w:lastRowLastColumn="0"/>
              <w:rPr>
                <w:color w:val="4F7AFF" w:themeColor="accent3"/>
                <w:sz w:val="18"/>
              </w:rPr>
            </w:pPr>
            <w:r w:rsidRPr="004D0CA8">
              <w:rPr>
                <w:color w:val="4F7AFF" w:themeColor="accent3"/>
                <w:sz w:val="18"/>
              </w:rPr>
              <w:t>Auteur</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30F77431" w14:textId="77777777" w:rsidR="00A55D1B" w:rsidRPr="004D0CA8" w:rsidRDefault="004D0CA8" w:rsidP="003D4047">
            <w:pPr>
              <w:spacing w:line="384" w:lineRule="auto"/>
              <w:cnfStyle w:val="100000000000" w:firstRow="1" w:lastRow="0" w:firstColumn="0" w:lastColumn="0" w:oddVBand="0" w:evenVBand="0" w:oddHBand="0" w:evenHBand="0" w:firstRowFirstColumn="0" w:firstRowLastColumn="0" w:lastRowFirstColumn="0" w:lastRowLastColumn="0"/>
              <w:rPr>
                <w:color w:val="4F7AFF" w:themeColor="accent3"/>
                <w:sz w:val="18"/>
                <w:lang w:val="en-US"/>
              </w:rPr>
            </w:pPr>
            <w:r w:rsidRPr="004D0CA8">
              <w:rPr>
                <w:color w:val="4F7AFF" w:themeColor="accent3"/>
                <w:sz w:val="18"/>
                <w:lang w:val="en-US"/>
              </w:rPr>
              <w:t>Opmerking</w:t>
            </w:r>
          </w:p>
        </w:tc>
      </w:tr>
      <w:tr w:rsidR="004D0CA8" w:rsidRPr="00EC147D" w14:paraId="44C5376D" w14:textId="77777777" w:rsidTr="00F3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1C03508B" w14:textId="77777777" w:rsidR="004D0CA8" w:rsidRPr="00EC147D" w:rsidRDefault="005F0EDD" w:rsidP="00F3440C">
            <w:pPr>
              <w:spacing w:line="384" w:lineRule="auto"/>
              <w:rPr>
                <w:b w:val="0"/>
                <w:sz w:val="18"/>
              </w:rPr>
            </w:pPr>
            <w:r>
              <w:rPr>
                <w:b w:val="0"/>
                <w:sz w:val="18"/>
              </w:rPr>
              <w:t>1-5-2018</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6359C64" w14:textId="77777777" w:rsidR="004D0CA8" w:rsidRPr="00EC147D" w:rsidRDefault="005F0EDD" w:rsidP="00F3440C">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0.1</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1BD9580" w14:textId="77777777" w:rsidR="004D0CA8" w:rsidRPr="00EC147D" w:rsidRDefault="005F0EDD" w:rsidP="00F3440C">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311D1BEE" w14:textId="52AC3253" w:rsidR="004D0CA8" w:rsidRPr="00EC147D" w:rsidRDefault="00151B8A" w:rsidP="00F3440C">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Initiële</w:t>
            </w:r>
            <w:r w:rsidR="005F0EDD">
              <w:rPr>
                <w:sz w:val="18"/>
              </w:rPr>
              <w:t xml:space="preserve"> opzet</w:t>
            </w:r>
          </w:p>
        </w:tc>
      </w:tr>
      <w:tr w:rsidR="00EE2ABE" w:rsidRPr="00EC147D" w14:paraId="67F36617" w14:textId="77777777" w:rsidTr="004D0CA8">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5CEC32C1" w14:textId="77777777" w:rsidR="00A55D1B" w:rsidRPr="00EC147D" w:rsidRDefault="00500104" w:rsidP="003D4047">
            <w:pPr>
              <w:spacing w:line="384" w:lineRule="auto"/>
              <w:rPr>
                <w:b w:val="0"/>
                <w:sz w:val="18"/>
              </w:rPr>
            </w:pPr>
            <w:r>
              <w:rPr>
                <w:b w:val="0"/>
                <w:sz w:val="18"/>
              </w:rPr>
              <w:t>7-5-2018</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C63EE00" w14:textId="77777777" w:rsidR="00EE2ABE" w:rsidRPr="00EC147D" w:rsidRDefault="00500104"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1.0</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0AE78AD" w14:textId="77777777" w:rsidR="00EE2ABE" w:rsidRPr="00EC147D" w:rsidRDefault="00500104"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058564B" w14:textId="77777777" w:rsidR="00EE2ABE" w:rsidRPr="00EC147D" w:rsidRDefault="00500104"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Rapportgenerator deel klaar</w:t>
            </w:r>
          </w:p>
        </w:tc>
      </w:tr>
      <w:tr w:rsidR="008B133E" w:rsidRPr="00EC147D" w14:paraId="69BF3622" w14:textId="77777777" w:rsidTr="004D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7FA0814E" w14:textId="77777777" w:rsidR="008B133E" w:rsidRPr="00E25EC6" w:rsidRDefault="0083744D" w:rsidP="003D4047">
            <w:pPr>
              <w:spacing w:line="384" w:lineRule="auto"/>
              <w:rPr>
                <w:b w:val="0"/>
                <w:sz w:val="18"/>
              </w:rPr>
            </w:pPr>
            <w:r w:rsidRPr="00E25EC6">
              <w:rPr>
                <w:b w:val="0"/>
                <w:sz w:val="18"/>
              </w:rPr>
              <w:t>11</w:t>
            </w:r>
            <w:r w:rsidR="00D1311D" w:rsidRPr="00E25EC6">
              <w:rPr>
                <w:b w:val="0"/>
                <w:sz w:val="18"/>
              </w:rPr>
              <w:t>-</w:t>
            </w:r>
            <w:r w:rsidRPr="00E25EC6">
              <w:rPr>
                <w:b w:val="0"/>
                <w:sz w:val="18"/>
              </w:rPr>
              <w:t>10</w:t>
            </w:r>
            <w:r w:rsidR="00D1311D" w:rsidRPr="00E25EC6">
              <w:rPr>
                <w:b w:val="0"/>
                <w:sz w:val="18"/>
              </w:rPr>
              <w:t>-2018</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B8D7E54" w14:textId="77777777" w:rsidR="008B133E" w:rsidRDefault="00D1311D"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1.1</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E343310" w14:textId="77777777" w:rsidR="008B133E" w:rsidRDefault="00D1311D"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E.Post</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397986D" w14:textId="77777777" w:rsidR="008B133E" w:rsidRDefault="00D1311D"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Machines ingevuld</w:t>
            </w:r>
            <w:r w:rsidR="00D7509D">
              <w:rPr>
                <w:sz w:val="18"/>
              </w:rPr>
              <w:t xml:space="preserve"> en teststraat + reporttemplategenerator aangevuld</w:t>
            </w:r>
          </w:p>
        </w:tc>
      </w:tr>
      <w:tr w:rsidR="008B133E" w:rsidRPr="00034330" w14:paraId="256C1C6C" w14:textId="77777777" w:rsidTr="004D0CA8">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678C9A74" w14:textId="77777777" w:rsidR="008B133E" w:rsidRPr="00E25EC6" w:rsidRDefault="002C2E50" w:rsidP="003D4047">
            <w:pPr>
              <w:spacing w:line="384" w:lineRule="auto"/>
              <w:rPr>
                <w:b w:val="0"/>
                <w:sz w:val="18"/>
              </w:rPr>
            </w:pPr>
            <w:r w:rsidRPr="00E25EC6">
              <w:rPr>
                <w:b w:val="0"/>
                <w:sz w:val="18"/>
              </w:rPr>
              <w:t>16-1-</w:t>
            </w:r>
            <w:r w:rsidR="00736118" w:rsidRPr="00E25EC6">
              <w:rPr>
                <w:b w:val="0"/>
                <w:sz w:val="18"/>
              </w:rPr>
              <w:t>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80E47C2" w14:textId="77777777" w:rsidR="008B133E" w:rsidRDefault="00736118"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1.2</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76E39B5D" w14:textId="77777777" w:rsidR="008B133E" w:rsidRDefault="00736118"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4CC4057" w14:textId="7628C37F" w:rsidR="008B133E" w:rsidRDefault="00736118"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sidRPr="00034330">
              <w:rPr>
                <w:sz w:val="18"/>
              </w:rPr>
              <w:t xml:space="preserve">Details </w:t>
            </w:r>
            <w:r w:rsidR="00151B8A" w:rsidRPr="00034330">
              <w:rPr>
                <w:sz w:val="18"/>
              </w:rPr>
              <w:t>sub tools</w:t>
            </w:r>
            <w:r w:rsidRPr="00034330">
              <w:rPr>
                <w:sz w:val="18"/>
              </w:rPr>
              <w:t xml:space="preserve"> reportgenerator naar bijlage</w:t>
            </w:r>
            <w:r w:rsidR="00034330">
              <w:rPr>
                <w:sz w:val="18"/>
              </w:rPr>
              <w:t>, i</w:t>
            </w:r>
            <w:r w:rsidR="00034330" w:rsidRPr="00034330">
              <w:rPr>
                <w:sz w:val="18"/>
              </w:rPr>
              <w:t>nstallatie</w:t>
            </w:r>
            <w:r w:rsidR="00034330">
              <w:rPr>
                <w:sz w:val="18"/>
              </w:rPr>
              <w:t>b</w:t>
            </w:r>
            <w:r w:rsidR="00034330" w:rsidRPr="00034330">
              <w:rPr>
                <w:sz w:val="18"/>
              </w:rPr>
              <w:t>eschrijvi</w:t>
            </w:r>
            <w:r w:rsidR="00034330">
              <w:rPr>
                <w:sz w:val="18"/>
              </w:rPr>
              <w:t>ng toegevoegd.</w:t>
            </w:r>
          </w:p>
          <w:p w14:paraId="7ACCFF53" w14:textId="77777777" w:rsidR="007071C6" w:rsidRPr="00034330" w:rsidRDefault="005B25D2"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Eerste oplevering aan ICTU.</w:t>
            </w:r>
          </w:p>
        </w:tc>
      </w:tr>
      <w:tr w:rsidR="003D0BAA" w:rsidRPr="003D0BAA" w14:paraId="3F77D183" w14:textId="77777777" w:rsidTr="004D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269BCC8C" w14:textId="04B1FC99" w:rsidR="003D0BAA" w:rsidRPr="00E25EC6" w:rsidRDefault="003D0BAA" w:rsidP="003D4047">
            <w:pPr>
              <w:spacing w:line="384" w:lineRule="auto"/>
              <w:rPr>
                <w:b w:val="0"/>
                <w:sz w:val="18"/>
              </w:rPr>
            </w:pPr>
            <w:r>
              <w:rPr>
                <w:b w:val="0"/>
                <w:sz w:val="18"/>
              </w:rPr>
              <w:t>24-1-2019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202CB29" w14:textId="36BE8C55" w:rsidR="003D0BAA" w:rsidRDefault="003D0BAA"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1.3</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038B57F" w14:textId="40136383" w:rsidR="003D0BAA" w:rsidRDefault="003D0BAA"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A977532" w14:textId="02768D14" w:rsidR="003D0BAA" w:rsidRPr="003D0BAA" w:rsidRDefault="003D0BAA"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sidRPr="003D0BAA">
              <w:rPr>
                <w:sz w:val="18"/>
              </w:rPr>
              <w:t>Review ICTU (Frank Niessink) verwerkt</w:t>
            </w:r>
            <w:r>
              <w:rPr>
                <w:sz w:val="18"/>
              </w:rPr>
              <w:t xml:space="preserve">, </w:t>
            </w:r>
            <w:r w:rsidR="00151B8A">
              <w:rPr>
                <w:sz w:val="18"/>
              </w:rPr>
              <w:t>definitief</w:t>
            </w:r>
          </w:p>
        </w:tc>
      </w:tr>
    </w:tbl>
    <w:p w14:paraId="3F8B2C15" w14:textId="77777777" w:rsidR="00EE2ABE" w:rsidRPr="003D0BAA" w:rsidRDefault="00EE2ABE" w:rsidP="003D4047">
      <w:pPr>
        <w:spacing w:line="384" w:lineRule="auto"/>
        <w:rPr>
          <w:b/>
        </w:rPr>
      </w:pPr>
    </w:p>
    <w:p w14:paraId="5926FB18" w14:textId="77777777" w:rsidR="00EE2ABE" w:rsidRPr="003D0BAA" w:rsidRDefault="00EE2ABE" w:rsidP="003D4047">
      <w:pPr>
        <w:spacing w:line="384" w:lineRule="auto"/>
        <w:rPr>
          <w:b/>
        </w:rPr>
      </w:pPr>
    </w:p>
    <w:p w14:paraId="477B9CE9" w14:textId="77777777" w:rsidR="000069D7" w:rsidRPr="003D0BAA" w:rsidRDefault="000069D7" w:rsidP="003D4047">
      <w:pPr>
        <w:spacing w:line="384" w:lineRule="auto"/>
        <w:rPr>
          <w:b/>
        </w:rPr>
      </w:pPr>
    </w:p>
    <w:p w14:paraId="6C3F84A3" w14:textId="77777777" w:rsidR="000069D7" w:rsidRPr="003D0BAA" w:rsidRDefault="000069D7">
      <w:pPr>
        <w:spacing w:line="259" w:lineRule="auto"/>
        <w:rPr>
          <w:b/>
        </w:rPr>
      </w:pPr>
      <w:r w:rsidRPr="003D0BAA">
        <w:rPr>
          <w:b/>
        </w:rPr>
        <w:br w:type="page"/>
      </w:r>
    </w:p>
    <w:sdt>
      <w:sdtPr>
        <w:id w:val="-1238473257"/>
        <w:docPartObj>
          <w:docPartGallery w:val="Table of Contents"/>
          <w:docPartUnique/>
        </w:docPartObj>
      </w:sdtPr>
      <w:sdtEndPr>
        <w:rPr>
          <w:b/>
          <w:bCs/>
        </w:rPr>
      </w:sdtEndPr>
      <w:sdtContent>
        <w:p w14:paraId="5BD053EE" w14:textId="77777777" w:rsidR="000069D7" w:rsidRDefault="00E82059" w:rsidP="00E82059">
          <w:pPr>
            <w:rPr>
              <w:b/>
            </w:rPr>
          </w:pPr>
          <w:r w:rsidRPr="00E82059">
            <w:rPr>
              <w:b/>
            </w:rPr>
            <w:t>Inhoudsopgave</w:t>
          </w:r>
        </w:p>
        <w:p w14:paraId="6230AEE5" w14:textId="77777777" w:rsidR="00D95469" w:rsidRPr="00E82059" w:rsidRDefault="00D95469" w:rsidP="00E82059">
          <w:pPr>
            <w:rPr>
              <w:b/>
            </w:rPr>
          </w:pPr>
        </w:p>
        <w:p w14:paraId="6EA62831" w14:textId="3DC3EF38" w:rsidR="00151B8A" w:rsidRDefault="00AB30AF">
          <w:pPr>
            <w:pStyle w:val="Inhopg1"/>
            <w:rPr>
              <w:rFonts w:asciiTheme="minorHAnsi" w:eastAsiaTheme="minorEastAsia" w:hAnsiTheme="minorHAnsi"/>
              <w:b w:val="0"/>
              <w:noProof/>
              <w:sz w:val="22"/>
              <w:lang w:val="en-NL" w:eastAsia="en-NL"/>
            </w:rPr>
          </w:pPr>
          <w:r>
            <w:rPr>
              <w:b w:val="0"/>
            </w:rPr>
            <w:fldChar w:fldCharType="begin"/>
          </w:r>
          <w:r w:rsidR="00822723">
            <w:instrText xml:space="preserve"> TOC \o "1-</w:instrText>
          </w:r>
          <w:r w:rsidR="00D95469">
            <w:instrText>3</w:instrText>
          </w:r>
          <w:r w:rsidR="00822723">
            <w:instrText xml:space="preserve">" \h \z \u </w:instrText>
          </w:r>
          <w:r>
            <w:rPr>
              <w:b w:val="0"/>
            </w:rPr>
            <w:fldChar w:fldCharType="separate"/>
          </w:r>
          <w:hyperlink w:anchor="_Toc536098017" w:history="1">
            <w:r w:rsidR="00151B8A" w:rsidRPr="00041CE4">
              <w:rPr>
                <w:rStyle w:val="Hyperlink"/>
                <w:noProof/>
              </w:rPr>
              <w:t>1.</w:t>
            </w:r>
            <w:r w:rsidR="00151B8A">
              <w:rPr>
                <w:rFonts w:asciiTheme="minorHAnsi" w:eastAsiaTheme="minorEastAsia" w:hAnsiTheme="minorHAnsi"/>
                <w:b w:val="0"/>
                <w:noProof/>
                <w:sz w:val="22"/>
                <w:lang w:val="en-NL" w:eastAsia="en-NL"/>
              </w:rPr>
              <w:tab/>
            </w:r>
            <w:r w:rsidR="00151B8A" w:rsidRPr="00041CE4">
              <w:rPr>
                <w:rStyle w:val="Hyperlink"/>
                <w:noProof/>
              </w:rPr>
              <w:t>Inleiding</w:t>
            </w:r>
            <w:r w:rsidR="00151B8A">
              <w:rPr>
                <w:noProof/>
                <w:webHidden/>
              </w:rPr>
              <w:tab/>
            </w:r>
            <w:r w:rsidR="00151B8A">
              <w:rPr>
                <w:noProof/>
                <w:webHidden/>
              </w:rPr>
              <w:fldChar w:fldCharType="begin"/>
            </w:r>
            <w:r w:rsidR="00151B8A">
              <w:rPr>
                <w:noProof/>
                <w:webHidden/>
              </w:rPr>
              <w:instrText xml:space="preserve"> PAGEREF _Toc536098017 \h </w:instrText>
            </w:r>
            <w:r w:rsidR="00151B8A">
              <w:rPr>
                <w:noProof/>
                <w:webHidden/>
              </w:rPr>
            </w:r>
            <w:r w:rsidR="00151B8A">
              <w:rPr>
                <w:noProof/>
                <w:webHidden/>
              </w:rPr>
              <w:fldChar w:fldCharType="separate"/>
            </w:r>
            <w:r w:rsidR="005A1CAF">
              <w:rPr>
                <w:noProof/>
                <w:webHidden/>
              </w:rPr>
              <w:t>5</w:t>
            </w:r>
            <w:r w:rsidR="00151B8A">
              <w:rPr>
                <w:noProof/>
                <w:webHidden/>
              </w:rPr>
              <w:fldChar w:fldCharType="end"/>
            </w:r>
          </w:hyperlink>
        </w:p>
        <w:p w14:paraId="7760BF7B" w14:textId="106B8833" w:rsidR="00151B8A" w:rsidRDefault="00151B8A">
          <w:pPr>
            <w:pStyle w:val="Inhopg1"/>
            <w:rPr>
              <w:rFonts w:asciiTheme="minorHAnsi" w:eastAsiaTheme="minorEastAsia" w:hAnsiTheme="minorHAnsi"/>
              <w:b w:val="0"/>
              <w:noProof/>
              <w:sz w:val="22"/>
              <w:lang w:val="en-NL" w:eastAsia="en-NL"/>
            </w:rPr>
          </w:pPr>
          <w:hyperlink w:anchor="_Toc536098018" w:history="1">
            <w:r w:rsidRPr="00041CE4">
              <w:rPr>
                <w:rStyle w:val="Hyperlink"/>
                <w:noProof/>
              </w:rPr>
              <w:t>2.</w:t>
            </w:r>
            <w:r>
              <w:rPr>
                <w:rFonts w:asciiTheme="minorHAnsi" w:eastAsiaTheme="minorEastAsia" w:hAnsiTheme="minorHAnsi"/>
                <w:b w:val="0"/>
                <w:noProof/>
                <w:sz w:val="22"/>
                <w:lang w:val="en-NL" w:eastAsia="en-NL"/>
              </w:rPr>
              <w:tab/>
            </w:r>
            <w:r w:rsidRPr="00041CE4">
              <w:rPr>
                <w:rStyle w:val="Hyperlink"/>
                <w:noProof/>
              </w:rPr>
              <w:t>Architectuur</w:t>
            </w:r>
            <w:r>
              <w:rPr>
                <w:noProof/>
                <w:webHidden/>
              </w:rPr>
              <w:tab/>
            </w:r>
            <w:r>
              <w:rPr>
                <w:noProof/>
                <w:webHidden/>
              </w:rPr>
              <w:fldChar w:fldCharType="begin"/>
            </w:r>
            <w:r>
              <w:rPr>
                <w:noProof/>
                <w:webHidden/>
              </w:rPr>
              <w:instrText xml:space="preserve"> PAGEREF _Toc536098018 \h </w:instrText>
            </w:r>
            <w:r>
              <w:rPr>
                <w:noProof/>
                <w:webHidden/>
              </w:rPr>
            </w:r>
            <w:r>
              <w:rPr>
                <w:noProof/>
                <w:webHidden/>
              </w:rPr>
              <w:fldChar w:fldCharType="separate"/>
            </w:r>
            <w:r w:rsidR="005A1CAF">
              <w:rPr>
                <w:noProof/>
                <w:webHidden/>
              </w:rPr>
              <w:t>6</w:t>
            </w:r>
            <w:r>
              <w:rPr>
                <w:noProof/>
                <w:webHidden/>
              </w:rPr>
              <w:fldChar w:fldCharType="end"/>
            </w:r>
          </w:hyperlink>
        </w:p>
        <w:p w14:paraId="559ED03D" w14:textId="349C0BF4" w:rsidR="00151B8A" w:rsidRDefault="00151B8A">
          <w:pPr>
            <w:pStyle w:val="Inhopg2"/>
            <w:rPr>
              <w:rFonts w:asciiTheme="minorHAnsi" w:eastAsiaTheme="minorEastAsia" w:hAnsiTheme="minorHAnsi"/>
              <w:noProof/>
              <w:sz w:val="22"/>
              <w:lang w:val="en-NL" w:eastAsia="en-NL"/>
            </w:rPr>
          </w:pPr>
          <w:hyperlink w:anchor="_Toc536098019" w:history="1">
            <w:r w:rsidRPr="00041CE4">
              <w:rPr>
                <w:rStyle w:val="Hyperlink"/>
                <w:noProof/>
              </w:rPr>
              <w:t>2.1.</w:t>
            </w:r>
            <w:r>
              <w:rPr>
                <w:rFonts w:asciiTheme="minorHAnsi" w:eastAsiaTheme="minorEastAsia" w:hAnsiTheme="minorHAnsi"/>
                <w:noProof/>
                <w:sz w:val="22"/>
                <w:lang w:val="en-NL" w:eastAsia="en-NL"/>
              </w:rPr>
              <w:tab/>
            </w:r>
            <w:r w:rsidRPr="00041CE4">
              <w:rPr>
                <w:rStyle w:val="Hyperlink"/>
                <w:noProof/>
              </w:rPr>
              <w:t>Onderdelen</w:t>
            </w:r>
            <w:r>
              <w:rPr>
                <w:noProof/>
                <w:webHidden/>
              </w:rPr>
              <w:tab/>
            </w:r>
            <w:r>
              <w:rPr>
                <w:noProof/>
                <w:webHidden/>
              </w:rPr>
              <w:fldChar w:fldCharType="begin"/>
            </w:r>
            <w:r>
              <w:rPr>
                <w:noProof/>
                <w:webHidden/>
              </w:rPr>
              <w:instrText xml:space="preserve"> PAGEREF _Toc536098019 \h </w:instrText>
            </w:r>
            <w:r>
              <w:rPr>
                <w:noProof/>
                <w:webHidden/>
              </w:rPr>
            </w:r>
            <w:r>
              <w:rPr>
                <w:noProof/>
                <w:webHidden/>
              </w:rPr>
              <w:fldChar w:fldCharType="separate"/>
            </w:r>
            <w:r w:rsidR="005A1CAF">
              <w:rPr>
                <w:noProof/>
                <w:webHidden/>
              </w:rPr>
              <w:t>6</w:t>
            </w:r>
            <w:r>
              <w:rPr>
                <w:noProof/>
                <w:webHidden/>
              </w:rPr>
              <w:fldChar w:fldCharType="end"/>
            </w:r>
          </w:hyperlink>
        </w:p>
        <w:p w14:paraId="48A7860E" w14:textId="06C08466" w:rsidR="00151B8A" w:rsidRDefault="00151B8A">
          <w:pPr>
            <w:pStyle w:val="Inhopg3"/>
            <w:tabs>
              <w:tab w:val="right" w:leader="dot" w:pos="9062"/>
            </w:tabs>
            <w:rPr>
              <w:rFonts w:asciiTheme="minorHAnsi" w:eastAsiaTheme="minorEastAsia" w:hAnsiTheme="minorHAnsi"/>
              <w:noProof/>
              <w:sz w:val="22"/>
              <w:lang w:val="en-NL" w:eastAsia="en-NL"/>
            </w:rPr>
          </w:pPr>
          <w:hyperlink w:anchor="_Toc536098020" w:history="1">
            <w:r w:rsidRPr="00041CE4">
              <w:rPr>
                <w:rStyle w:val="Hyperlink"/>
                <w:noProof/>
              </w:rPr>
              <w:t>2.1.1.</w:t>
            </w:r>
            <w:r>
              <w:rPr>
                <w:rFonts w:asciiTheme="minorHAnsi" w:eastAsiaTheme="minorEastAsia" w:hAnsiTheme="minorHAnsi"/>
                <w:noProof/>
                <w:sz w:val="22"/>
                <w:lang w:val="en-NL" w:eastAsia="en-NL"/>
              </w:rPr>
              <w:tab/>
            </w:r>
            <w:r w:rsidRPr="00041CE4">
              <w:rPr>
                <w:rStyle w:val="Hyperlink"/>
                <w:noProof/>
              </w:rPr>
              <w:t>Testcluster</w:t>
            </w:r>
            <w:r>
              <w:rPr>
                <w:noProof/>
                <w:webHidden/>
              </w:rPr>
              <w:tab/>
            </w:r>
            <w:r>
              <w:rPr>
                <w:noProof/>
                <w:webHidden/>
              </w:rPr>
              <w:fldChar w:fldCharType="begin"/>
            </w:r>
            <w:r>
              <w:rPr>
                <w:noProof/>
                <w:webHidden/>
              </w:rPr>
              <w:instrText xml:space="preserve"> PAGEREF _Toc536098020 \h </w:instrText>
            </w:r>
            <w:r>
              <w:rPr>
                <w:noProof/>
                <w:webHidden/>
              </w:rPr>
            </w:r>
            <w:r>
              <w:rPr>
                <w:noProof/>
                <w:webHidden/>
              </w:rPr>
              <w:fldChar w:fldCharType="separate"/>
            </w:r>
            <w:r w:rsidR="005A1CAF">
              <w:rPr>
                <w:noProof/>
                <w:webHidden/>
              </w:rPr>
              <w:t>6</w:t>
            </w:r>
            <w:r>
              <w:rPr>
                <w:noProof/>
                <w:webHidden/>
              </w:rPr>
              <w:fldChar w:fldCharType="end"/>
            </w:r>
          </w:hyperlink>
        </w:p>
        <w:p w14:paraId="5DCEB561" w14:textId="04FC3258" w:rsidR="00151B8A" w:rsidRDefault="00151B8A">
          <w:pPr>
            <w:pStyle w:val="Inhopg3"/>
            <w:tabs>
              <w:tab w:val="right" w:leader="dot" w:pos="9062"/>
            </w:tabs>
            <w:rPr>
              <w:rFonts w:asciiTheme="minorHAnsi" w:eastAsiaTheme="minorEastAsia" w:hAnsiTheme="minorHAnsi"/>
              <w:noProof/>
              <w:sz w:val="22"/>
              <w:lang w:val="en-NL" w:eastAsia="en-NL"/>
            </w:rPr>
          </w:pPr>
          <w:hyperlink w:anchor="_Toc536098021" w:history="1">
            <w:r w:rsidRPr="00041CE4">
              <w:rPr>
                <w:rStyle w:val="Hyperlink"/>
                <w:noProof/>
              </w:rPr>
              <w:t>2.1.2.</w:t>
            </w:r>
            <w:r>
              <w:rPr>
                <w:rFonts w:asciiTheme="minorHAnsi" w:eastAsiaTheme="minorEastAsia" w:hAnsiTheme="minorHAnsi"/>
                <w:noProof/>
                <w:sz w:val="22"/>
                <w:lang w:val="en-NL" w:eastAsia="en-NL"/>
              </w:rPr>
              <w:tab/>
            </w:r>
            <w:r w:rsidRPr="00041CE4">
              <w:rPr>
                <w:rStyle w:val="Hyperlink"/>
                <w:noProof/>
              </w:rPr>
              <w:t>Jenkins centraal en cluster</w:t>
            </w:r>
            <w:r>
              <w:rPr>
                <w:noProof/>
                <w:webHidden/>
              </w:rPr>
              <w:tab/>
            </w:r>
            <w:r>
              <w:rPr>
                <w:noProof/>
                <w:webHidden/>
              </w:rPr>
              <w:fldChar w:fldCharType="begin"/>
            </w:r>
            <w:r>
              <w:rPr>
                <w:noProof/>
                <w:webHidden/>
              </w:rPr>
              <w:instrText xml:space="preserve"> PAGEREF _Toc536098021 \h </w:instrText>
            </w:r>
            <w:r>
              <w:rPr>
                <w:noProof/>
                <w:webHidden/>
              </w:rPr>
            </w:r>
            <w:r>
              <w:rPr>
                <w:noProof/>
                <w:webHidden/>
              </w:rPr>
              <w:fldChar w:fldCharType="separate"/>
            </w:r>
            <w:r w:rsidR="005A1CAF">
              <w:rPr>
                <w:noProof/>
                <w:webHidden/>
              </w:rPr>
              <w:t>7</w:t>
            </w:r>
            <w:r>
              <w:rPr>
                <w:noProof/>
                <w:webHidden/>
              </w:rPr>
              <w:fldChar w:fldCharType="end"/>
            </w:r>
          </w:hyperlink>
        </w:p>
        <w:p w14:paraId="5E113276" w14:textId="32363655" w:rsidR="00151B8A" w:rsidRDefault="00151B8A">
          <w:pPr>
            <w:pStyle w:val="Inhopg3"/>
            <w:tabs>
              <w:tab w:val="right" w:leader="dot" w:pos="9062"/>
            </w:tabs>
            <w:rPr>
              <w:rFonts w:asciiTheme="minorHAnsi" w:eastAsiaTheme="minorEastAsia" w:hAnsiTheme="minorHAnsi"/>
              <w:noProof/>
              <w:sz w:val="22"/>
              <w:lang w:val="en-NL" w:eastAsia="en-NL"/>
            </w:rPr>
          </w:pPr>
          <w:hyperlink w:anchor="_Toc536098022" w:history="1">
            <w:r w:rsidRPr="00041CE4">
              <w:rPr>
                <w:rStyle w:val="Hyperlink"/>
                <w:noProof/>
              </w:rPr>
              <w:t>2.1.3.</w:t>
            </w:r>
            <w:r>
              <w:rPr>
                <w:rFonts w:asciiTheme="minorHAnsi" w:eastAsiaTheme="minorEastAsia" w:hAnsiTheme="minorHAnsi"/>
                <w:noProof/>
                <w:sz w:val="22"/>
                <w:lang w:val="en-NL" w:eastAsia="en-NL"/>
              </w:rPr>
              <w:tab/>
            </w:r>
            <w:r w:rsidRPr="00041CE4">
              <w:rPr>
                <w:rStyle w:val="Hyperlink"/>
                <w:noProof/>
              </w:rPr>
              <w:t>Teststraat</w:t>
            </w:r>
            <w:r>
              <w:rPr>
                <w:noProof/>
                <w:webHidden/>
              </w:rPr>
              <w:tab/>
            </w:r>
            <w:r>
              <w:rPr>
                <w:noProof/>
                <w:webHidden/>
              </w:rPr>
              <w:fldChar w:fldCharType="begin"/>
            </w:r>
            <w:r>
              <w:rPr>
                <w:noProof/>
                <w:webHidden/>
              </w:rPr>
              <w:instrText xml:space="preserve"> PAGEREF _Toc536098022 \h </w:instrText>
            </w:r>
            <w:r>
              <w:rPr>
                <w:noProof/>
                <w:webHidden/>
              </w:rPr>
            </w:r>
            <w:r>
              <w:rPr>
                <w:noProof/>
                <w:webHidden/>
              </w:rPr>
              <w:fldChar w:fldCharType="separate"/>
            </w:r>
            <w:r w:rsidR="005A1CAF">
              <w:rPr>
                <w:noProof/>
                <w:webHidden/>
              </w:rPr>
              <w:t>7</w:t>
            </w:r>
            <w:r>
              <w:rPr>
                <w:noProof/>
                <w:webHidden/>
              </w:rPr>
              <w:fldChar w:fldCharType="end"/>
            </w:r>
          </w:hyperlink>
        </w:p>
        <w:p w14:paraId="54C9CC1B" w14:textId="7912ABF3" w:rsidR="00151B8A" w:rsidRDefault="00151B8A">
          <w:pPr>
            <w:pStyle w:val="Inhopg3"/>
            <w:tabs>
              <w:tab w:val="right" w:leader="dot" w:pos="9062"/>
            </w:tabs>
            <w:rPr>
              <w:rFonts w:asciiTheme="minorHAnsi" w:eastAsiaTheme="minorEastAsia" w:hAnsiTheme="minorHAnsi"/>
              <w:noProof/>
              <w:sz w:val="22"/>
              <w:lang w:val="en-NL" w:eastAsia="en-NL"/>
            </w:rPr>
          </w:pPr>
          <w:hyperlink w:anchor="_Toc536098023" w:history="1">
            <w:r w:rsidRPr="00041CE4">
              <w:rPr>
                <w:rStyle w:val="Hyperlink"/>
                <w:noProof/>
              </w:rPr>
              <w:t>2.1.4.</w:t>
            </w:r>
            <w:r>
              <w:rPr>
                <w:rFonts w:asciiTheme="minorHAnsi" w:eastAsiaTheme="minorEastAsia" w:hAnsiTheme="minorHAnsi"/>
                <w:noProof/>
                <w:sz w:val="22"/>
                <w:lang w:val="en-NL" w:eastAsia="en-NL"/>
              </w:rPr>
              <w:tab/>
            </w:r>
            <w:r w:rsidRPr="00041CE4">
              <w:rPr>
                <w:rStyle w:val="Hyperlink"/>
                <w:noProof/>
              </w:rPr>
              <w:t>Loadgeneratoren</w:t>
            </w:r>
            <w:r>
              <w:rPr>
                <w:noProof/>
                <w:webHidden/>
              </w:rPr>
              <w:tab/>
            </w:r>
            <w:r>
              <w:rPr>
                <w:noProof/>
                <w:webHidden/>
              </w:rPr>
              <w:fldChar w:fldCharType="begin"/>
            </w:r>
            <w:r>
              <w:rPr>
                <w:noProof/>
                <w:webHidden/>
              </w:rPr>
              <w:instrText xml:space="preserve"> PAGEREF _Toc536098023 \h </w:instrText>
            </w:r>
            <w:r>
              <w:rPr>
                <w:noProof/>
                <w:webHidden/>
              </w:rPr>
            </w:r>
            <w:r>
              <w:rPr>
                <w:noProof/>
                <w:webHidden/>
              </w:rPr>
              <w:fldChar w:fldCharType="separate"/>
            </w:r>
            <w:r w:rsidR="005A1CAF">
              <w:rPr>
                <w:noProof/>
                <w:webHidden/>
              </w:rPr>
              <w:t>7</w:t>
            </w:r>
            <w:r>
              <w:rPr>
                <w:noProof/>
                <w:webHidden/>
              </w:rPr>
              <w:fldChar w:fldCharType="end"/>
            </w:r>
          </w:hyperlink>
        </w:p>
        <w:p w14:paraId="5CA80F95" w14:textId="3B632BB6" w:rsidR="00151B8A" w:rsidRDefault="00151B8A">
          <w:pPr>
            <w:pStyle w:val="Inhopg3"/>
            <w:tabs>
              <w:tab w:val="right" w:leader="dot" w:pos="9062"/>
            </w:tabs>
            <w:rPr>
              <w:rFonts w:asciiTheme="minorHAnsi" w:eastAsiaTheme="minorEastAsia" w:hAnsiTheme="minorHAnsi"/>
              <w:noProof/>
              <w:sz w:val="22"/>
              <w:lang w:val="en-NL" w:eastAsia="en-NL"/>
            </w:rPr>
          </w:pPr>
          <w:hyperlink w:anchor="_Toc536098024" w:history="1">
            <w:r w:rsidRPr="00041CE4">
              <w:rPr>
                <w:rStyle w:val="Hyperlink"/>
                <w:noProof/>
              </w:rPr>
              <w:t>2.1.5.</w:t>
            </w:r>
            <w:r>
              <w:rPr>
                <w:rFonts w:asciiTheme="minorHAnsi" w:eastAsiaTheme="minorEastAsia" w:hAnsiTheme="minorHAnsi"/>
                <w:noProof/>
                <w:sz w:val="22"/>
                <w:lang w:val="en-NL" w:eastAsia="en-NL"/>
              </w:rPr>
              <w:tab/>
            </w:r>
            <w:r w:rsidRPr="00041CE4">
              <w:rPr>
                <w:rStyle w:val="Hyperlink"/>
                <w:noProof/>
              </w:rPr>
              <w:t>Rapport template generator</w:t>
            </w:r>
            <w:r>
              <w:rPr>
                <w:noProof/>
                <w:webHidden/>
              </w:rPr>
              <w:tab/>
            </w:r>
            <w:r>
              <w:rPr>
                <w:noProof/>
                <w:webHidden/>
              </w:rPr>
              <w:fldChar w:fldCharType="begin"/>
            </w:r>
            <w:r>
              <w:rPr>
                <w:noProof/>
                <w:webHidden/>
              </w:rPr>
              <w:instrText xml:space="preserve"> PAGEREF _Toc536098024 \h </w:instrText>
            </w:r>
            <w:r>
              <w:rPr>
                <w:noProof/>
                <w:webHidden/>
              </w:rPr>
            </w:r>
            <w:r>
              <w:rPr>
                <w:noProof/>
                <w:webHidden/>
              </w:rPr>
              <w:fldChar w:fldCharType="separate"/>
            </w:r>
            <w:r w:rsidR="005A1CAF">
              <w:rPr>
                <w:noProof/>
                <w:webHidden/>
              </w:rPr>
              <w:t>7</w:t>
            </w:r>
            <w:r>
              <w:rPr>
                <w:noProof/>
                <w:webHidden/>
              </w:rPr>
              <w:fldChar w:fldCharType="end"/>
            </w:r>
          </w:hyperlink>
        </w:p>
        <w:p w14:paraId="366AB6EC" w14:textId="59C9B0DF" w:rsidR="00151B8A" w:rsidRDefault="00151B8A">
          <w:pPr>
            <w:pStyle w:val="Inhopg3"/>
            <w:tabs>
              <w:tab w:val="right" w:leader="dot" w:pos="9062"/>
            </w:tabs>
            <w:rPr>
              <w:rFonts w:asciiTheme="minorHAnsi" w:eastAsiaTheme="minorEastAsia" w:hAnsiTheme="minorHAnsi"/>
              <w:noProof/>
              <w:sz w:val="22"/>
              <w:lang w:val="en-NL" w:eastAsia="en-NL"/>
            </w:rPr>
          </w:pPr>
          <w:hyperlink w:anchor="_Toc536098025" w:history="1">
            <w:r w:rsidRPr="00041CE4">
              <w:rPr>
                <w:rStyle w:val="Hyperlink"/>
                <w:noProof/>
              </w:rPr>
              <w:t>2.1.6.</w:t>
            </w:r>
            <w:r>
              <w:rPr>
                <w:rFonts w:asciiTheme="minorHAnsi" w:eastAsiaTheme="minorEastAsia" w:hAnsiTheme="minorHAnsi"/>
                <w:noProof/>
                <w:sz w:val="22"/>
                <w:lang w:val="en-NL" w:eastAsia="en-NL"/>
              </w:rPr>
              <w:tab/>
            </w:r>
            <w:r w:rsidRPr="00041CE4">
              <w:rPr>
                <w:rStyle w:val="Hyperlink"/>
                <w:noProof/>
              </w:rPr>
              <w:t>Rapportgenerator</w:t>
            </w:r>
            <w:r>
              <w:rPr>
                <w:noProof/>
                <w:webHidden/>
              </w:rPr>
              <w:tab/>
            </w:r>
            <w:r>
              <w:rPr>
                <w:noProof/>
                <w:webHidden/>
              </w:rPr>
              <w:fldChar w:fldCharType="begin"/>
            </w:r>
            <w:r>
              <w:rPr>
                <w:noProof/>
                <w:webHidden/>
              </w:rPr>
              <w:instrText xml:space="preserve"> PAGEREF _Toc536098025 \h </w:instrText>
            </w:r>
            <w:r>
              <w:rPr>
                <w:noProof/>
                <w:webHidden/>
              </w:rPr>
            </w:r>
            <w:r>
              <w:rPr>
                <w:noProof/>
                <w:webHidden/>
              </w:rPr>
              <w:fldChar w:fldCharType="separate"/>
            </w:r>
            <w:r w:rsidR="005A1CAF">
              <w:rPr>
                <w:noProof/>
                <w:webHidden/>
              </w:rPr>
              <w:t>7</w:t>
            </w:r>
            <w:r>
              <w:rPr>
                <w:noProof/>
                <w:webHidden/>
              </w:rPr>
              <w:fldChar w:fldCharType="end"/>
            </w:r>
          </w:hyperlink>
        </w:p>
        <w:p w14:paraId="36F855E0" w14:textId="140E0AF1" w:rsidR="00151B8A" w:rsidRDefault="00151B8A">
          <w:pPr>
            <w:pStyle w:val="Inhopg3"/>
            <w:tabs>
              <w:tab w:val="right" w:leader="dot" w:pos="9062"/>
            </w:tabs>
            <w:rPr>
              <w:rFonts w:asciiTheme="minorHAnsi" w:eastAsiaTheme="minorEastAsia" w:hAnsiTheme="minorHAnsi"/>
              <w:noProof/>
              <w:sz w:val="22"/>
              <w:lang w:val="en-NL" w:eastAsia="en-NL"/>
            </w:rPr>
          </w:pPr>
          <w:hyperlink w:anchor="_Toc536098026" w:history="1">
            <w:r w:rsidRPr="00041CE4">
              <w:rPr>
                <w:rStyle w:val="Hyperlink"/>
                <w:noProof/>
              </w:rPr>
              <w:t>2.1.7.</w:t>
            </w:r>
            <w:r>
              <w:rPr>
                <w:rFonts w:asciiTheme="minorHAnsi" w:eastAsiaTheme="minorEastAsia" w:hAnsiTheme="minorHAnsi"/>
                <w:noProof/>
                <w:sz w:val="22"/>
                <w:lang w:val="en-NL" w:eastAsia="en-NL"/>
              </w:rPr>
              <w:tab/>
            </w:r>
            <w:r w:rsidRPr="00041CE4">
              <w:rPr>
                <w:rStyle w:val="Hyperlink"/>
                <w:noProof/>
              </w:rPr>
              <w:t>Versiebeheer (GIT)</w:t>
            </w:r>
            <w:r>
              <w:rPr>
                <w:noProof/>
                <w:webHidden/>
              </w:rPr>
              <w:tab/>
            </w:r>
            <w:r>
              <w:rPr>
                <w:noProof/>
                <w:webHidden/>
              </w:rPr>
              <w:fldChar w:fldCharType="begin"/>
            </w:r>
            <w:r>
              <w:rPr>
                <w:noProof/>
                <w:webHidden/>
              </w:rPr>
              <w:instrText xml:space="preserve"> PAGEREF _Toc536098026 \h </w:instrText>
            </w:r>
            <w:r>
              <w:rPr>
                <w:noProof/>
                <w:webHidden/>
              </w:rPr>
            </w:r>
            <w:r>
              <w:rPr>
                <w:noProof/>
                <w:webHidden/>
              </w:rPr>
              <w:fldChar w:fldCharType="separate"/>
            </w:r>
            <w:r w:rsidR="005A1CAF">
              <w:rPr>
                <w:noProof/>
                <w:webHidden/>
              </w:rPr>
              <w:t>7</w:t>
            </w:r>
            <w:r>
              <w:rPr>
                <w:noProof/>
                <w:webHidden/>
              </w:rPr>
              <w:fldChar w:fldCharType="end"/>
            </w:r>
          </w:hyperlink>
        </w:p>
        <w:p w14:paraId="7003398E" w14:textId="4E543869" w:rsidR="00151B8A" w:rsidRDefault="00151B8A">
          <w:pPr>
            <w:pStyle w:val="Inhopg2"/>
            <w:rPr>
              <w:rFonts w:asciiTheme="minorHAnsi" w:eastAsiaTheme="minorEastAsia" w:hAnsiTheme="minorHAnsi"/>
              <w:noProof/>
              <w:sz w:val="22"/>
              <w:lang w:val="en-NL" w:eastAsia="en-NL"/>
            </w:rPr>
          </w:pPr>
          <w:hyperlink w:anchor="_Toc536098027" w:history="1">
            <w:r w:rsidRPr="00041CE4">
              <w:rPr>
                <w:rStyle w:val="Hyperlink"/>
                <w:noProof/>
              </w:rPr>
              <w:t>2.2.</w:t>
            </w:r>
            <w:r>
              <w:rPr>
                <w:rFonts w:asciiTheme="minorHAnsi" w:eastAsiaTheme="minorEastAsia" w:hAnsiTheme="minorHAnsi"/>
                <w:noProof/>
                <w:sz w:val="22"/>
                <w:lang w:val="en-NL" w:eastAsia="en-NL"/>
              </w:rPr>
              <w:tab/>
            </w:r>
            <w:r w:rsidRPr="00041CE4">
              <w:rPr>
                <w:rStyle w:val="Hyperlink"/>
                <w:noProof/>
              </w:rPr>
              <w:t>Begrippen</w:t>
            </w:r>
            <w:r>
              <w:rPr>
                <w:noProof/>
                <w:webHidden/>
              </w:rPr>
              <w:tab/>
            </w:r>
            <w:r>
              <w:rPr>
                <w:noProof/>
                <w:webHidden/>
              </w:rPr>
              <w:fldChar w:fldCharType="begin"/>
            </w:r>
            <w:r>
              <w:rPr>
                <w:noProof/>
                <w:webHidden/>
              </w:rPr>
              <w:instrText xml:space="preserve"> PAGEREF _Toc536098027 \h </w:instrText>
            </w:r>
            <w:r>
              <w:rPr>
                <w:noProof/>
                <w:webHidden/>
              </w:rPr>
            </w:r>
            <w:r>
              <w:rPr>
                <w:noProof/>
                <w:webHidden/>
              </w:rPr>
              <w:fldChar w:fldCharType="separate"/>
            </w:r>
            <w:r w:rsidR="005A1CAF">
              <w:rPr>
                <w:noProof/>
                <w:webHidden/>
              </w:rPr>
              <w:t>8</w:t>
            </w:r>
            <w:r>
              <w:rPr>
                <w:noProof/>
                <w:webHidden/>
              </w:rPr>
              <w:fldChar w:fldCharType="end"/>
            </w:r>
          </w:hyperlink>
        </w:p>
        <w:p w14:paraId="46C3EBDB" w14:textId="2A35D6AF" w:rsidR="00151B8A" w:rsidRDefault="00151B8A">
          <w:pPr>
            <w:pStyle w:val="Inhopg2"/>
            <w:rPr>
              <w:rFonts w:asciiTheme="minorHAnsi" w:eastAsiaTheme="minorEastAsia" w:hAnsiTheme="minorHAnsi"/>
              <w:noProof/>
              <w:sz w:val="22"/>
              <w:lang w:val="en-NL" w:eastAsia="en-NL"/>
            </w:rPr>
          </w:pPr>
          <w:hyperlink w:anchor="_Toc536098028" w:history="1">
            <w:r w:rsidRPr="00041CE4">
              <w:rPr>
                <w:rStyle w:val="Hyperlink"/>
                <w:noProof/>
              </w:rPr>
              <w:t>2.3.</w:t>
            </w:r>
            <w:r>
              <w:rPr>
                <w:rFonts w:asciiTheme="minorHAnsi" w:eastAsiaTheme="minorEastAsia" w:hAnsiTheme="minorHAnsi"/>
                <w:noProof/>
                <w:sz w:val="22"/>
                <w:lang w:val="en-NL" w:eastAsia="en-NL"/>
              </w:rPr>
              <w:tab/>
            </w:r>
            <w:r w:rsidRPr="00041CE4">
              <w:rPr>
                <w:rStyle w:val="Hyperlink"/>
                <w:noProof/>
              </w:rPr>
              <w:t>Proces</w:t>
            </w:r>
            <w:r>
              <w:rPr>
                <w:noProof/>
                <w:webHidden/>
              </w:rPr>
              <w:tab/>
            </w:r>
            <w:r>
              <w:rPr>
                <w:noProof/>
                <w:webHidden/>
              </w:rPr>
              <w:fldChar w:fldCharType="begin"/>
            </w:r>
            <w:r>
              <w:rPr>
                <w:noProof/>
                <w:webHidden/>
              </w:rPr>
              <w:instrText xml:space="preserve"> PAGEREF _Toc536098028 \h </w:instrText>
            </w:r>
            <w:r>
              <w:rPr>
                <w:noProof/>
                <w:webHidden/>
              </w:rPr>
            </w:r>
            <w:r>
              <w:rPr>
                <w:noProof/>
                <w:webHidden/>
              </w:rPr>
              <w:fldChar w:fldCharType="separate"/>
            </w:r>
            <w:r w:rsidR="005A1CAF">
              <w:rPr>
                <w:noProof/>
                <w:webHidden/>
              </w:rPr>
              <w:t>8</w:t>
            </w:r>
            <w:r>
              <w:rPr>
                <w:noProof/>
                <w:webHidden/>
              </w:rPr>
              <w:fldChar w:fldCharType="end"/>
            </w:r>
          </w:hyperlink>
        </w:p>
        <w:p w14:paraId="653C005B" w14:textId="4F27C66D" w:rsidR="00151B8A" w:rsidRDefault="00151B8A">
          <w:pPr>
            <w:pStyle w:val="Inhopg1"/>
            <w:rPr>
              <w:rFonts w:asciiTheme="minorHAnsi" w:eastAsiaTheme="minorEastAsia" w:hAnsiTheme="minorHAnsi"/>
              <w:b w:val="0"/>
              <w:noProof/>
              <w:sz w:val="22"/>
              <w:lang w:val="en-NL" w:eastAsia="en-NL"/>
            </w:rPr>
          </w:pPr>
          <w:hyperlink w:anchor="_Toc536098029" w:history="1">
            <w:r w:rsidRPr="00041CE4">
              <w:rPr>
                <w:rStyle w:val="Hyperlink"/>
                <w:noProof/>
              </w:rPr>
              <w:t>3.</w:t>
            </w:r>
            <w:r>
              <w:rPr>
                <w:rFonts w:asciiTheme="minorHAnsi" w:eastAsiaTheme="minorEastAsia" w:hAnsiTheme="minorHAnsi"/>
                <w:b w:val="0"/>
                <w:noProof/>
                <w:sz w:val="22"/>
                <w:lang w:val="en-NL" w:eastAsia="en-NL"/>
              </w:rPr>
              <w:tab/>
            </w:r>
            <w:r w:rsidRPr="00041CE4">
              <w:rPr>
                <w:rStyle w:val="Hyperlink"/>
                <w:noProof/>
              </w:rPr>
              <w:t>Werking</w:t>
            </w:r>
            <w:r>
              <w:rPr>
                <w:noProof/>
                <w:webHidden/>
              </w:rPr>
              <w:tab/>
            </w:r>
            <w:r>
              <w:rPr>
                <w:noProof/>
                <w:webHidden/>
              </w:rPr>
              <w:fldChar w:fldCharType="begin"/>
            </w:r>
            <w:r>
              <w:rPr>
                <w:noProof/>
                <w:webHidden/>
              </w:rPr>
              <w:instrText xml:space="preserve"> PAGEREF _Toc536098029 \h </w:instrText>
            </w:r>
            <w:r>
              <w:rPr>
                <w:noProof/>
                <w:webHidden/>
              </w:rPr>
            </w:r>
            <w:r>
              <w:rPr>
                <w:noProof/>
                <w:webHidden/>
              </w:rPr>
              <w:fldChar w:fldCharType="separate"/>
            </w:r>
            <w:r w:rsidR="005A1CAF">
              <w:rPr>
                <w:noProof/>
                <w:webHidden/>
              </w:rPr>
              <w:t>9</w:t>
            </w:r>
            <w:r>
              <w:rPr>
                <w:noProof/>
                <w:webHidden/>
              </w:rPr>
              <w:fldChar w:fldCharType="end"/>
            </w:r>
          </w:hyperlink>
        </w:p>
        <w:p w14:paraId="49E68E0E" w14:textId="06B2A805" w:rsidR="00151B8A" w:rsidRDefault="00151B8A">
          <w:pPr>
            <w:pStyle w:val="Inhopg2"/>
            <w:rPr>
              <w:rFonts w:asciiTheme="minorHAnsi" w:eastAsiaTheme="minorEastAsia" w:hAnsiTheme="minorHAnsi"/>
              <w:noProof/>
              <w:sz w:val="22"/>
              <w:lang w:val="en-NL" w:eastAsia="en-NL"/>
            </w:rPr>
          </w:pPr>
          <w:hyperlink w:anchor="_Toc536098030" w:history="1">
            <w:r w:rsidRPr="00041CE4">
              <w:rPr>
                <w:rStyle w:val="Hyperlink"/>
                <w:noProof/>
              </w:rPr>
              <w:t>3.1.</w:t>
            </w:r>
            <w:r>
              <w:rPr>
                <w:rFonts w:asciiTheme="minorHAnsi" w:eastAsiaTheme="minorEastAsia" w:hAnsiTheme="minorHAnsi"/>
                <w:noProof/>
                <w:sz w:val="22"/>
                <w:lang w:val="en-NL" w:eastAsia="en-NL"/>
              </w:rPr>
              <w:tab/>
            </w:r>
            <w:r w:rsidRPr="00041CE4">
              <w:rPr>
                <w:rStyle w:val="Hyperlink"/>
                <w:noProof/>
              </w:rPr>
              <w:t>Teststraat</w:t>
            </w:r>
            <w:r>
              <w:rPr>
                <w:noProof/>
                <w:webHidden/>
              </w:rPr>
              <w:tab/>
            </w:r>
            <w:r>
              <w:rPr>
                <w:noProof/>
                <w:webHidden/>
              </w:rPr>
              <w:fldChar w:fldCharType="begin"/>
            </w:r>
            <w:r>
              <w:rPr>
                <w:noProof/>
                <w:webHidden/>
              </w:rPr>
              <w:instrText xml:space="preserve"> PAGEREF _Toc536098030 \h </w:instrText>
            </w:r>
            <w:r>
              <w:rPr>
                <w:noProof/>
                <w:webHidden/>
              </w:rPr>
            </w:r>
            <w:r>
              <w:rPr>
                <w:noProof/>
                <w:webHidden/>
              </w:rPr>
              <w:fldChar w:fldCharType="separate"/>
            </w:r>
            <w:r w:rsidR="005A1CAF">
              <w:rPr>
                <w:noProof/>
                <w:webHidden/>
              </w:rPr>
              <w:t>9</w:t>
            </w:r>
            <w:r>
              <w:rPr>
                <w:noProof/>
                <w:webHidden/>
              </w:rPr>
              <w:fldChar w:fldCharType="end"/>
            </w:r>
          </w:hyperlink>
        </w:p>
        <w:p w14:paraId="2CE4979D" w14:textId="6D86077C" w:rsidR="00151B8A" w:rsidRDefault="00151B8A">
          <w:pPr>
            <w:pStyle w:val="Inhopg3"/>
            <w:tabs>
              <w:tab w:val="right" w:leader="dot" w:pos="9062"/>
            </w:tabs>
            <w:rPr>
              <w:rFonts w:asciiTheme="minorHAnsi" w:eastAsiaTheme="minorEastAsia" w:hAnsiTheme="minorHAnsi"/>
              <w:noProof/>
              <w:sz w:val="22"/>
              <w:lang w:val="en-NL" w:eastAsia="en-NL"/>
            </w:rPr>
          </w:pPr>
          <w:hyperlink w:anchor="_Toc536098031" w:history="1">
            <w:r w:rsidRPr="00041CE4">
              <w:rPr>
                <w:rStyle w:val="Hyperlink"/>
                <w:noProof/>
              </w:rPr>
              <w:t>3.1.1.</w:t>
            </w:r>
            <w:r>
              <w:rPr>
                <w:rFonts w:asciiTheme="minorHAnsi" w:eastAsiaTheme="minorEastAsia" w:hAnsiTheme="minorHAnsi"/>
                <w:noProof/>
                <w:sz w:val="22"/>
                <w:lang w:val="en-NL" w:eastAsia="en-NL"/>
              </w:rPr>
              <w:tab/>
            </w:r>
            <w:r w:rsidRPr="00041CE4">
              <w:rPr>
                <w:rStyle w:val="Hyperlink"/>
                <w:noProof/>
              </w:rPr>
              <w:t>Schematische weergave</w:t>
            </w:r>
            <w:r>
              <w:rPr>
                <w:noProof/>
                <w:webHidden/>
              </w:rPr>
              <w:tab/>
            </w:r>
            <w:r>
              <w:rPr>
                <w:noProof/>
                <w:webHidden/>
              </w:rPr>
              <w:fldChar w:fldCharType="begin"/>
            </w:r>
            <w:r>
              <w:rPr>
                <w:noProof/>
                <w:webHidden/>
              </w:rPr>
              <w:instrText xml:space="preserve"> PAGEREF _Toc536098031 \h </w:instrText>
            </w:r>
            <w:r>
              <w:rPr>
                <w:noProof/>
                <w:webHidden/>
              </w:rPr>
            </w:r>
            <w:r>
              <w:rPr>
                <w:noProof/>
                <w:webHidden/>
              </w:rPr>
              <w:fldChar w:fldCharType="separate"/>
            </w:r>
            <w:r w:rsidR="005A1CAF">
              <w:rPr>
                <w:noProof/>
                <w:webHidden/>
              </w:rPr>
              <w:t>9</w:t>
            </w:r>
            <w:r>
              <w:rPr>
                <w:noProof/>
                <w:webHidden/>
              </w:rPr>
              <w:fldChar w:fldCharType="end"/>
            </w:r>
          </w:hyperlink>
        </w:p>
        <w:p w14:paraId="5899246C" w14:textId="4FB80D22" w:rsidR="00151B8A" w:rsidRDefault="00151B8A">
          <w:pPr>
            <w:pStyle w:val="Inhopg3"/>
            <w:tabs>
              <w:tab w:val="right" w:leader="dot" w:pos="9062"/>
            </w:tabs>
            <w:rPr>
              <w:rFonts w:asciiTheme="minorHAnsi" w:eastAsiaTheme="minorEastAsia" w:hAnsiTheme="minorHAnsi"/>
              <w:noProof/>
              <w:sz w:val="22"/>
              <w:lang w:val="en-NL" w:eastAsia="en-NL"/>
            </w:rPr>
          </w:pPr>
          <w:hyperlink w:anchor="_Toc536098032" w:history="1">
            <w:r w:rsidRPr="00041CE4">
              <w:rPr>
                <w:rStyle w:val="Hyperlink"/>
                <w:noProof/>
              </w:rPr>
              <w:t>3.1.2.</w:t>
            </w:r>
            <w:r>
              <w:rPr>
                <w:rFonts w:asciiTheme="minorHAnsi" w:eastAsiaTheme="minorEastAsia" w:hAnsiTheme="minorHAnsi"/>
                <w:noProof/>
                <w:sz w:val="22"/>
                <w:lang w:val="en-NL" w:eastAsia="en-NL"/>
              </w:rPr>
              <w:tab/>
            </w:r>
            <w:r w:rsidRPr="00041CE4">
              <w:rPr>
                <w:rStyle w:val="Hyperlink"/>
                <w:noProof/>
              </w:rPr>
              <w:t>Aanroep</w:t>
            </w:r>
            <w:r>
              <w:rPr>
                <w:noProof/>
                <w:webHidden/>
              </w:rPr>
              <w:tab/>
            </w:r>
            <w:r>
              <w:rPr>
                <w:noProof/>
                <w:webHidden/>
              </w:rPr>
              <w:fldChar w:fldCharType="begin"/>
            </w:r>
            <w:r>
              <w:rPr>
                <w:noProof/>
                <w:webHidden/>
              </w:rPr>
              <w:instrText xml:space="preserve"> PAGEREF _Toc536098032 \h </w:instrText>
            </w:r>
            <w:r>
              <w:rPr>
                <w:noProof/>
                <w:webHidden/>
              </w:rPr>
            </w:r>
            <w:r>
              <w:rPr>
                <w:noProof/>
                <w:webHidden/>
              </w:rPr>
              <w:fldChar w:fldCharType="separate"/>
            </w:r>
            <w:r w:rsidR="005A1CAF">
              <w:rPr>
                <w:noProof/>
                <w:webHidden/>
              </w:rPr>
              <w:t>10</w:t>
            </w:r>
            <w:r>
              <w:rPr>
                <w:noProof/>
                <w:webHidden/>
              </w:rPr>
              <w:fldChar w:fldCharType="end"/>
            </w:r>
          </w:hyperlink>
        </w:p>
        <w:p w14:paraId="06171A88" w14:textId="4A1E4041" w:rsidR="00151B8A" w:rsidRDefault="00151B8A">
          <w:pPr>
            <w:pStyle w:val="Inhopg3"/>
            <w:tabs>
              <w:tab w:val="right" w:leader="dot" w:pos="9062"/>
            </w:tabs>
            <w:rPr>
              <w:rFonts w:asciiTheme="minorHAnsi" w:eastAsiaTheme="minorEastAsia" w:hAnsiTheme="minorHAnsi"/>
              <w:noProof/>
              <w:sz w:val="22"/>
              <w:lang w:val="en-NL" w:eastAsia="en-NL"/>
            </w:rPr>
          </w:pPr>
          <w:hyperlink w:anchor="_Toc536098033" w:history="1">
            <w:r w:rsidRPr="00041CE4">
              <w:rPr>
                <w:rStyle w:val="Hyperlink"/>
                <w:noProof/>
              </w:rPr>
              <w:t>3.1.3.</w:t>
            </w:r>
            <w:r>
              <w:rPr>
                <w:rFonts w:asciiTheme="minorHAnsi" w:eastAsiaTheme="minorEastAsia" w:hAnsiTheme="minorHAnsi"/>
                <w:noProof/>
                <w:sz w:val="22"/>
                <w:lang w:val="en-NL" w:eastAsia="en-NL"/>
              </w:rPr>
              <w:tab/>
            </w:r>
            <w:r w:rsidRPr="00041CE4">
              <w:rPr>
                <w:rStyle w:val="Hyperlink"/>
                <w:noProof/>
              </w:rPr>
              <w:t>Scripts</w:t>
            </w:r>
            <w:r>
              <w:rPr>
                <w:noProof/>
                <w:webHidden/>
              </w:rPr>
              <w:tab/>
            </w:r>
            <w:r>
              <w:rPr>
                <w:noProof/>
                <w:webHidden/>
              </w:rPr>
              <w:fldChar w:fldCharType="begin"/>
            </w:r>
            <w:r>
              <w:rPr>
                <w:noProof/>
                <w:webHidden/>
              </w:rPr>
              <w:instrText xml:space="preserve"> PAGEREF _Toc536098033 \h </w:instrText>
            </w:r>
            <w:r>
              <w:rPr>
                <w:noProof/>
                <w:webHidden/>
              </w:rPr>
            </w:r>
            <w:r>
              <w:rPr>
                <w:noProof/>
                <w:webHidden/>
              </w:rPr>
              <w:fldChar w:fldCharType="separate"/>
            </w:r>
            <w:r w:rsidR="005A1CAF">
              <w:rPr>
                <w:noProof/>
                <w:webHidden/>
              </w:rPr>
              <w:t>10</w:t>
            </w:r>
            <w:r>
              <w:rPr>
                <w:noProof/>
                <w:webHidden/>
              </w:rPr>
              <w:fldChar w:fldCharType="end"/>
            </w:r>
          </w:hyperlink>
        </w:p>
        <w:p w14:paraId="3F6177F9" w14:textId="11534A9F" w:rsidR="00151B8A" w:rsidRDefault="00151B8A">
          <w:pPr>
            <w:pStyle w:val="Inhopg3"/>
            <w:tabs>
              <w:tab w:val="right" w:leader="dot" w:pos="9062"/>
            </w:tabs>
            <w:rPr>
              <w:rFonts w:asciiTheme="minorHAnsi" w:eastAsiaTheme="minorEastAsia" w:hAnsiTheme="minorHAnsi"/>
              <w:noProof/>
              <w:sz w:val="22"/>
              <w:lang w:val="en-NL" w:eastAsia="en-NL"/>
            </w:rPr>
          </w:pPr>
          <w:hyperlink w:anchor="_Toc536098034" w:history="1">
            <w:r w:rsidRPr="00041CE4">
              <w:rPr>
                <w:rStyle w:val="Hyperlink"/>
                <w:noProof/>
              </w:rPr>
              <w:t>3.1.4.</w:t>
            </w:r>
            <w:r>
              <w:rPr>
                <w:rFonts w:asciiTheme="minorHAnsi" w:eastAsiaTheme="minorEastAsia" w:hAnsiTheme="minorHAnsi"/>
                <w:noProof/>
                <w:sz w:val="22"/>
                <w:lang w:val="en-NL" w:eastAsia="en-NL"/>
              </w:rPr>
              <w:tab/>
            </w:r>
            <w:r w:rsidRPr="00041CE4">
              <w:rPr>
                <w:rStyle w:val="Hyperlink"/>
                <w:noProof/>
              </w:rPr>
              <w:t>Installatie</w:t>
            </w:r>
            <w:r>
              <w:rPr>
                <w:noProof/>
                <w:webHidden/>
              </w:rPr>
              <w:tab/>
            </w:r>
            <w:r>
              <w:rPr>
                <w:noProof/>
                <w:webHidden/>
              </w:rPr>
              <w:fldChar w:fldCharType="begin"/>
            </w:r>
            <w:r>
              <w:rPr>
                <w:noProof/>
                <w:webHidden/>
              </w:rPr>
              <w:instrText xml:space="preserve"> PAGEREF _Toc536098034 \h </w:instrText>
            </w:r>
            <w:r>
              <w:rPr>
                <w:noProof/>
                <w:webHidden/>
              </w:rPr>
            </w:r>
            <w:r>
              <w:rPr>
                <w:noProof/>
                <w:webHidden/>
              </w:rPr>
              <w:fldChar w:fldCharType="separate"/>
            </w:r>
            <w:r w:rsidR="005A1CAF">
              <w:rPr>
                <w:noProof/>
                <w:webHidden/>
              </w:rPr>
              <w:t>10</w:t>
            </w:r>
            <w:r>
              <w:rPr>
                <w:noProof/>
                <w:webHidden/>
              </w:rPr>
              <w:fldChar w:fldCharType="end"/>
            </w:r>
          </w:hyperlink>
        </w:p>
        <w:p w14:paraId="19445783" w14:textId="31E7B546" w:rsidR="00151B8A" w:rsidRDefault="00151B8A">
          <w:pPr>
            <w:pStyle w:val="Inhopg2"/>
            <w:rPr>
              <w:rFonts w:asciiTheme="minorHAnsi" w:eastAsiaTheme="minorEastAsia" w:hAnsiTheme="minorHAnsi"/>
              <w:noProof/>
              <w:sz w:val="22"/>
              <w:lang w:val="en-NL" w:eastAsia="en-NL"/>
            </w:rPr>
          </w:pPr>
          <w:hyperlink w:anchor="_Toc536098035" w:history="1">
            <w:r w:rsidRPr="00041CE4">
              <w:rPr>
                <w:rStyle w:val="Hyperlink"/>
                <w:noProof/>
              </w:rPr>
              <w:t>3.2.</w:t>
            </w:r>
            <w:r>
              <w:rPr>
                <w:rFonts w:asciiTheme="minorHAnsi" w:eastAsiaTheme="minorEastAsia" w:hAnsiTheme="minorHAnsi"/>
                <w:noProof/>
                <w:sz w:val="22"/>
                <w:lang w:val="en-NL" w:eastAsia="en-NL"/>
              </w:rPr>
              <w:tab/>
            </w:r>
            <w:r w:rsidRPr="00041CE4">
              <w:rPr>
                <w:rStyle w:val="Hyperlink"/>
                <w:noProof/>
              </w:rPr>
              <w:t>ReportTemplateGenerator</w:t>
            </w:r>
            <w:r>
              <w:rPr>
                <w:noProof/>
                <w:webHidden/>
              </w:rPr>
              <w:tab/>
            </w:r>
            <w:r>
              <w:rPr>
                <w:noProof/>
                <w:webHidden/>
              </w:rPr>
              <w:fldChar w:fldCharType="begin"/>
            </w:r>
            <w:r>
              <w:rPr>
                <w:noProof/>
                <w:webHidden/>
              </w:rPr>
              <w:instrText xml:space="preserve"> PAGEREF _Toc536098035 \h </w:instrText>
            </w:r>
            <w:r>
              <w:rPr>
                <w:noProof/>
                <w:webHidden/>
              </w:rPr>
            </w:r>
            <w:r>
              <w:rPr>
                <w:noProof/>
                <w:webHidden/>
              </w:rPr>
              <w:fldChar w:fldCharType="separate"/>
            </w:r>
            <w:r w:rsidR="005A1CAF">
              <w:rPr>
                <w:noProof/>
                <w:webHidden/>
              </w:rPr>
              <w:t>12</w:t>
            </w:r>
            <w:r>
              <w:rPr>
                <w:noProof/>
                <w:webHidden/>
              </w:rPr>
              <w:fldChar w:fldCharType="end"/>
            </w:r>
          </w:hyperlink>
        </w:p>
        <w:p w14:paraId="6DDDFE13" w14:textId="30696A83" w:rsidR="00151B8A" w:rsidRDefault="00151B8A">
          <w:pPr>
            <w:pStyle w:val="Inhopg3"/>
            <w:tabs>
              <w:tab w:val="right" w:leader="dot" w:pos="9062"/>
            </w:tabs>
            <w:rPr>
              <w:rFonts w:asciiTheme="minorHAnsi" w:eastAsiaTheme="minorEastAsia" w:hAnsiTheme="minorHAnsi"/>
              <w:noProof/>
              <w:sz w:val="22"/>
              <w:lang w:val="en-NL" w:eastAsia="en-NL"/>
            </w:rPr>
          </w:pPr>
          <w:hyperlink w:anchor="_Toc536098036" w:history="1">
            <w:r w:rsidRPr="00041CE4">
              <w:rPr>
                <w:rStyle w:val="Hyperlink"/>
                <w:noProof/>
              </w:rPr>
              <w:t>3.2.1.</w:t>
            </w:r>
            <w:r>
              <w:rPr>
                <w:rFonts w:asciiTheme="minorHAnsi" w:eastAsiaTheme="minorEastAsia" w:hAnsiTheme="minorHAnsi"/>
                <w:noProof/>
                <w:sz w:val="22"/>
                <w:lang w:val="en-NL" w:eastAsia="en-NL"/>
              </w:rPr>
              <w:tab/>
            </w:r>
            <w:r w:rsidRPr="00041CE4">
              <w:rPr>
                <w:rStyle w:val="Hyperlink"/>
                <w:noProof/>
              </w:rPr>
              <w:t>Aanroep</w:t>
            </w:r>
            <w:r>
              <w:rPr>
                <w:noProof/>
                <w:webHidden/>
              </w:rPr>
              <w:tab/>
            </w:r>
            <w:r>
              <w:rPr>
                <w:noProof/>
                <w:webHidden/>
              </w:rPr>
              <w:fldChar w:fldCharType="begin"/>
            </w:r>
            <w:r>
              <w:rPr>
                <w:noProof/>
                <w:webHidden/>
              </w:rPr>
              <w:instrText xml:space="preserve"> PAGEREF _Toc536098036 \h </w:instrText>
            </w:r>
            <w:r>
              <w:rPr>
                <w:noProof/>
                <w:webHidden/>
              </w:rPr>
            </w:r>
            <w:r>
              <w:rPr>
                <w:noProof/>
                <w:webHidden/>
              </w:rPr>
              <w:fldChar w:fldCharType="separate"/>
            </w:r>
            <w:r w:rsidR="005A1CAF">
              <w:rPr>
                <w:noProof/>
                <w:webHidden/>
              </w:rPr>
              <w:t>12</w:t>
            </w:r>
            <w:r>
              <w:rPr>
                <w:noProof/>
                <w:webHidden/>
              </w:rPr>
              <w:fldChar w:fldCharType="end"/>
            </w:r>
          </w:hyperlink>
        </w:p>
        <w:p w14:paraId="786915A9" w14:textId="32636B75" w:rsidR="00151B8A" w:rsidRDefault="00151B8A">
          <w:pPr>
            <w:pStyle w:val="Inhopg3"/>
            <w:tabs>
              <w:tab w:val="right" w:leader="dot" w:pos="9062"/>
            </w:tabs>
            <w:rPr>
              <w:rFonts w:asciiTheme="minorHAnsi" w:eastAsiaTheme="minorEastAsia" w:hAnsiTheme="minorHAnsi"/>
              <w:noProof/>
              <w:sz w:val="22"/>
              <w:lang w:val="en-NL" w:eastAsia="en-NL"/>
            </w:rPr>
          </w:pPr>
          <w:hyperlink w:anchor="_Toc536098037" w:history="1">
            <w:r w:rsidRPr="00041CE4">
              <w:rPr>
                <w:rStyle w:val="Hyperlink"/>
                <w:noProof/>
              </w:rPr>
              <w:t>3.2.2.</w:t>
            </w:r>
            <w:r>
              <w:rPr>
                <w:rFonts w:asciiTheme="minorHAnsi" w:eastAsiaTheme="minorEastAsia" w:hAnsiTheme="minorHAnsi"/>
                <w:noProof/>
                <w:sz w:val="22"/>
                <w:lang w:val="en-NL" w:eastAsia="en-NL"/>
              </w:rPr>
              <w:tab/>
            </w:r>
            <w:r w:rsidRPr="00041CE4">
              <w:rPr>
                <w:rStyle w:val="Hyperlink"/>
                <w:noProof/>
              </w:rPr>
              <w:t>Installatie</w:t>
            </w:r>
            <w:r>
              <w:rPr>
                <w:noProof/>
                <w:webHidden/>
              </w:rPr>
              <w:tab/>
            </w:r>
            <w:r>
              <w:rPr>
                <w:noProof/>
                <w:webHidden/>
              </w:rPr>
              <w:fldChar w:fldCharType="begin"/>
            </w:r>
            <w:r>
              <w:rPr>
                <w:noProof/>
                <w:webHidden/>
              </w:rPr>
              <w:instrText xml:space="preserve"> PAGEREF _Toc536098037 \h </w:instrText>
            </w:r>
            <w:r>
              <w:rPr>
                <w:noProof/>
                <w:webHidden/>
              </w:rPr>
            </w:r>
            <w:r>
              <w:rPr>
                <w:noProof/>
                <w:webHidden/>
              </w:rPr>
              <w:fldChar w:fldCharType="separate"/>
            </w:r>
            <w:r w:rsidR="005A1CAF">
              <w:rPr>
                <w:noProof/>
                <w:webHidden/>
              </w:rPr>
              <w:t>12</w:t>
            </w:r>
            <w:r>
              <w:rPr>
                <w:noProof/>
                <w:webHidden/>
              </w:rPr>
              <w:fldChar w:fldCharType="end"/>
            </w:r>
          </w:hyperlink>
        </w:p>
        <w:p w14:paraId="7270F0D9" w14:textId="3E9EAE1B" w:rsidR="00151B8A" w:rsidRDefault="00151B8A">
          <w:pPr>
            <w:pStyle w:val="Inhopg2"/>
            <w:rPr>
              <w:rFonts w:asciiTheme="minorHAnsi" w:eastAsiaTheme="minorEastAsia" w:hAnsiTheme="minorHAnsi"/>
              <w:noProof/>
              <w:sz w:val="22"/>
              <w:lang w:val="en-NL" w:eastAsia="en-NL"/>
            </w:rPr>
          </w:pPr>
          <w:hyperlink w:anchor="_Toc536098038" w:history="1">
            <w:r w:rsidRPr="00041CE4">
              <w:rPr>
                <w:rStyle w:val="Hyperlink"/>
                <w:noProof/>
              </w:rPr>
              <w:t>3.3.</w:t>
            </w:r>
            <w:r>
              <w:rPr>
                <w:rFonts w:asciiTheme="minorHAnsi" w:eastAsiaTheme="minorEastAsia" w:hAnsiTheme="minorHAnsi"/>
                <w:noProof/>
                <w:sz w:val="22"/>
                <w:lang w:val="en-NL" w:eastAsia="en-NL"/>
              </w:rPr>
              <w:tab/>
            </w:r>
            <w:r w:rsidRPr="00041CE4">
              <w:rPr>
                <w:rStyle w:val="Hyperlink"/>
                <w:noProof/>
              </w:rPr>
              <w:t>Rapportgenerator</w:t>
            </w:r>
            <w:r>
              <w:rPr>
                <w:noProof/>
                <w:webHidden/>
              </w:rPr>
              <w:tab/>
            </w:r>
            <w:r>
              <w:rPr>
                <w:noProof/>
                <w:webHidden/>
              </w:rPr>
              <w:fldChar w:fldCharType="begin"/>
            </w:r>
            <w:r>
              <w:rPr>
                <w:noProof/>
                <w:webHidden/>
              </w:rPr>
              <w:instrText xml:space="preserve"> PAGEREF _Toc536098038 \h </w:instrText>
            </w:r>
            <w:r>
              <w:rPr>
                <w:noProof/>
                <w:webHidden/>
              </w:rPr>
            </w:r>
            <w:r>
              <w:rPr>
                <w:noProof/>
                <w:webHidden/>
              </w:rPr>
              <w:fldChar w:fldCharType="separate"/>
            </w:r>
            <w:r w:rsidR="005A1CAF">
              <w:rPr>
                <w:noProof/>
                <w:webHidden/>
              </w:rPr>
              <w:t>13</w:t>
            </w:r>
            <w:r>
              <w:rPr>
                <w:noProof/>
                <w:webHidden/>
              </w:rPr>
              <w:fldChar w:fldCharType="end"/>
            </w:r>
          </w:hyperlink>
        </w:p>
        <w:p w14:paraId="71D4A9CB" w14:textId="11F247E8" w:rsidR="00151B8A" w:rsidRDefault="00151B8A">
          <w:pPr>
            <w:pStyle w:val="Inhopg3"/>
            <w:tabs>
              <w:tab w:val="right" w:leader="dot" w:pos="9062"/>
            </w:tabs>
            <w:rPr>
              <w:rFonts w:asciiTheme="minorHAnsi" w:eastAsiaTheme="minorEastAsia" w:hAnsiTheme="minorHAnsi"/>
              <w:noProof/>
              <w:sz w:val="22"/>
              <w:lang w:val="en-NL" w:eastAsia="en-NL"/>
            </w:rPr>
          </w:pPr>
          <w:hyperlink w:anchor="_Toc536098039" w:history="1">
            <w:r w:rsidRPr="00041CE4">
              <w:rPr>
                <w:rStyle w:val="Hyperlink"/>
                <w:noProof/>
              </w:rPr>
              <w:t>3.3.1.</w:t>
            </w:r>
            <w:r>
              <w:rPr>
                <w:rFonts w:asciiTheme="minorHAnsi" w:eastAsiaTheme="minorEastAsia" w:hAnsiTheme="minorHAnsi"/>
                <w:noProof/>
                <w:sz w:val="22"/>
                <w:lang w:val="en-NL" w:eastAsia="en-NL"/>
              </w:rPr>
              <w:tab/>
            </w:r>
            <w:r w:rsidRPr="00041CE4">
              <w:rPr>
                <w:rStyle w:val="Hyperlink"/>
                <w:noProof/>
              </w:rPr>
              <w:t>Architectuur</w:t>
            </w:r>
            <w:r>
              <w:rPr>
                <w:noProof/>
                <w:webHidden/>
              </w:rPr>
              <w:tab/>
            </w:r>
            <w:r>
              <w:rPr>
                <w:noProof/>
                <w:webHidden/>
              </w:rPr>
              <w:fldChar w:fldCharType="begin"/>
            </w:r>
            <w:r>
              <w:rPr>
                <w:noProof/>
                <w:webHidden/>
              </w:rPr>
              <w:instrText xml:space="preserve"> PAGEREF _Toc536098039 \h </w:instrText>
            </w:r>
            <w:r>
              <w:rPr>
                <w:noProof/>
                <w:webHidden/>
              </w:rPr>
            </w:r>
            <w:r>
              <w:rPr>
                <w:noProof/>
                <w:webHidden/>
              </w:rPr>
              <w:fldChar w:fldCharType="separate"/>
            </w:r>
            <w:r w:rsidR="005A1CAF">
              <w:rPr>
                <w:noProof/>
                <w:webHidden/>
              </w:rPr>
              <w:t>13</w:t>
            </w:r>
            <w:r>
              <w:rPr>
                <w:noProof/>
                <w:webHidden/>
              </w:rPr>
              <w:fldChar w:fldCharType="end"/>
            </w:r>
          </w:hyperlink>
        </w:p>
        <w:p w14:paraId="0682BF6B" w14:textId="779128CE" w:rsidR="00151B8A" w:rsidRDefault="00151B8A">
          <w:pPr>
            <w:pStyle w:val="Inhopg3"/>
            <w:tabs>
              <w:tab w:val="right" w:leader="dot" w:pos="9062"/>
            </w:tabs>
            <w:rPr>
              <w:rFonts w:asciiTheme="minorHAnsi" w:eastAsiaTheme="minorEastAsia" w:hAnsiTheme="minorHAnsi"/>
              <w:noProof/>
              <w:sz w:val="22"/>
              <w:lang w:val="en-NL" w:eastAsia="en-NL"/>
            </w:rPr>
          </w:pPr>
          <w:hyperlink w:anchor="_Toc536098040" w:history="1">
            <w:r w:rsidRPr="00041CE4">
              <w:rPr>
                <w:rStyle w:val="Hyperlink"/>
                <w:noProof/>
              </w:rPr>
              <w:t>3.3.2.</w:t>
            </w:r>
            <w:r>
              <w:rPr>
                <w:rFonts w:asciiTheme="minorHAnsi" w:eastAsiaTheme="minorEastAsia" w:hAnsiTheme="minorHAnsi"/>
                <w:noProof/>
                <w:sz w:val="22"/>
                <w:lang w:val="en-NL" w:eastAsia="en-NL"/>
              </w:rPr>
              <w:tab/>
            </w:r>
            <w:r w:rsidRPr="00041CE4">
              <w:rPr>
                <w:rStyle w:val="Hyperlink"/>
                <w:noProof/>
              </w:rPr>
              <w:t>Samenhang en functie van onderdelen</w:t>
            </w:r>
            <w:r>
              <w:rPr>
                <w:noProof/>
                <w:webHidden/>
              </w:rPr>
              <w:tab/>
            </w:r>
            <w:r>
              <w:rPr>
                <w:noProof/>
                <w:webHidden/>
              </w:rPr>
              <w:fldChar w:fldCharType="begin"/>
            </w:r>
            <w:r>
              <w:rPr>
                <w:noProof/>
                <w:webHidden/>
              </w:rPr>
              <w:instrText xml:space="preserve"> PAGEREF _Toc536098040 \h </w:instrText>
            </w:r>
            <w:r>
              <w:rPr>
                <w:noProof/>
                <w:webHidden/>
              </w:rPr>
            </w:r>
            <w:r>
              <w:rPr>
                <w:noProof/>
                <w:webHidden/>
              </w:rPr>
              <w:fldChar w:fldCharType="separate"/>
            </w:r>
            <w:r w:rsidR="005A1CAF">
              <w:rPr>
                <w:noProof/>
                <w:webHidden/>
              </w:rPr>
              <w:t>14</w:t>
            </w:r>
            <w:r>
              <w:rPr>
                <w:noProof/>
                <w:webHidden/>
              </w:rPr>
              <w:fldChar w:fldCharType="end"/>
            </w:r>
          </w:hyperlink>
        </w:p>
        <w:p w14:paraId="60F62A49" w14:textId="621CCAFE" w:rsidR="00151B8A" w:rsidRDefault="00151B8A">
          <w:pPr>
            <w:pStyle w:val="Inhopg3"/>
            <w:tabs>
              <w:tab w:val="right" w:leader="dot" w:pos="9062"/>
            </w:tabs>
            <w:rPr>
              <w:rFonts w:asciiTheme="minorHAnsi" w:eastAsiaTheme="minorEastAsia" w:hAnsiTheme="minorHAnsi"/>
              <w:noProof/>
              <w:sz w:val="22"/>
              <w:lang w:val="en-NL" w:eastAsia="en-NL"/>
            </w:rPr>
          </w:pPr>
          <w:hyperlink w:anchor="_Toc536098041" w:history="1">
            <w:r w:rsidRPr="00041CE4">
              <w:rPr>
                <w:rStyle w:val="Hyperlink"/>
                <w:noProof/>
              </w:rPr>
              <w:t>3.3.3.</w:t>
            </w:r>
            <w:r>
              <w:rPr>
                <w:rFonts w:asciiTheme="minorHAnsi" w:eastAsiaTheme="minorEastAsia" w:hAnsiTheme="minorHAnsi"/>
                <w:noProof/>
                <w:sz w:val="22"/>
                <w:lang w:val="en-NL" w:eastAsia="en-NL"/>
              </w:rPr>
              <w:tab/>
            </w:r>
            <w:r w:rsidRPr="00041CE4">
              <w:rPr>
                <w:rStyle w:val="Hyperlink"/>
                <w:noProof/>
              </w:rPr>
              <w:t>Installatie</w:t>
            </w:r>
            <w:r>
              <w:rPr>
                <w:noProof/>
                <w:webHidden/>
              </w:rPr>
              <w:tab/>
            </w:r>
            <w:r>
              <w:rPr>
                <w:noProof/>
                <w:webHidden/>
              </w:rPr>
              <w:fldChar w:fldCharType="begin"/>
            </w:r>
            <w:r>
              <w:rPr>
                <w:noProof/>
                <w:webHidden/>
              </w:rPr>
              <w:instrText xml:space="preserve"> PAGEREF _Toc536098041 \h </w:instrText>
            </w:r>
            <w:r>
              <w:rPr>
                <w:noProof/>
                <w:webHidden/>
              </w:rPr>
            </w:r>
            <w:r>
              <w:rPr>
                <w:noProof/>
                <w:webHidden/>
              </w:rPr>
              <w:fldChar w:fldCharType="separate"/>
            </w:r>
            <w:r w:rsidR="005A1CAF">
              <w:rPr>
                <w:noProof/>
                <w:webHidden/>
              </w:rPr>
              <w:t>16</w:t>
            </w:r>
            <w:r>
              <w:rPr>
                <w:noProof/>
                <w:webHidden/>
              </w:rPr>
              <w:fldChar w:fldCharType="end"/>
            </w:r>
          </w:hyperlink>
        </w:p>
        <w:p w14:paraId="5EC1181F" w14:textId="0FEB2DF4" w:rsidR="00151B8A" w:rsidRDefault="00151B8A">
          <w:pPr>
            <w:pStyle w:val="Inhopg3"/>
            <w:tabs>
              <w:tab w:val="right" w:leader="dot" w:pos="9062"/>
            </w:tabs>
            <w:rPr>
              <w:rFonts w:asciiTheme="minorHAnsi" w:eastAsiaTheme="minorEastAsia" w:hAnsiTheme="minorHAnsi"/>
              <w:noProof/>
              <w:sz w:val="22"/>
              <w:lang w:val="en-NL" w:eastAsia="en-NL"/>
            </w:rPr>
          </w:pPr>
          <w:hyperlink w:anchor="_Toc536098042" w:history="1">
            <w:r w:rsidRPr="00041CE4">
              <w:rPr>
                <w:rStyle w:val="Hyperlink"/>
                <w:noProof/>
              </w:rPr>
              <w:t>3.3.4.</w:t>
            </w:r>
            <w:r>
              <w:rPr>
                <w:rFonts w:asciiTheme="minorHAnsi" w:eastAsiaTheme="minorEastAsia" w:hAnsiTheme="minorHAnsi"/>
                <w:noProof/>
                <w:sz w:val="22"/>
                <w:lang w:val="en-NL" w:eastAsia="en-NL"/>
              </w:rPr>
              <w:tab/>
            </w:r>
            <w:r w:rsidRPr="00041CE4">
              <w:rPr>
                <w:rStyle w:val="Hyperlink"/>
                <w:noProof/>
              </w:rPr>
              <w:t>Details</w:t>
            </w:r>
            <w:r>
              <w:rPr>
                <w:noProof/>
                <w:webHidden/>
              </w:rPr>
              <w:tab/>
            </w:r>
            <w:r>
              <w:rPr>
                <w:noProof/>
                <w:webHidden/>
              </w:rPr>
              <w:fldChar w:fldCharType="begin"/>
            </w:r>
            <w:r>
              <w:rPr>
                <w:noProof/>
                <w:webHidden/>
              </w:rPr>
              <w:instrText xml:space="preserve"> PAGEREF _Toc536098042 \h </w:instrText>
            </w:r>
            <w:r>
              <w:rPr>
                <w:noProof/>
                <w:webHidden/>
              </w:rPr>
            </w:r>
            <w:r>
              <w:rPr>
                <w:noProof/>
                <w:webHidden/>
              </w:rPr>
              <w:fldChar w:fldCharType="separate"/>
            </w:r>
            <w:r w:rsidR="005A1CAF">
              <w:rPr>
                <w:noProof/>
                <w:webHidden/>
              </w:rPr>
              <w:t>16</w:t>
            </w:r>
            <w:r>
              <w:rPr>
                <w:noProof/>
                <w:webHidden/>
              </w:rPr>
              <w:fldChar w:fldCharType="end"/>
            </w:r>
          </w:hyperlink>
        </w:p>
        <w:p w14:paraId="30C742CA" w14:textId="006CA860" w:rsidR="00151B8A" w:rsidRDefault="00151B8A">
          <w:pPr>
            <w:pStyle w:val="Inhopg1"/>
            <w:rPr>
              <w:rFonts w:asciiTheme="minorHAnsi" w:eastAsiaTheme="minorEastAsia" w:hAnsiTheme="minorHAnsi"/>
              <w:b w:val="0"/>
              <w:noProof/>
              <w:sz w:val="22"/>
              <w:lang w:val="en-NL" w:eastAsia="en-NL"/>
            </w:rPr>
          </w:pPr>
          <w:hyperlink w:anchor="_Toc536098043" w:history="1">
            <w:r w:rsidRPr="00041CE4">
              <w:rPr>
                <w:rStyle w:val="Hyperlink"/>
                <w:noProof/>
              </w:rPr>
              <w:t>4.</w:t>
            </w:r>
            <w:r>
              <w:rPr>
                <w:rFonts w:asciiTheme="minorHAnsi" w:eastAsiaTheme="minorEastAsia" w:hAnsiTheme="minorHAnsi"/>
                <w:b w:val="0"/>
                <w:noProof/>
                <w:sz w:val="22"/>
                <w:lang w:val="en-NL" w:eastAsia="en-NL"/>
              </w:rPr>
              <w:tab/>
            </w:r>
            <w:r w:rsidRPr="00041CE4">
              <w:rPr>
                <w:rStyle w:val="Hyperlink"/>
                <w:noProof/>
              </w:rPr>
              <w:t>Usecases</w:t>
            </w:r>
            <w:r>
              <w:rPr>
                <w:noProof/>
                <w:webHidden/>
              </w:rPr>
              <w:tab/>
            </w:r>
            <w:r>
              <w:rPr>
                <w:noProof/>
                <w:webHidden/>
              </w:rPr>
              <w:fldChar w:fldCharType="begin"/>
            </w:r>
            <w:r>
              <w:rPr>
                <w:noProof/>
                <w:webHidden/>
              </w:rPr>
              <w:instrText xml:space="preserve"> PAGEREF _Toc536098043 \h </w:instrText>
            </w:r>
            <w:r>
              <w:rPr>
                <w:noProof/>
                <w:webHidden/>
              </w:rPr>
            </w:r>
            <w:r>
              <w:rPr>
                <w:noProof/>
                <w:webHidden/>
              </w:rPr>
              <w:fldChar w:fldCharType="separate"/>
            </w:r>
            <w:r w:rsidR="005A1CAF">
              <w:rPr>
                <w:noProof/>
                <w:webHidden/>
              </w:rPr>
              <w:t>22</w:t>
            </w:r>
            <w:r>
              <w:rPr>
                <w:noProof/>
                <w:webHidden/>
              </w:rPr>
              <w:fldChar w:fldCharType="end"/>
            </w:r>
          </w:hyperlink>
        </w:p>
        <w:p w14:paraId="675A1DF1" w14:textId="5CD56827" w:rsidR="00151B8A" w:rsidRDefault="00151B8A">
          <w:pPr>
            <w:pStyle w:val="Inhopg2"/>
            <w:rPr>
              <w:rFonts w:asciiTheme="minorHAnsi" w:eastAsiaTheme="minorEastAsia" w:hAnsiTheme="minorHAnsi"/>
              <w:noProof/>
              <w:sz w:val="22"/>
              <w:lang w:val="en-NL" w:eastAsia="en-NL"/>
            </w:rPr>
          </w:pPr>
          <w:hyperlink w:anchor="_Toc536098044" w:history="1">
            <w:r w:rsidRPr="00041CE4">
              <w:rPr>
                <w:rStyle w:val="Hyperlink"/>
                <w:noProof/>
              </w:rPr>
              <w:t>4.1.</w:t>
            </w:r>
            <w:r>
              <w:rPr>
                <w:rFonts w:asciiTheme="minorHAnsi" w:eastAsiaTheme="minorEastAsia" w:hAnsiTheme="minorHAnsi"/>
                <w:noProof/>
                <w:sz w:val="22"/>
                <w:lang w:val="en-NL" w:eastAsia="en-NL"/>
              </w:rPr>
              <w:tab/>
            </w:r>
            <w:r w:rsidRPr="00041CE4">
              <w:rPr>
                <w:rStyle w:val="Hyperlink"/>
                <w:noProof/>
              </w:rPr>
              <w:t>Toevoegen van een nieuw project</w:t>
            </w:r>
            <w:r>
              <w:rPr>
                <w:noProof/>
                <w:webHidden/>
              </w:rPr>
              <w:tab/>
            </w:r>
            <w:r>
              <w:rPr>
                <w:noProof/>
                <w:webHidden/>
              </w:rPr>
              <w:fldChar w:fldCharType="begin"/>
            </w:r>
            <w:r>
              <w:rPr>
                <w:noProof/>
                <w:webHidden/>
              </w:rPr>
              <w:instrText xml:space="preserve"> PAGEREF _Toc536098044 \h </w:instrText>
            </w:r>
            <w:r>
              <w:rPr>
                <w:noProof/>
                <w:webHidden/>
              </w:rPr>
            </w:r>
            <w:r>
              <w:rPr>
                <w:noProof/>
                <w:webHidden/>
              </w:rPr>
              <w:fldChar w:fldCharType="separate"/>
            </w:r>
            <w:r w:rsidR="005A1CAF">
              <w:rPr>
                <w:noProof/>
                <w:webHidden/>
              </w:rPr>
              <w:t>22</w:t>
            </w:r>
            <w:r>
              <w:rPr>
                <w:noProof/>
                <w:webHidden/>
              </w:rPr>
              <w:fldChar w:fldCharType="end"/>
            </w:r>
          </w:hyperlink>
        </w:p>
        <w:p w14:paraId="073B893C" w14:textId="44C2008C" w:rsidR="00151B8A" w:rsidRDefault="00151B8A">
          <w:pPr>
            <w:pStyle w:val="Inhopg2"/>
            <w:rPr>
              <w:rFonts w:asciiTheme="minorHAnsi" w:eastAsiaTheme="minorEastAsia" w:hAnsiTheme="minorHAnsi"/>
              <w:noProof/>
              <w:sz w:val="22"/>
              <w:lang w:val="en-NL" w:eastAsia="en-NL"/>
            </w:rPr>
          </w:pPr>
          <w:hyperlink w:anchor="_Toc536098045" w:history="1">
            <w:r w:rsidRPr="00041CE4">
              <w:rPr>
                <w:rStyle w:val="Hyperlink"/>
                <w:noProof/>
              </w:rPr>
              <w:t>4.2.</w:t>
            </w:r>
            <w:r>
              <w:rPr>
                <w:rFonts w:asciiTheme="minorHAnsi" w:eastAsiaTheme="minorEastAsia" w:hAnsiTheme="minorHAnsi"/>
                <w:noProof/>
                <w:sz w:val="22"/>
                <w:lang w:val="en-NL" w:eastAsia="en-NL"/>
              </w:rPr>
              <w:tab/>
            </w:r>
            <w:r w:rsidRPr="00041CE4">
              <w:rPr>
                <w:rStyle w:val="Hyperlink"/>
                <w:noProof/>
              </w:rPr>
              <w:t>Eisen aan een testscript</w:t>
            </w:r>
            <w:r>
              <w:rPr>
                <w:noProof/>
                <w:webHidden/>
              </w:rPr>
              <w:tab/>
            </w:r>
            <w:r>
              <w:rPr>
                <w:noProof/>
                <w:webHidden/>
              </w:rPr>
              <w:fldChar w:fldCharType="begin"/>
            </w:r>
            <w:r>
              <w:rPr>
                <w:noProof/>
                <w:webHidden/>
              </w:rPr>
              <w:instrText xml:space="preserve"> PAGEREF _Toc536098045 \h </w:instrText>
            </w:r>
            <w:r>
              <w:rPr>
                <w:noProof/>
                <w:webHidden/>
              </w:rPr>
            </w:r>
            <w:r>
              <w:rPr>
                <w:noProof/>
                <w:webHidden/>
              </w:rPr>
              <w:fldChar w:fldCharType="separate"/>
            </w:r>
            <w:r w:rsidR="005A1CAF">
              <w:rPr>
                <w:noProof/>
                <w:webHidden/>
              </w:rPr>
              <w:t>22</w:t>
            </w:r>
            <w:r>
              <w:rPr>
                <w:noProof/>
                <w:webHidden/>
              </w:rPr>
              <w:fldChar w:fldCharType="end"/>
            </w:r>
          </w:hyperlink>
        </w:p>
        <w:p w14:paraId="120C7EBE" w14:textId="33A02FAB" w:rsidR="00151B8A" w:rsidRDefault="00151B8A">
          <w:pPr>
            <w:pStyle w:val="Inhopg3"/>
            <w:tabs>
              <w:tab w:val="right" w:leader="dot" w:pos="9062"/>
            </w:tabs>
            <w:rPr>
              <w:rFonts w:asciiTheme="minorHAnsi" w:eastAsiaTheme="minorEastAsia" w:hAnsiTheme="minorHAnsi"/>
              <w:noProof/>
              <w:sz w:val="22"/>
              <w:lang w:val="en-NL" w:eastAsia="en-NL"/>
            </w:rPr>
          </w:pPr>
          <w:hyperlink w:anchor="_Toc536098046" w:history="1">
            <w:r w:rsidRPr="00041CE4">
              <w:rPr>
                <w:rStyle w:val="Hyperlink"/>
                <w:noProof/>
              </w:rPr>
              <w:t>4.2.1.</w:t>
            </w:r>
            <w:r>
              <w:rPr>
                <w:rFonts w:asciiTheme="minorHAnsi" w:eastAsiaTheme="minorEastAsia" w:hAnsiTheme="minorHAnsi"/>
                <w:noProof/>
                <w:sz w:val="22"/>
                <w:lang w:val="en-NL" w:eastAsia="en-NL"/>
              </w:rPr>
              <w:tab/>
            </w:r>
            <w:r w:rsidRPr="00041CE4">
              <w:rPr>
                <w:rStyle w:val="Hyperlink"/>
                <w:noProof/>
              </w:rPr>
              <w:t>Technologie: JMeter of Silkperformer</w:t>
            </w:r>
            <w:r>
              <w:rPr>
                <w:noProof/>
                <w:webHidden/>
              </w:rPr>
              <w:tab/>
            </w:r>
            <w:r>
              <w:rPr>
                <w:noProof/>
                <w:webHidden/>
              </w:rPr>
              <w:fldChar w:fldCharType="begin"/>
            </w:r>
            <w:r>
              <w:rPr>
                <w:noProof/>
                <w:webHidden/>
              </w:rPr>
              <w:instrText xml:space="preserve"> PAGEREF _Toc536098046 \h </w:instrText>
            </w:r>
            <w:r>
              <w:rPr>
                <w:noProof/>
                <w:webHidden/>
              </w:rPr>
            </w:r>
            <w:r>
              <w:rPr>
                <w:noProof/>
                <w:webHidden/>
              </w:rPr>
              <w:fldChar w:fldCharType="separate"/>
            </w:r>
            <w:r w:rsidR="005A1CAF">
              <w:rPr>
                <w:noProof/>
                <w:webHidden/>
              </w:rPr>
              <w:t>22</w:t>
            </w:r>
            <w:r>
              <w:rPr>
                <w:noProof/>
                <w:webHidden/>
              </w:rPr>
              <w:fldChar w:fldCharType="end"/>
            </w:r>
          </w:hyperlink>
        </w:p>
        <w:p w14:paraId="0466FE7E" w14:textId="075510AD" w:rsidR="00151B8A" w:rsidRDefault="00151B8A">
          <w:pPr>
            <w:pStyle w:val="Inhopg3"/>
            <w:tabs>
              <w:tab w:val="right" w:leader="dot" w:pos="9062"/>
            </w:tabs>
            <w:rPr>
              <w:rFonts w:asciiTheme="minorHAnsi" w:eastAsiaTheme="minorEastAsia" w:hAnsiTheme="minorHAnsi"/>
              <w:noProof/>
              <w:sz w:val="22"/>
              <w:lang w:val="en-NL" w:eastAsia="en-NL"/>
            </w:rPr>
          </w:pPr>
          <w:hyperlink w:anchor="_Toc536098047" w:history="1">
            <w:r w:rsidRPr="00041CE4">
              <w:rPr>
                <w:rStyle w:val="Hyperlink"/>
                <w:noProof/>
              </w:rPr>
              <w:t>4.2.2.</w:t>
            </w:r>
            <w:r>
              <w:rPr>
                <w:rFonts w:asciiTheme="minorHAnsi" w:eastAsiaTheme="minorEastAsia" w:hAnsiTheme="minorHAnsi"/>
                <w:noProof/>
                <w:sz w:val="22"/>
                <w:lang w:val="en-NL" w:eastAsia="en-NL"/>
              </w:rPr>
              <w:tab/>
            </w:r>
            <w:r w:rsidRPr="00041CE4">
              <w:rPr>
                <w:rStyle w:val="Hyperlink"/>
                <w:noProof/>
              </w:rPr>
              <w:t>Gebruik van loadgeneratoren</w:t>
            </w:r>
            <w:r>
              <w:rPr>
                <w:noProof/>
                <w:webHidden/>
              </w:rPr>
              <w:tab/>
            </w:r>
            <w:r>
              <w:rPr>
                <w:noProof/>
                <w:webHidden/>
              </w:rPr>
              <w:fldChar w:fldCharType="begin"/>
            </w:r>
            <w:r>
              <w:rPr>
                <w:noProof/>
                <w:webHidden/>
              </w:rPr>
              <w:instrText xml:space="preserve"> PAGEREF _Toc536098047 \h </w:instrText>
            </w:r>
            <w:r>
              <w:rPr>
                <w:noProof/>
                <w:webHidden/>
              </w:rPr>
            </w:r>
            <w:r>
              <w:rPr>
                <w:noProof/>
                <w:webHidden/>
              </w:rPr>
              <w:fldChar w:fldCharType="separate"/>
            </w:r>
            <w:r w:rsidR="005A1CAF">
              <w:rPr>
                <w:noProof/>
                <w:webHidden/>
              </w:rPr>
              <w:t>22</w:t>
            </w:r>
            <w:r>
              <w:rPr>
                <w:noProof/>
                <w:webHidden/>
              </w:rPr>
              <w:fldChar w:fldCharType="end"/>
            </w:r>
          </w:hyperlink>
        </w:p>
        <w:p w14:paraId="7E3DD57A" w14:textId="33E80167" w:rsidR="00151B8A" w:rsidRDefault="00151B8A">
          <w:pPr>
            <w:pStyle w:val="Inhopg3"/>
            <w:tabs>
              <w:tab w:val="right" w:leader="dot" w:pos="9062"/>
            </w:tabs>
            <w:rPr>
              <w:rFonts w:asciiTheme="minorHAnsi" w:eastAsiaTheme="minorEastAsia" w:hAnsiTheme="minorHAnsi"/>
              <w:noProof/>
              <w:sz w:val="22"/>
              <w:lang w:val="en-NL" w:eastAsia="en-NL"/>
            </w:rPr>
          </w:pPr>
          <w:hyperlink w:anchor="_Toc536098048" w:history="1">
            <w:r w:rsidRPr="00041CE4">
              <w:rPr>
                <w:rStyle w:val="Hyperlink"/>
                <w:noProof/>
              </w:rPr>
              <w:t>4.2.3.</w:t>
            </w:r>
            <w:r>
              <w:rPr>
                <w:rFonts w:asciiTheme="minorHAnsi" w:eastAsiaTheme="minorEastAsia" w:hAnsiTheme="minorHAnsi"/>
                <w:noProof/>
                <w:sz w:val="22"/>
                <w:lang w:val="en-NL" w:eastAsia="en-NL"/>
              </w:rPr>
              <w:tab/>
            </w:r>
            <w:r w:rsidRPr="00041CE4">
              <w:rPr>
                <w:rStyle w:val="Hyperlink"/>
                <w:noProof/>
              </w:rPr>
              <w:t>Configuratie van workload</w:t>
            </w:r>
            <w:r>
              <w:rPr>
                <w:noProof/>
                <w:webHidden/>
              </w:rPr>
              <w:tab/>
            </w:r>
            <w:r>
              <w:rPr>
                <w:noProof/>
                <w:webHidden/>
              </w:rPr>
              <w:fldChar w:fldCharType="begin"/>
            </w:r>
            <w:r>
              <w:rPr>
                <w:noProof/>
                <w:webHidden/>
              </w:rPr>
              <w:instrText xml:space="preserve"> PAGEREF _Toc536098048 \h </w:instrText>
            </w:r>
            <w:r>
              <w:rPr>
                <w:noProof/>
                <w:webHidden/>
              </w:rPr>
            </w:r>
            <w:r>
              <w:rPr>
                <w:noProof/>
                <w:webHidden/>
              </w:rPr>
              <w:fldChar w:fldCharType="separate"/>
            </w:r>
            <w:r w:rsidR="005A1CAF">
              <w:rPr>
                <w:noProof/>
                <w:webHidden/>
              </w:rPr>
              <w:t>22</w:t>
            </w:r>
            <w:r>
              <w:rPr>
                <w:noProof/>
                <w:webHidden/>
              </w:rPr>
              <w:fldChar w:fldCharType="end"/>
            </w:r>
          </w:hyperlink>
        </w:p>
        <w:p w14:paraId="2533A1E2" w14:textId="6C560EF8" w:rsidR="00151B8A" w:rsidRDefault="00151B8A">
          <w:pPr>
            <w:pStyle w:val="Inhopg2"/>
            <w:rPr>
              <w:rFonts w:asciiTheme="minorHAnsi" w:eastAsiaTheme="minorEastAsia" w:hAnsiTheme="minorHAnsi"/>
              <w:noProof/>
              <w:sz w:val="22"/>
              <w:lang w:val="en-NL" w:eastAsia="en-NL"/>
            </w:rPr>
          </w:pPr>
          <w:hyperlink w:anchor="_Toc536098049" w:history="1">
            <w:r w:rsidRPr="00041CE4">
              <w:rPr>
                <w:rStyle w:val="Hyperlink"/>
                <w:noProof/>
              </w:rPr>
              <w:t>4.3.</w:t>
            </w:r>
            <w:r>
              <w:rPr>
                <w:rFonts w:asciiTheme="minorHAnsi" w:eastAsiaTheme="minorEastAsia" w:hAnsiTheme="minorHAnsi"/>
                <w:noProof/>
                <w:sz w:val="22"/>
                <w:lang w:val="en-NL" w:eastAsia="en-NL"/>
              </w:rPr>
              <w:tab/>
            </w:r>
            <w:r w:rsidRPr="00041CE4">
              <w:rPr>
                <w:rStyle w:val="Hyperlink"/>
                <w:noProof/>
              </w:rPr>
              <w:t>Toevoegen, wijzigen of wijzigen van een transactienaam</w:t>
            </w:r>
            <w:r>
              <w:rPr>
                <w:noProof/>
                <w:webHidden/>
              </w:rPr>
              <w:tab/>
            </w:r>
            <w:r>
              <w:rPr>
                <w:noProof/>
                <w:webHidden/>
              </w:rPr>
              <w:fldChar w:fldCharType="begin"/>
            </w:r>
            <w:r>
              <w:rPr>
                <w:noProof/>
                <w:webHidden/>
              </w:rPr>
              <w:instrText xml:space="preserve"> PAGEREF _Toc536098049 \h </w:instrText>
            </w:r>
            <w:r>
              <w:rPr>
                <w:noProof/>
                <w:webHidden/>
              </w:rPr>
            </w:r>
            <w:r>
              <w:rPr>
                <w:noProof/>
                <w:webHidden/>
              </w:rPr>
              <w:fldChar w:fldCharType="separate"/>
            </w:r>
            <w:r w:rsidR="005A1CAF">
              <w:rPr>
                <w:noProof/>
                <w:webHidden/>
              </w:rPr>
              <w:t>23</w:t>
            </w:r>
            <w:r>
              <w:rPr>
                <w:noProof/>
                <w:webHidden/>
              </w:rPr>
              <w:fldChar w:fldCharType="end"/>
            </w:r>
          </w:hyperlink>
        </w:p>
        <w:p w14:paraId="48D6189E" w14:textId="784F171C" w:rsidR="00151B8A" w:rsidRDefault="00151B8A">
          <w:pPr>
            <w:pStyle w:val="Inhopg2"/>
            <w:rPr>
              <w:rFonts w:asciiTheme="minorHAnsi" w:eastAsiaTheme="minorEastAsia" w:hAnsiTheme="minorHAnsi"/>
              <w:noProof/>
              <w:sz w:val="22"/>
              <w:lang w:val="en-NL" w:eastAsia="en-NL"/>
            </w:rPr>
          </w:pPr>
          <w:hyperlink w:anchor="_Toc536098050" w:history="1">
            <w:r w:rsidRPr="00041CE4">
              <w:rPr>
                <w:rStyle w:val="Hyperlink"/>
                <w:noProof/>
              </w:rPr>
              <w:t>4.4.</w:t>
            </w:r>
            <w:r>
              <w:rPr>
                <w:rFonts w:asciiTheme="minorHAnsi" w:eastAsiaTheme="minorEastAsia" w:hAnsiTheme="minorHAnsi"/>
                <w:noProof/>
                <w:sz w:val="22"/>
                <w:lang w:val="en-NL" w:eastAsia="en-NL"/>
              </w:rPr>
              <w:tab/>
            </w:r>
            <w:r w:rsidRPr="00041CE4">
              <w:rPr>
                <w:rStyle w:val="Hyperlink"/>
                <w:noProof/>
              </w:rPr>
              <w:t>Toevoegen of wijzigen van thresholds</w:t>
            </w:r>
            <w:r>
              <w:rPr>
                <w:noProof/>
                <w:webHidden/>
              </w:rPr>
              <w:tab/>
            </w:r>
            <w:r>
              <w:rPr>
                <w:noProof/>
                <w:webHidden/>
              </w:rPr>
              <w:fldChar w:fldCharType="begin"/>
            </w:r>
            <w:r>
              <w:rPr>
                <w:noProof/>
                <w:webHidden/>
              </w:rPr>
              <w:instrText xml:space="preserve"> PAGEREF _Toc536098050 \h </w:instrText>
            </w:r>
            <w:r>
              <w:rPr>
                <w:noProof/>
                <w:webHidden/>
              </w:rPr>
            </w:r>
            <w:r>
              <w:rPr>
                <w:noProof/>
                <w:webHidden/>
              </w:rPr>
              <w:fldChar w:fldCharType="separate"/>
            </w:r>
            <w:r w:rsidR="005A1CAF">
              <w:rPr>
                <w:noProof/>
                <w:webHidden/>
              </w:rPr>
              <w:t>24</w:t>
            </w:r>
            <w:r>
              <w:rPr>
                <w:noProof/>
                <w:webHidden/>
              </w:rPr>
              <w:fldChar w:fldCharType="end"/>
            </w:r>
          </w:hyperlink>
        </w:p>
        <w:p w14:paraId="587B441B" w14:textId="7F679E60" w:rsidR="00151B8A" w:rsidRDefault="00151B8A">
          <w:pPr>
            <w:pStyle w:val="Inhopg2"/>
            <w:rPr>
              <w:rFonts w:asciiTheme="minorHAnsi" w:eastAsiaTheme="minorEastAsia" w:hAnsiTheme="minorHAnsi"/>
              <w:noProof/>
              <w:sz w:val="22"/>
              <w:lang w:val="en-NL" w:eastAsia="en-NL"/>
            </w:rPr>
          </w:pPr>
          <w:hyperlink w:anchor="_Toc536098051" w:history="1">
            <w:r w:rsidRPr="00041CE4">
              <w:rPr>
                <w:rStyle w:val="Hyperlink"/>
                <w:noProof/>
              </w:rPr>
              <w:t>4.5.</w:t>
            </w:r>
            <w:r>
              <w:rPr>
                <w:rFonts w:asciiTheme="minorHAnsi" w:eastAsiaTheme="minorEastAsia" w:hAnsiTheme="minorHAnsi"/>
                <w:noProof/>
                <w:sz w:val="22"/>
                <w:lang w:val="en-NL" w:eastAsia="en-NL"/>
              </w:rPr>
              <w:tab/>
            </w:r>
            <w:r w:rsidRPr="00041CE4">
              <w:rPr>
                <w:rStyle w:val="Hyperlink"/>
                <w:noProof/>
              </w:rPr>
              <w:t>Disable/enable van een testrun</w:t>
            </w:r>
            <w:r>
              <w:rPr>
                <w:noProof/>
                <w:webHidden/>
              </w:rPr>
              <w:tab/>
            </w:r>
            <w:r>
              <w:rPr>
                <w:noProof/>
                <w:webHidden/>
              </w:rPr>
              <w:fldChar w:fldCharType="begin"/>
            </w:r>
            <w:r>
              <w:rPr>
                <w:noProof/>
                <w:webHidden/>
              </w:rPr>
              <w:instrText xml:space="preserve"> PAGEREF _Toc536098051 \h </w:instrText>
            </w:r>
            <w:r>
              <w:rPr>
                <w:noProof/>
                <w:webHidden/>
              </w:rPr>
            </w:r>
            <w:r>
              <w:rPr>
                <w:noProof/>
                <w:webHidden/>
              </w:rPr>
              <w:fldChar w:fldCharType="separate"/>
            </w:r>
            <w:r w:rsidR="005A1CAF">
              <w:rPr>
                <w:noProof/>
                <w:webHidden/>
              </w:rPr>
              <w:t>25</w:t>
            </w:r>
            <w:r>
              <w:rPr>
                <w:noProof/>
                <w:webHidden/>
              </w:rPr>
              <w:fldChar w:fldCharType="end"/>
            </w:r>
          </w:hyperlink>
        </w:p>
        <w:p w14:paraId="0BF0B06E" w14:textId="6FE9683F" w:rsidR="00151B8A" w:rsidRDefault="00151B8A">
          <w:pPr>
            <w:pStyle w:val="Inhopg2"/>
            <w:rPr>
              <w:rFonts w:asciiTheme="minorHAnsi" w:eastAsiaTheme="minorEastAsia" w:hAnsiTheme="minorHAnsi"/>
              <w:noProof/>
              <w:sz w:val="22"/>
              <w:lang w:val="en-NL" w:eastAsia="en-NL"/>
            </w:rPr>
          </w:pPr>
          <w:hyperlink w:anchor="_Toc536098052" w:history="1">
            <w:r w:rsidRPr="00041CE4">
              <w:rPr>
                <w:rStyle w:val="Hyperlink"/>
                <w:noProof/>
              </w:rPr>
              <w:t>4.6.</w:t>
            </w:r>
            <w:r>
              <w:rPr>
                <w:rFonts w:asciiTheme="minorHAnsi" w:eastAsiaTheme="minorEastAsia" w:hAnsiTheme="minorHAnsi"/>
                <w:noProof/>
                <w:sz w:val="22"/>
                <w:lang w:val="en-NL" w:eastAsia="en-NL"/>
              </w:rPr>
              <w:tab/>
            </w:r>
            <w:r w:rsidRPr="00041CE4">
              <w:rPr>
                <w:rStyle w:val="Hyperlink"/>
                <w:noProof/>
              </w:rPr>
              <w:t>Toevoegen/verwijderen van een testrun</w:t>
            </w:r>
            <w:r>
              <w:rPr>
                <w:noProof/>
                <w:webHidden/>
              </w:rPr>
              <w:tab/>
            </w:r>
            <w:r>
              <w:rPr>
                <w:noProof/>
                <w:webHidden/>
              </w:rPr>
              <w:fldChar w:fldCharType="begin"/>
            </w:r>
            <w:r>
              <w:rPr>
                <w:noProof/>
                <w:webHidden/>
              </w:rPr>
              <w:instrText xml:space="preserve"> PAGEREF _Toc536098052 \h </w:instrText>
            </w:r>
            <w:r>
              <w:rPr>
                <w:noProof/>
                <w:webHidden/>
              </w:rPr>
            </w:r>
            <w:r>
              <w:rPr>
                <w:noProof/>
                <w:webHidden/>
              </w:rPr>
              <w:fldChar w:fldCharType="separate"/>
            </w:r>
            <w:r w:rsidR="005A1CAF">
              <w:rPr>
                <w:noProof/>
                <w:webHidden/>
              </w:rPr>
              <w:t>25</w:t>
            </w:r>
            <w:r>
              <w:rPr>
                <w:noProof/>
                <w:webHidden/>
              </w:rPr>
              <w:fldChar w:fldCharType="end"/>
            </w:r>
          </w:hyperlink>
        </w:p>
        <w:p w14:paraId="2BAD1FAA" w14:textId="0E36229F" w:rsidR="00151B8A" w:rsidRDefault="00151B8A">
          <w:pPr>
            <w:pStyle w:val="Inhopg2"/>
            <w:rPr>
              <w:rFonts w:asciiTheme="minorHAnsi" w:eastAsiaTheme="minorEastAsia" w:hAnsiTheme="minorHAnsi"/>
              <w:noProof/>
              <w:sz w:val="22"/>
              <w:lang w:val="en-NL" w:eastAsia="en-NL"/>
            </w:rPr>
          </w:pPr>
          <w:hyperlink w:anchor="_Toc536098053" w:history="1">
            <w:r w:rsidRPr="00041CE4">
              <w:rPr>
                <w:rStyle w:val="Hyperlink"/>
                <w:noProof/>
              </w:rPr>
              <w:t>4.7.</w:t>
            </w:r>
            <w:r>
              <w:rPr>
                <w:rFonts w:asciiTheme="minorHAnsi" w:eastAsiaTheme="minorEastAsia" w:hAnsiTheme="minorHAnsi"/>
                <w:noProof/>
                <w:sz w:val="22"/>
                <w:lang w:val="en-NL" w:eastAsia="en-NL"/>
              </w:rPr>
              <w:tab/>
            </w:r>
            <w:r w:rsidRPr="00041CE4">
              <w:rPr>
                <w:rStyle w:val="Hyperlink"/>
                <w:noProof/>
              </w:rPr>
              <w:t>Toevoegen/verwijderen van een project</w:t>
            </w:r>
            <w:r>
              <w:rPr>
                <w:noProof/>
                <w:webHidden/>
              </w:rPr>
              <w:tab/>
            </w:r>
            <w:r>
              <w:rPr>
                <w:noProof/>
                <w:webHidden/>
              </w:rPr>
              <w:fldChar w:fldCharType="begin"/>
            </w:r>
            <w:r>
              <w:rPr>
                <w:noProof/>
                <w:webHidden/>
              </w:rPr>
              <w:instrText xml:space="preserve"> PAGEREF _Toc536098053 \h </w:instrText>
            </w:r>
            <w:r>
              <w:rPr>
                <w:noProof/>
                <w:webHidden/>
              </w:rPr>
            </w:r>
            <w:r>
              <w:rPr>
                <w:noProof/>
                <w:webHidden/>
              </w:rPr>
              <w:fldChar w:fldCharType="separate"/>
            </w:r>
            <w:r w:rsidR="005A1CAF">
              <w:rPr>
                <w:noProof/>
                <w:webHidden/>
              </w:rPr>
              <w:t>26</w:t>
            </w:r>
            <w:r>
              <w:rPr>
                <w:noProof/>
                <w:webHidden/>
              </w:rPr>
              <w:fldChar w:fldCharType="end"/>
            </w:r>
          </w:hyperlink>
        </w:p>
        <w:p w14:paraId="2BA47CF9" w14:textId="621C4607" w:rsidR="00151B8A" w:rsidRDefault="00151B8A">
          <w:pPr>
            <w:pStyle w:val="Inhopg2"/>
            <w:rPr>
              <w:rFonts w:asciiTheme="minorHAnsi" w:eastAsiaTheme="minorEastAsia" w:hAnsiTheme="minorHAnsi"/>
              <w:noProof/>
              <w:sz w:val="22"/>
              <w:lang w:val="en-NL" w:eastAsia="en-NL"/>
            </w:rPr>
          </w:pPr>
          <w:hyperlink w:anchor="_Toc536098054" w:history="1">
            <w:r w:rsidRPr="00041CE4">
              <w:rPr>
                <w:rStyle w:val="Hyperlink"/>
                <w:noProof/>
              </w:rPr>
              <w:t>4.8.</w:t>
            </w:r>
            <w:r>
              <w:rPr>
                <w:rFonts w:asciiTheme="minorHAnsi" w:eastAsiaTheme="minorEastAsia" w:hAnsiTheme="minorHAnsi"/>
                <w:noProof/>
                <w:sz w:val="22"/>
                <w:lang w:val="en-NL" w:eastAsia="en-NL"/>
              </w:rPr>
              <w:tab/>
            </w:r>
            <w:r w:rsidRPr="00041CE4">
              <w:rPr>
                <w:rStyle w:val="Hyperlink"/>
                <w:noProof/>
              </w:rPr>
              <w:t>Wijzigen van rapporttemplate bronlocatie</w:t>
            </w:r>
            <w:r>
              <w:rPr>
                <w:noProof/>
                <w:webHidden/>
              </w:rPr>
              <w:tab/>
            </w:r>
            <w:r>
              <w:rPr>
                <w:noProof/>
                <w:webHidden/>
              </w:rPr>
              <w:fldChar w:fldCharType="begin"/>
            </w:r>
            <w:r>
              <w:rPr>
                <w:noProof/>
                <w:webHidden/>
              </w:rPr>
              <w:instrText xml:space="preserve"> PAGEREF _Toc536098054 \h </w:instrText>
            </w:r>
            <w:r>
              <w:rPr>
                <w:noProof/>
                <w:webHidden/>
              </w:rPr>
            </w:r>
            <w:r>
              <w:rPr>
                <w:noProof/>
                <w:webHidden/>
              </w:rPr>
              <w:fldChar w:fldCharType="separate"/>
            </w:r>
            <w:r w:rsidR="005A1CAF">
              <w:rPr>
                <w:noProof/>
                <w:webHidden/>
              </w:rPr>
              <w:t>26</w:t>
            </w:r>
            <w:r>
              <w:rPr>
                <w:noProof/>
                <w:webHidden/>
              </w:rPr>
              <w:fldChar w:fldCharType="end"/>
            </w:r>
          </w:hyperlink>
        </w:p>
        <w:p w14:paraId="605B297B" w14:textId="23354DDE" w:rsidR="00151B8A" w:rsidRDefault="00151B8A">
          <w:pPr>
            <w:pStyle w:val="Inhopg2"/>
            <w:rPr>
              <w:rFonts w:asciiTheme="minorHAnsi" w:eastAsiaTheme="minorEastAsia" w:hAnsiTheme="minorHAnsi"/>
              <w:noProof/>
              <w:sz w:val="22"/>
              <w:lang w:val="en-NL" w:eastAsia="en-NL"/>
            </w:rPr>
          </w:pPr>
          <w:hyperlink w:anchor="_Toc536098055" w:history="1">
            <w:r w:rsidRPr="00041CE4">
              <w:rPr>
                <w:rStyle w:val="Hyperlink"/>
                <w:noProof/>
              </w:rPr>
              <w:t>4.9.</w:t>
            </w:r>
            <w:r>
              <w:rPr>
                <w:rFonts w:asciiTheme="minorHAnsi" w:eastAsiaTheme="minorEastAsia" w:hAnsiTheme="minorHAnsi"/>
                <w:noProof/>
                <w:sz w:val="22"/>
                <w:lang w:val="en-NL" w:eastAsia="en-NL"/>
              </w:rPr>
              <w:tab/>
            </w:r>
            <w:r w:rsidRPr="00041CE4">
              <w:rPr>
                <w:rStyle w:val="Hyperlink"/>
                <w:noProof/>
              </w:rPr>
              <w:t>Wijzigen van rapport doellocatie</w:t>
            </w:r>
            <w:r>
              <w:rPr>
                <w:noProof/>
                <w:webHidden/>
              </w:rPr>
              <w:tab/>
            </w:r>
            <w:r>
              <w:rPr>
                <w:noProof/>
                <w:webHidden/>
              </w:rPr>
              <w:fldChar w:fldCharType="begin"/>
            </w:r>
            <w:r>
              <w:rPr>
                <w:noProof/>
                <w:webHidden/>
              </w:rPr>
              <w:instrText xml:space="preserve"> PAGEREF _Toc536098055 \h </w:instrText>
            </w:r>
            <w:r>
              <w:rPr>
                <w:noProof/>
                <w:webHidden/>
              </w:rPr>
            </w:r>
            <w:r>
              <w:rPr>
                <w:noProof/>
                <w:webHidden/>
              </w:rPr>
              <w:fldChar w:fldCharType="separate"/>
            </w:r>
            <w:r w:rsidR="005A1CAF">
              <w:rPr>
                <w:noProof/>
                <w:webHidden/>
              </w:rPr>
              <w:t>26</w:t>
            </w:r>
            <w:r>
              <w:rPr>
                <w:noProof/>
                <w:webHidden/>
              </w:rPr>
              <w:fldChar w:fldCharType="end"/>
            </w:r>
          </w:hyperlink>
        </w:p>
        <w:p w14:paraId="24534966" w14:textId="426C0616" w:rsidR="00151B8A" w:rsidRDefault="00151B8A">
          <w:pPr>
            <w:pStyle w:val="Inhopg2"/>
            <w:rPr>
              <w:rFonts w:asciiTheme="minorHAnsi" w:eastAsiaTheme="minorEastAsia" w:hAnsiTheme="minorHAnsi"/>
              <w:noProof/>
              <w:sz w:val="22"/>
              <w:lang w:val="en-NL" w:eastAsia="en-NL"/>
            </w:rPr>
          </w:pPr>
          <w:hyperlink w:anchor="_Toc536098056" w:history="1">
            <w:r w:rsidRPr="00041CE4">
              <w:rPr>
                <w:rStyle w:val="Hyperlink"/>
                <w:noProof/>
              </w:rPr>
              <w:t>4.10.</w:t>
            </w:r>
            <w:r>
              <w:rPr>
                <w:rFonts w:asciiTheme="minorHAnsi" w:eastAsiaTheme="minorEastAsia" w:hAnsiTheme="minorHAnsi"/>
                <w:noProof/>
                <w:sz w:val="22"/>
                <w:lang w:val="en-NL" w:eastAsia="en-NL"/>
              </w:rPr>
              <w:tab/>
            </w:r>
            <w:r w:rsidRPr="00041CE4">
              <w:rPr>
                <w:rStyle w:val="Hyperlink"/>
                <w:noProof/>
              </w:rPr>
              <w:t>Wijzigen van testresultaat (loadgenerator logs) bronlocatie</w:t>
            </w:r>
            <w:r>
              <w:rPr>
                <w:noProof/>
                <w:webHidden/>
              </w:rPr>
              <w:tab/>
            </w:r>
            <w:r>
              <w:rPr>
                <w:noProof/>
                <w:webHidden/>
              </w:rPr>
              <w:fldChar w:fldCharType="begin"/>
            </w:r>
            <w:r>
              <w:rPr>
                <w:noProof/>
                <w:webHidden/>
              </w:rPr>
              <w:instrText xml:space="preserve"> PAGEREF _Toc536098056 \h </w:instrText>
            </w:r>
            <w:r>
              <w:rPr>
                <w:noProof/>
                <w:webHidden/>
              </w:rPr>
            </w:r>
            <w:r>
              <w:rPr>
                <w:noProof/>
                <w:webHidden/>
              </w:rPr>
              <w:fldChar w:fldCharType="separate"/>
            </w:r>
            <w:r w:rsidR="005A1CAF">
              <w:rPr>
                <w:noProof/>
                <w:webHidden/>
              </w:rPr>
              <w:t>26</w:t>
            </w:r>
            <w:r>
              <w:rPr>
                <w:noProof/>
                <w:webHidden/>
              </w:rPr>
              <w:fldChar w:fldCharType="end"/>
            </w:r>
          </w:hyperlink>
        </w:p>
        <w:p w14:paraId="2A338F3E" w14:textId="3642AA00" w:rsidR="00151B8A" w:rsidRDefault="00151B8A">
          <w:pPr>
            <w:pStyle w:val="Inhopg2"/>
            <w:rPr>
              <w:rFonts w:asciiTheme="minorHAnsi" w:eastAsiaTheme="minorEastAsia" w:hAnsiTheme="minorHAnsi"/>
              <w:noProof/>
              <w:sz w:val="22"/>
              <w:lang w:val="en-NL" w:eastAsia="en-NL"/>
            </w:rPr>
          </w:pPr>
          <w:hyperlink w:anchor="_Toc536098057" w:history="1">
            <w:r w:rsidRPr="00041CE4">
              <w:rPr>
                <w:rStyle w:val="Hyperlink"/>
                <w:noProof/>
              </w:rPr>
              <w:t>4.11.</w:t>
            </w:r>
            <w:r>
              <w:rPr>
                <w:rFonts w:asciiTheme="minorHAnsi" w:eastAsiaTheme="minorEastAsia" w:hAnsiTheme="minorHAnsi"/>
                <w:noProof/>
                <w:sz w:val="22"/>
                <w:lang w:val="en-NL" w:eastAsia="en-NL"/>
              </w:rPr>
              <w:tab/>
            </w:r>
            <w:r w:rsidRPr="00041CE4">
              <w:rPr>
                <w:rStyle w:val="Hyperlink"/>
                <w:noProof/>
              </w:rPr>
              <w:t>Wijzigen database locatie</w:t>
            </w:r>
            <w:r>
              <w:rPr>
                <w:noProof/>
                <w:webHidden/>
              </w:rPr>
              <w:tab/>
            </w:r>
            <w:r>
              <w:rPr>
                <w:noProof/>
                <w:webHidden/>
              </w:rPr>
              <w:fldChar w:fldCharType="begin"/>
            </w:r>
            <w:r>
              <w:rPr>
                <w:noProof/>
                <w:webHidden/>
              </w:rPr>
              <w:instrText xml:space="preserve"> PAGEREF _Toc536098057 \h </w:instrText>
            </w:r>
            <w:r>
              <w:rPr>
                <w:noProof/>
                <w:webHidden/>
              </w:rPr>
            </w:r>
            <w:r>
              <w:rPr>
                <w:noProof/>
                <w:webHidden/>
              </w:rPr>
              <w:fldChar w:fldCharType="separate"/>
            </w:r>
            <w:r w:rsidR="005A1CAF">
              <w:rPr>
                <w:noProof/>
                <w:webHidden/>
              </w:rPr>
              <w:t>26</w:t>
            </w:r>
            <w:r>
              <w:rPr>
                <w:noProof/>
                <w:webHidden/>
              </w:rPr>
              <w:fldChar w:fldCharType="end"/>
            </w:r>
          </w:hyperlink>
        </w:p>
        <w:p w14:paraId="170B186A" w14:textId="7E7FDD6E" w:rsidR="00151B8A" w:rsidRDefault="00151B8A">
          <w:pPr>
            <w:pStyle w:val="Inhopg1"/>
            <w:rPr>
              <w:rFonts w:asciiTheme="minorHAnsi" w:eastAsiaTheme="minorEastAsia" w:hAnsiTheme="minorHAnsi"/>
              <w:b w:val="0"/>
              <w:noProof/>
              <w:sz w:val="22"/>
              <w:lang w:val="en-NL" w:eastAsia="en-NL"/>
            </w:rPr>
          </w:pPr>
          <w:hyperlink w:anchor="_Toc536098058" w:history="1">
            <w:r w:rsidRPr="00041CE4">
              <w:rPr>
                <w:rStyle w:val="Hyperlink"/>
                <w:noProof/>
              </w:rPr>
              <w:t>5.</w:t>
            </w:r>
            <w:r>
              <w:rPr>
                <w:rFonts w:asciiTheme="minorHAnsi" w:eastAsiaTheme="minorEastAsia" w:hAnsiTheme="minorHAnsi"/>
                <w:b w:val="0"/>
                <w:noProof/>
                <w:sz w:val="22"/>
                <w:lang w:val="en-NL" w:eastAsia="en-NL"/>
              </w:rPr>
              <w:tab/>
            </w:r>
            <w:r w:rsidRPr="00041CE4">
              <w:rPr>
                <w:rStyle w:val="Hyperlink"/>
                <w:noProof/>
              </w:rPr>
              <w:t>Bijlage 1: Report Generator tools</w:t>
            </w:r>
            <w:r>
              <w:rPr>
                <w:noProof/>
                <w:webHidden/>
              </w:rPr>
              <w:tab/>
            </w:r>
            <w:r>
              <w:rPr>
                <w:noProof/>
                <w:webHidden/>
              </w:rPr>
              <w:fldChar w:fldCharType="begin"/>
            </w:r>
            <w:r>
              <w:rPr>
                <w:noProof/>
                <w:webHidden/>
              </w:rPr>
              <w:instrText xml:space="preserve"> PAGEREF _Toc536098058 \h </w:instrText>
            </w:r>
            <w:r>
              <w:rPr>
                <w:noProof/>
                <w:webHidden/>
              </w:rPr>
            </w:r>
            <w:r>
              <w:rPr>
                <w:noProof/>
                <w:webHidden/>
              </w:rPr>
              <w:fldChar w:fldCharType="separate"/>
            </w:r>
            <w:r w:rsidR="005A1CAF">
              <w:rPr>
                <w:noProof/>
                <w:webHidden/>
              </w:rPr>
              <w:t>28</w:t>
            </w:r>
            <w:r>
              <w:rPr>
                <w:noProof/>
                <w:webHidden/>
              </w:rPr>
              <w:fldChar w:fldCharType="end"/>
            </w:r>
          </w:hyperlink>
        </w:p>
        <w:p w14:paraId="16A13E9B" w14:textId="1518ACB4" w:rsidR="000069D7" w:rsidRDefault="00AB30AF">
          <w:r>
            <w:rPr>
              <w:b/>
              <w:bCs/>
              <w:noProof/>
            </w:rPr>
            <w:fldChar w:fldCharType="end"/>
          </w:r>
        </w:p>
      </w:sdtContent>
    </w:sdt>
    <w:p w14:paraId="42EB85FF" w14:textId="77777777" w:rsidR="000069D7" w:rsidRDefault="000069D7" w:rsidP="003D4047">
      <w:pPr>
        <w:spacing w:line="384" w:lineRule="auto"/>
      </w:pPr>
    </w:p>
    <w:p w14:paraId="60804F44" w14:textId="77777777" w:rsidR="00A41AE2" w:rsidRDefault="000069D7" w:rsidP="005F0EDD">
      <w:pPr>
        <w:pStyle w:val="Kop1"/>
      </w:pPr>
      <w:r>
        <w:br w:type="page"/>
      </w:r>
      <w:bookmarkStart w:id="1" w:name="_Toc536098017"/>
      <w:r w:rsidR="005F0EDD">
        <w:lastRenderedPageBreak/>
        <w:t>Inleiding</w:t>
      </w:r>
      <w:bookmarkEnd w:id="1"/>
    </w:p>
    <w:p w14:paraId="356DD66B" w14:textId="190EE081" w:rsidR="00DD66DF" w:rsidRDefault="00DD66DF" w:rsidP="00DD66DF">
      <w:r>
        <w:t>Voor het dagelijks geautomatiseerd uitvoeren van performancetesten is voor ICTU een ‘teststraat’ ontwikkeld. Vanuit de teststraat worden zonder menselijke interactie performancetesten uitgevoerd en geëvalueerd naar standaard rapportage</w:t>
      </w:r>
      <w:r w:rsidR="00677450">
        <w:t>s</w:t>
      </w:r>
      <w:r w:rsidR="00A83C62">
        <w:t>. De testrapporten worden op hoofdlijnen</w:t>
      </w:r>
      <w:r>
        <w:t xml:space="preserve"> geëvalueerd door</w:t>
      </w:r>
      <w:r w:rsidR="00A83C62">
        <w:t xml:space="preserve"> het centraal kwaliteitssysteem waarin meerdere kwaliteit</w:t>
      </w:r>
      <w:r w:rsidR="00151B8A">
        <w:t xml:space="preserve"> </w:t>
      </w:r>
      <w:r w:rsidR="00A83C62">
        <w:t>metrieken samen komen: security, functionele testen, code kwaliteit en performancetesten.</w:t>
      </w:r>
    </w:p>
    <w:p w14:paraId="51C7A43B" w14:textId="77777777" w:rsidR="00A83C62" w:rsidRDefault="00A83C62" w:rsidP="00DD66DF"/>
    <w:p w14:paraId="72F451B5" w14:textId="701A02C9" w:rsidR="004C6D84" w:rsidRDefault="00A83C62" w:rsidP="00DD66DF">
      <w:r>
        <w:t xml:space="preserve">Voor elke applicatie worden drie testen uitgevoerd: een performancetest, een stresstest en een duurtest. </w:t>
      </w:r>
      <w:r w:rsidR="004C6D84">
        <w:t>De doorlooptijd van een testserie (1+1+6=8h) legt een te grote claim op een testcluster om 10-20 projecten te kunnen dekken. De testen zijn daarom verdeeld over twee testclusters: dagelijkse performancetesten (loadtest) vanaf testcluster 1 en wekelijkse performancetesten (duurtest, stresstest) vanaf testcluster 2.</w:t>
      </w:r>
      <w:r w:rsidR="005769AB">
        <w:t xml:space="preserve"> De testclusters zijn autonoom, er zijn geen beperkingen voor schaling..</w:t>
      </w:r>
    </w:p>
    <w:p w14:paraId="21EF8AA3" w14:textId="77777777" w:rsidR="004C6D84" w:rsidRDefault="004C6D84" w:rsidP="00DD66DF"/>
    <w:p w14:paraId="7DA648AE" w14:textId="6AC77D18" w:rsidR="00B32EC9" w:rsidRDefault="00A83C62" w:rsidP="00DD66DF">
      <w:r>
        <w:t xml:space="preserve">Dit document is bedoeld om </w:t>
      </w:r>
      <w:r w:rsidR="00B32EC9">
        <w:t>de lezer inzicht te geven</w:t>
      </w:r>
      <w:r>
        <w:t xml:space="preserve"> in de werking van het geheel</w:t>
      </w:r>
      <w:r w:rsidR="00E37968">
        <w:t xml:space="preserve"> en </w:t>
      </w:r>
      <w:r w:rsidR="00677450">
        <w:t xml:space="preserve">te </w:t>
      </w:r>
      <w:r w:rsidR="00E37968">
        <w:t xml:space="preserve">voorzien </w:t>
      </w:r>
      <w:r w:rsidR="00677450">
        <w:t xml:space="preserve">van </w:t>
      </w:r>
      <w:r w:rsidR="00E37968">
        <w:t>handvatten voor de meest voorkomende bewerkingen op een geïmplementeerde teststraat zoals: toevoegen en wijzigen van een project, eisen aan een project, wijzigen van rapporten, wijzigen van thresholds (non</w:t>
      </w:r>
      <w:r w:rsidR="00151B8A">
        <w:t>-</w:t>
      </w:r>
      <w:r w:rsidR="00E37968">
        <w:t>functional requirements) enz.</w:t>
      </w:r>
      <w:r w:rsidR="00B32EC9">
        <w:t xml:space="preserve"> </w:t>
      </w:r>
      <w:r w:rsidR="005769AB">
        <w:t xml:space="preserve">Er is ook een </w:t>
      </w:r>
      <w:r w:rsidR="00F04E00">
        <w:t xml:space="preserve">beperkte </w:t>
      </w:r>
      <w:r w:rsidR="005769AB">
        <w:t>installatiebeschrijving opgenomen.</w:t>
      </w:r>
    </w:p>
    <w:p w14:paraId="6F3F47A0" w14:textId="77777777" w:rsidR="00DD66DF" w:rsidRDefault="00DD66DF" w:rsidP="00DD66DF"/>
    <w:p w14:paraId="69ABAE3F" w14:textId="77777777" w:rsidR="00DD66DF" w:rsidRPr="00DD66DF" w:rsidRDefault="00DD66DF" w:rsidP="00DD66DF"/>
    <w:p w14:paraId="7A48A117" w14:textId="77777777" w:rsidR="00E3023D" w:rsidRDefault="00E3023D">
      <w:pPr>
        <w:spacing w:after="160" w:line="259" w:lineRule="auto"/>
      </w:pPr>
      <w:r>
        <w:br w:type="page"/>
      </w:r>
    </w:p>
    <w:p w14:paraId="4F58F95F" w14:textId="77777777" w:rsidR="005F0EDD" w:rsidRDefault="005F0EDD" w:rsidP="005F0EDD">
      <w:pPr>
        <w:pStyle w:val="Kop1"/>
      </w:pPr>
      <w:bookmarkStart w:id="2" w:name="_Toc536098018"/>
      <w:r>
        <w:lastRenderedPageBreak/>
        <w:t>Architectuur</w:t>
      </w:r>
      <w:bookmarkEnd w:id="2"/>
    </w:p>
    <w:p w14:paraId="2363A1D5" w14:textId="77777777" w:rsidR="002D0202" w:rsidRDefault="002D0202" w:rsidP="002D0202"/>
    <w:p w14:paraId="40442692" w14:textId="77777777" w:rsidR="002D0202" w:rsidRDefault="002D0202" w:rsidP="002D0202">
      <w:r>
        <w:rPr>
          <w:noProof/>
        </w:rPr>
        <w:drawing>
          <wp:inline distT="0" distB="0" distL="0" distR="0" wp14:anchorId="42B52CA3" wp14:editId="13E9582C">
            <wp:extent cx="5229225" cy="310487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6950" cy="3109457"/>
                    </a:xfrm>
                    <a:prstGeom prst="rect">
                      <a:avLst/>
                    </a:prstGeom>
                    <a:noFill/>
                    <a:ln>
                      <a:noFill/>
                    </a:ln>
                  </pic:spPr>
                </pic:pic>
              </a:graphicData>
            </a:graphic>
          </wp:inline>
        </w:drawing>
      </w:r>
    </w:p>
    <w:p w14:paraId="11887FBD" w14:textId="77777777" w:rsidR="002D0202" w:rsidRDefault="002D0202" w:rsidP="002D0202"/>
    <w:p w14:paraId="5E66ABDF" w14:textId="77777777" w:rsidR="00264E3B" w:rsidRDefault="00264E3B" w:rsidP="00264E3B"/>
    <w:p w14:paraId="23DC7742" w14:textId="77777777" w:rsidR="00264E3B" w:rsidRDefault="00264E3B" w:rsidP="00264E3B">
      <w:pPr>
        <w:pStyle w:val="Kop2"/>
      </w:pPr>
      <w:bookmarkStart w:id="3" w:name="_Toc536098019"/>
      <w:r>
        <w:t>Onderdelen</w:t>
      </w:r>
      <w:bookmarkEnd w:id="3"/>
    </w:p>
    <w:p w14:paraId="5BD7F25F" w14:textId="77777777" w:rsidR="00264E3B" w:rsidRDefault="00264E3B" w:rsidP="00264E3B">
      <w:r>
        <w:t>In dit hoofdstuk worden de onderdelen waaruit de teststraat bestaat globaal beschreven: wat is het en wat is zijn/haar rol.</w:t>
      </w:r>
    </w:p>
    <w:p w14:paraId="067A06B9" w14:textId="77777777" w:rsidR="004C6442" w:rsidRDefault="004C6442" w:rsidP="00264E3B"/>
    <w:p w14:paraId="1260A361" w14:textId="77777777" w:rsidR="004C6442" w:rsidRDefault="004C6442" w:rsidP="004C6442">
      <w:pPr>
        <w:pStyle w:val="Kop3"/>
      </w:pPr>
      <w:bookmarkStart w:id="4" w:name="_Toc536098020"/>
      <w:r>
        <w:t>Testcluster</w:t>
      </w:r>
      <w:bookmarkEnd w:id="4"/>
    </w:p>
    <w:p w14:paraId="20686E3F" w14:textId="77777777" w:rsidR="004C6442" w:rsidRDefault="004C6442" w:rsidP="00264E3B">
      <w:r>
        <w:t>De teststraat bevat momenteel een tweetal testclusters, elk bestaande uit vier machines</w:t>
      </w:r>
      <w:r w:rsidR="00951246">
        <w:t>, en een ontwikkelmachine</w:t>
      </w:r>
      <w:r>
        <w:t>:</w:t>
      </w:r>
    </w:p>
    <w:p w14:paraId="615A2E97" w14:textId="77777777" w:rsidR="000B5ECC" w:rsidRDefault="000B5ECC" w:rsidP="00264E3B"/>
    <w:tbl>
      <w:tblPr>
        <w:tblStyle w:val="Tabelraster"/>
        <w:tblW w:w="9067" w:type="dxa"/>
        <w:tblLook w:val="04A0" w:firstRow="1" w:lastRow="0" w:firstColumn="1" w:lastColumn="0" w:noHBand="0" w:noVBand="1"/>
      </w:tblPr>
      <w:tblGrid>
        <w:gridCol w:w="1980"/>
        <w:gridCol w:w="7087"/>
      </w:tblGrid>
      <w:tr w:rsidR="001336C4" w:rsidRPr="003F5607" w14:paraId="32ABFE2A" w14:textId="77777777" w:rsidTr="001336C4">
        <w:tc>
          <w:tcPr>
            <w:tcW w:w="1980" w:type="dxa"/>
            <w:shd w:val="clear" w:color="auto" w:fill="D9D9D9" w:themeFill="background1" w:themeFillShade="D9"/>
          </w:tcPr>
          <w:p w14:paraId="5BBA508A" w14:textId="77777777" w:rsidR="001336C4" w:rsidRPr="003F5607" w:rsidRDefault="001336C4" w:rsidP="00DD66DF">
            <w:pPr>
              <w:rPr>
                <w:i/>
              </w:rPr>
            </w:pPr>
          </w:p>
        </w:tc>
        <w:tc>
          <w:tcPr>
            <w:tcW w:w="7087" w:type="dxa"/>
            <w:shd w:val="clear" w:color="auto" w:fill="D9D9D9" w:themeFill="background1" w:themeFillShade="D9"/>
          </w:tcPr>
          <w:p w14:paraId="15B09760" w14:textId="77777777" w:rsidR="001336C4" w:rsidRPr="003F5607" w:rsidRDefault="001336C4" w:rsidP="00DD66DF">
            <w:pPr>
              <w:rPr>
                <w:i/>
              </w:rPr>
            </w:pPr>
            <w:r>
              <w:rPr>
                <w:i/>
              </w:rPr>
              <w:t>Generiek</w:t>
            </w:r>
          </w:p>
        </w:tc>
      </w:tr>
      <w:tr w:rsidR="001336C4" w:rsidRPr="003F5607" w14:paraId="013ED509" w14:textId="77777777" w:rsidTr="001336C4">
        <w:tc>
          <w:tcPr>
            <w:tcW w:w="1980" w:type="dxa"/>
            <w:shd w:val="clear" w:color="auto" w:fill="D9D9D9" w:themeFill="background1" w:themeFillShade="D9"/>
          </w:tcPr>
          <w:p w14:paraId="0B426542" w14:textId="77777777" w:rsidR="001336C4" w:rsidRPr="00F34E4A" w:rsidRDefault="001336C4" w:rsidP="00DD66DF">
            <w:bookmarkStart w:id="5" w:name="OLE_LINK1"/>
            <w:bookmarkStart w:id="6" w:name="OLE_LINK2"/>
            <w:r w:rsidRPr="00F34E4A">
              <w:t>Jenkins Centraal</w:t>
            </w:r>
            <w:bookmarkEnd w:id="5"/>
            <w:bookmarkEnd w:id="6"/>
          </w:p>
        </w:tc>
        <w:tc>
          <w:tcPr>
            <w:tcW w:w="7087" w:type="dxa"/>
            <w:shd w:val="clear" w:color="auto" w:fill="FFFFFF" w:themeFill="background1"/>
          </w:tcPr>
          <w:p w14:paraId="0D3339D8" w14:textId="77777777" w:rsidR="001336C4" w:rsidRPr="003F5607" w:rsidRDefault="00750F9C" w:rsidP="00DD66DF">
            <w:r w:rsidRPr="00750F9C">
              <w:t>http://www.jenkins.performance.ictu:8080</w:t>
            </w:r>
          </w:p>
        </w:tc>
      </w:tr>
      <w:tr w:rsidR="001336C4" w:rsidRPr="003F5607" w14:paraId="25551FEA" w14:textId="77777777" w:rsidTr="001336C4">
        <w:tc>
          <w:tcPr>
            <w:tcW w:w="1980" w:type="dxa"/>
            <w:shd w:val="clear" w:color="auto" w:fill="D9D9D9" w:themeFill="background1" w:themeFillShade="D9"/>
          </w:tcPr>
          <w:p w14:paraId="627F6B45" w14:textId="77777777" w:rsidR="001336C4" w:rsidRPr="00F34E4A" w:rsidRDefault="001336C4" w:rsidP="00DD66DF">
            <w:r w:rsidRPr="00F34E4A">
              <w:t>Fileshare</w:t>
            </w:r>
          </w:p>
        </w:tc>
        <w:tc>
          <w:tcPr>
            <w:tcW w:w="7087" w:type="dxa"/>
            <w:shd w:val="clear" w:color="auto" w:fill="FFFFFF" w:themeFill="background1"/>
          </w:tcPr>
          <w:p w14:paraId="4D432E54" w14:textId="77777777" w:rsidR="001336C4" w:rsidRPr="003F5607" w:rsidRDefault="00750F9C" w:rsidP="00DD66DF">
            <w:r w:rsidRPr="00750F9C">
              <w:t>http://performance.reports.isd.ictu</w:t>
            </w:r>
          </w:p>
        </w:tc>
      </w:tr>
      <w:tr w:rsidR="001336C4" w:rsidRPr="003F5607" w14:paraId="5C2C21F0" w14:textId="77777777" w:rsidTr="001336C4">
        <w:tc>
          <w:tcPr>
            <w:tcW w:w="1980" w:type="dxa"/>
            <w:shd w:val="clear" w:color="auto" w:fill="D9D9D9" w:themeFill="background1" w:themeFillShade="D9"/>
          </w:tcPr>
          <w:p w14:paraId="4DB60DDA" w14:textId="77777777" w:rsidR="001336C4" w:rsidRPr="00F34E4A" w:rsidRDefault="001336C4" w:rsidP="00DD66DF">
            <w:r w:rsidRPr="00F34E4A">
              <w:t>GIT</w:t>
            </w:r>
          </w:p>
        </w:tc>
        <w:tc>
          <w:tcPr>
            <w:tcW w:w="7087" w:type="dxa"/>
            <w:shd w:val="clear" w:color="auto" w:fill="FFFFFF" w:themeFill="background1"/>
          </w:tcPr>
          <w:p w14:paraId="5C3E46BA" w14:textId="77777777" w:rsidR="001336C4" w:rsidRPr="003F5607" w:rsidRDefault="00750F9C" w:rsidP="00DD66DF">
            <w:r w:rsidRPr="00750F9C">
              <w:t>http://www.gitlab.performance.ictu/</w:t>
            </w:r>
          </w:p>
        </w:tc>
      </w:tr>
      <w:tr w:rsidR="001336C4" w:rsidRPr="00151B8A" w14:paraId="189C29DA" w14:textId="77777777" w:rsidTr="001336C4">
        <w:tc>
          <w:tcPr>
            <w:tcW w:w="1980" w:type="dxa"/>
            <w:shd w:val="clear" w:color="auto" w:fill="D9D9D9" w:themeFill="background1" w:themeFillShade="D9"/>
          </w:tcPr>
          <w:p w14:paraId="241EE242" w14:textId="77777777" w:rsidR="001336C4" w:rsidRPr="00F34E4A" w:rsidRDefault="001336C4" w:rsidP="00DD66DF">
            <w:r w:rsidRPr="00F34E4A">
              <w:t>Rptgen database</w:t>
            </w:r>
          </w:p>
        </w:tc>
        <w:tc>
          <w:tcPr>
            <w:tcW w:w="7087" w:type="dxa"/>
            <w:shd w:val="clear" w:color="auto" w:fill="FFFFFF" w:themeFill="background1"/>
          </w:tcPr>
          <w:p w14:paraId="4FDAD14C" w14:textId="77777777" w:rsidR="001336C4" w:rsidRPr="00D1311D" w:rsidRDefault="001336C4" w:rsidP="00DD66DF">
            <w:pPr>
              <w:rPr>
                <w:lang w:val="en-US"/>
              </w:rPr>
            </w:pPr>
            <w:r w:rsidRPr="00D1311D">
              <w:rPr>
                <w:lang w:val="en-US"/>
              </w:rPr>
              <w:t>db.db-teststraat.performance.ictu</w:t>
            </w:r>
          </w:p>
        </w:tc>
      </w:tr>
    </w:tbl>
    <w:p w14:paraId="6C62790A" w14:textId="77777777" w:rsidR="001336C4" w:rsidRPr="00D1311D" w:rsidRDefault="001336C4" w:rsidP="00264E3B">
      <w:pPr>
        <w:rPr>
          <w:lang w:val="en-US"/>
        </w:rPr>
      </w:pPr>
    </w:p>
    <w:tbl>
      <w:tblPr>
        <w:tblStyle w:val="Tabelraster"/>
        <w:tblW w:w="0" w:type="auto"/>
        <w:tblLook w:val="04A0" w:firstRow="1" w:lastRow="0" w:firstColumn="1" w:lastColumn="0" w:noHBand="0" w:noVBand="1"/>
      </w:tblPr>
      <w:tblGrid>
        <w:gridCol w:w="1980"/>
        <w:gridCol w:w="2410"/>
        <w:gridCol w:w="2268"/>
        <w:gridCol w:w="2404"/>
      </w:tblGrid>
      <w:tr w:rsidR="001336C4" w:rsidRPr="003F5607" w14:paraId="5BDBBE74" w14:textId="77777777" w:rsidTr="00AB102E">
        <w:tc>
          <w:tcPr>
            <w:tcW w:w="1980" w:type="dxa"/>
            <w:shd w:val="clear" w:color="auto" w:fill="D9D9D9" w:themeFill="background1" w:themeFillShade="D9"/>
          </w:tcPr>
          <w:p w14:paraId="18CA663A" w14:textId="77777777" w:rsidR="001336C4" w:rsidRPr="00D1311D" w:rsidRDefault="001336C4" w:rsidP="00264E3B">
            <w:pPr>
              <w:rPr>
                <w:i/>
                <w:lang w:val="en-US"/>
              </w:rPr>
            </w:pPr>
          </w:p>
        </w:tc>
        <w:tc>
          <w:tcPr>
            <w:tcW w:w="2410" w:type="dxa"/>
            <w:shd w:val="clear" w:color="auto" w:fill="D9D9D9" w:themeFill="background1" w:themeFillShade="D9"/>
          </w:tcPr>
          <w:p w14:paraId="27C080A2" w14:textId="77777777" w:rsidR="001336C4" w:rsidRPr="003F5607" w:rsidRDefault="00951246" w:rsidP="00264E3B">
            <w:pPr>
              <w:rPr>
                <w:i/>
              </w:rPr>
            </w:pPr>
            <w:r>
              <w:rPr>
                <w:i/>
              </w:rPr>
              <w:t>Ontwikkelmachine</w:t>
            </w:r>
          </w:p>
        </w:tc>
        <w:tc>
          <w:tcPr>
            <w:tcW w:w="2268" w:type="dxa"/>
            <w:shd w:val="clear" w:color="auto" w:fill="D9D9D9" w:themeFill="background1" w:themeFillShade="D9"/>
          </w:tcPr>
          <w:p w14:paraId="1F139E38" w14:textId="77777777" w:rsidR="001336C4" w:rsidRPr="003F5607" w:rsidRDefault="001336C4" w:rsidP="00264E3B">
            <w:pPr>
              <w:rPr>
                <w:i/>
              </w:rPr>
            </w:pPr>
            <w:r w:rsidRPr="003F5607">
              <w:rPr>
                <w:i/>
              </w:rPr>
              <w:t>Testcluster dagelijks</w:t>
            </w:r>
            <w:r w:rsidR="00AB102E">
              <w:rPr>
                <w:i/>
              </w:rPr>
              <w:t>*</w:t>
            </w:r>
          </w:p>
        </w:tc>
        <w:tc>
          <w:tcPr>
            <w:tcW w:w="2404" w:type="dxa"/>
            <w:shd w:val="clear" w:color="auto" w:fill="D9D9D9" w:themeFill="background1" w:themeFillShade="D9"/>
          </w:tcPr>
          <w:p w14:paraId="4EA99C3D" w14:textId="77777777" w:rsidR="001336C4" w:rsidRPr="003F5607" w:rsidRDefault="001336C4" w:rsidP="00264E3B">
            <w:pPr>
              <w:rPr>
                <w:i/>
              </w:rPr>
            </w:pPr>
            <w:r w:rsidRPr="003F5607">
              <w:rPr>
                <w:i/>
              </w:rPr>
              <w:t>Testcluster wekelijks</w:t>
            </w:r>
            <w:r w:rsidR="00AB102E">
              <w:rPr>
                <w:i/>
              </w:rPr>
              <w:t>**</w:t>
            </w:r>
          </w:p>
        </w:tc>
      </w:tr>
      <w:tr w:rsidR="001336C4" w14:paraId="799DB076" w14:textId="77777777" w:rsidTr="00AB102E">
        <w:tc>
          <w:tcPr>
            <w:tcW w:w="1980" w:type="dxa"/>
            <w:shd w:val="clear" w:color="auto" w:fill="D9D9D9" w:themeFill="background1" w:themeFillShade="D9"/>
          </w:tcPr>
          <w:p w14:paraId="1826505E" w14:textId="77777777" w:rsidR="001336C4" w:rsidRPr="00F34E4A" w:rsidRDefault="001336C4" w:rsidP="00264E3B">
            <w:r w:rsidRPr="00F34E4A">
              <w:t>Jenkins</w:t>
            </w:r>
          </w:p>
        </w:tc>
        <w:tc>
          <w:tcPr>
            <w:tcW w:w="2410" w:type="dxa"/>
          </w:tcPr>
          <w:p w14:paraId="10E5F307" w14:textId="77777777" w:rsidR="001336C4" w:rsidRDefault="00750F9C" w:rsidP="00264E3B">
            <w:r w:rsidRPr="00F34E4A">
              <w:t>Jenkins Centraal</w:t>
            </w:r>
          </w:p>
        </w:tc>
        <w:tc>
          <w:tcPr>
            <w:tcW w:w="2268" w:type="dxa"/>
          </w:tcPr>
          <w:p w14:paraId="60A914F4" w14:textId="77777777" w:rsidR="001336C4" w:rsidRDefault="00750F9C" w:rsidP="00264E3B">
            <w:r w:rsidRPr="00F34E4A">
              <w:t>Jenkins Centraal</w:t>
            </w:r>
          </w:p>
        </w:tc>
        <w:tc>
          <w:tcPr>
            <w:tcW w:w="2404" w:type="dxa"/>
          </w:tcPr>
          <w:p w14:paraId="5195C46F" w14:textId="77777777" w:rsidR="001336C4" w:rsidRDefault="00750F9C" w:rsidP="00264E3B">
            <w:r w:rsidRPr="00F34E4A">
              <w:t>Jenkins Centraal</w:t>
            </w:r>
          </w:p>
        </w:tc>
      </w:tr>
      <w:tr w:rsidR="001336C4" w14:paraId="0947D05C" w14:textId="77777777" w:rsidTr="00AB102E">
        <w:tc>
          <w:tcPr>
            <w:tcW w:w="1980" w:type="dxa"/>
            <w:shd w:val="clear" w:color="auto" w:fill="D9D9D9" w:themeFill="background1" w:themeFillShade="D9"/>
          </w:tcPr>
          <w:p w14:paraId="31878C6A" w14:textId="77777777" w:rsidR="001336C4" w:rsidRDefault="00154140" w:rsidP="00264E3B">
            <w:r>
              <w:t>Controller (t</w:t>
            </w:r>
            <w:r w:rsidR="001336C4">
              <w:t>eststraat, Silk, Jmeter, Rptgen</w:t>
            </w:r>
            <w:r>
              <w:t>)</w:t>
            </w:r>
          </w:p>
        </w:tc>
        <w:tc>
          <w:tcPr>
            <w:tcW w:w="2410" w:type="dxa"/>
          </w:tcPr>
          <w:p w14:paraId="38228790" w14:textId="77777777" w:rsidR="001336C4" w:rsidRDefault="001336C4" w:rsidP="00264E3B">
            <w:r w:rsidRPr="000B5ECC">
              <w:t>perftestcc.isd.org</w:t>
            </w:r>
          </w:p>
        </w:tc>
        <w:tc>
          <w:tcPr>
            <w:tcW w:w="2268" w:type="dxa"/>
          </w:tcPr>
          <w:p w14:paraId="1FB77CFA" w14:textId="77777777" w:rsidR="001336C4" w:rsidRDefault="001336C4" w:rsidP="00264E3B">
            <w:r>
              <w:t>perftestcc01.isd.org</w:t>
            </w:r>
          </w:p>
          <w:p w14:paraId="5D42383E" w14:textId="77777777" w:rsidR="001336C4" w:rsidRDefault="001336C4" w:rsidP="00264E3B">
            <w:r w:rsidRPr="000B5ECC">
              <w:t>10.19.166.11</w:t>
            </w:r>
          </w:p>
        </w:tc>
        <w:tc>
          <w:tcPr>
            <w:tcW w:w="2404" w:type="dxa"/>
          </w:tcPr>
          <w:p w14:paraId="50748FEB" w14:textId="77777777" w:rsidR="001336C4" w:rsidRDefault="001336C4" w:rsidP="00264E3B">
            <w:r w:rsidRPr="000B5ECC">
              <w:t>perftestcc02.isd.org</w:t>
            </w:r>
          </w:p>
          <w:p w14:paraId="22C20BB4" w14:textId="77777777" w:rsidR="001336C4" w:rsidRDefault="001336C4" w:rsidP="00264E3B">
            <w:r w:rsidRPr="000B5ECC">
              <w:t>10.19.166.12</w:t>
            </w:r>
          </w:p>
        </w:tc>
      </w:tr>
      <w:tr w:rsidR="001336C4" w14:paraId="02ACBE2C" w14:textId="77777777" w:rsidTr="00AB102E">
        <w:tc>
          <w:tcPr>
            <w:tcW w:w="1980" w:type="dxa"/>
            <w:shd w:val="clear" w:color="auto" w:fill="D9D9D9" w:themeFill="background1" w:themeFillShade="D9"/>
          </w:tcPr>
          <w:p w14:paraId="23111657" w14:textId="77777777" w:rsidR="001336C4" w:rsidRDefault="00154140" w:rsidP="00264E3B">
            <w:r>
              <w:t>LG1: loadgenerator</w:t>
            </w:r>
          </w:p>
        </w:tc>
        <w:tc>
          <w:tcPr>
            <w:tcW w:w="2410" w:type="dxa"/>
          </w:tcPr>
          <w:p w14:paraId="6192D4EE" w14:textId="77777777" w:rsidR="001336C4" w:rsidRDefault="001336C4" w:rsidP="00264E3B">
            <w:r>
              <w:t>-</w:t>
            </w:r>
          </w:p>
        </w:tc>
        <w:tc>
          <w:tcPr>
            <w:tcW w:w="2268" w:type="dxa"/>
          </w:tcPr>
          <w:p w14:paraId="58FF99AF" w14:textId="77777777" w:rsidR="001336C4" w:rsidRDefault="00750F9C" w:rsidP="00264E3B">
            <w:bookmarkStart w:id="7" w:name="OLE_LINK3"/>
            <w:r>
              <w:t>Perfwn-4</w:t>
            </w:r>
            <w:bookmarkEnd w:id="7"/>
          </w:p>
          <w:p w14:paraId="60B7A5A4" w14:textId="77777777" w:rsidR="00750F9C" w:rsidRDefault="00750F9C" w:rsidP="00264E3B">
            <w:r w:rsidRPr="00750F9C">
              <w:t>10.19.166.142</w:t>
            </w:r>
          </w:p>
        </w:tc>
        <w:tc>
          <w:tcPr>
            <w:tcW w:w="2404" w:type="dxa"/>
          </w:tcPr>
          <w:p w14:paraId="005A60F8" w14:textId="77777777" w:rsidR="001336C4" w:rsidRDefault="00750F9C" w:rsidP="00264E3B">
            <w:r>
              <w:t>Perfwn-6</w:t>
            </w:r>
          </w:p>
          <w:p w14:paraId="2646BC26" w14:textId="77777777" w:rsidR="00750F9C" w:rsidRDefault="00750F9C" w:rsidP="00264E3B">
            <w:r w:rsidRPr="00750F9C">
              <w:t>10.19.166.144</w:t>
            </w:r>
          </w:p>
        </w:tc>
      </w:tr>
      <w:tr w:rsidR="001336C4" w14:paraId="2C4A4F22" w14:textId="77777777" w:rsidTr="00AB102E">
        <w:tc>
          <w:tcPr>
            <w:tcW w:w="1980" w:type="dxa"/>
            <w:shd w:val="clear" w:color="auto" w:fill="D9D9D9" w:themeFill="background1" w:themeFillShade="D9"/>
          </w:tcPr>
          <w:p w14:paraId="380860F9" w14:textId="77777777" w:rsidR="001336C4" w:rsidRDefault="001336C4" w:rsidP="00264E3B">
            <w:r>
              <w:t>LG2</w:t>
            </w:r>
            <w:r w:rsidR="00154140">
              <w:t xml:space="preserve"> loadgenerator</w:t>
            </w:r>
          </w:p>
        </w:tc>
        <w:tc>
          <w:tcPr>
            <w:tcW w:w="2410" w:type="dxa"/>
          </w:tcPr>
          <w:p w14:paraId="347CF2C6" w14:textId="77777777" w:rsidR="001336C4" w:rsidRDefault="001336C4" w:rsidP="00264E3B">
            <w:r>
              <w:t>-</w:t>
            </w:r>
          </w:p>
        </w:tc>
        <w:tc>
          <w:tcPr>
            <w:tcW w:w="2268" w:type="dxa"/>
          </w:tcPr>
          <w:p w14:paraId="387A56E5" w14:textId="77777777" w:rsidR="001336C4" w:rsidRDefault="00750F9C" w:rsidP="00264E3B">
            <w:r>
              <w:t xml:space="preserve">Perfwn-5 </w:t>
            </w:r>
            <w:r w:rsidRPr="00750F9C">
              <w:t>10.19.166.143</w:t>
            </w:r>
          </w:p>
        </w:tc>
        <w:tc>
          <w:tcPr>
            <w:tcW w:w="2404" w:type="dxa"/>
          </w:tcPr>
          <w:p w14:paraId="4864552D" w14:textId="77777777" w:rsidR="001336C4" w:rsidRDefault="00750F9C" w:rsidP="00264E3B">
            <w:r>
              <w:t>Perfwn-7</w:t>
            </w:r>
          </w:p>
          <w:p w14:paraId="4C246BD9" w14:textId="77777777" w:rsidR="00750F9C" w:rsidRDefault="00750F9C" w:rsidP="00264E3B">
            <w:r w:rsidRPr="00750F9C">
              <w:t>10.19.166.145</w:t>
            </w:r>
          </w:p>
        </w:tc>
      </w:tr>
    </w:tbl>
    <w:p w14:paraId="39CA8306" w14:textId="77777777" w:rsidR="00264E3B" w:rsidRDefault="00264E3B" w:rsidP="00264E3B"/>
    <w:p w14:paraId="29115572" w14:textId="77777777" w:rsidR="00DD66DF" w:rsidRDefault="00AB102E" w:rsidP="00264E3B">
      <w:r>
        <w:lastRenderedPageBreak/>
        <w:t>* d</w:t>
      </w:r>
      <w:r w:rsidR="00DD66DF">
        <w:t>agelijks: dagelijkse testen (productie)</w:t>
      </w:r>
      <w:r>
        <w:br/>
        <w:t>** wekelijks:</w:t>
      </w:r>
      <w:r w:rsidR="00DD66DF">
        <w:t xml:space="preserve"> wekelijkse testen (stresstest, duurtest)</w:t>
      </w:r>
    </w:p>
    <w:p w14:paraId="1907CF35" w14:textId="77777777" w:rsidR="00DD66DF" w:rsidRPr="000E04E9" w:rsidRDefault="00DD66DF" w:rsidP="00264E3B"/>
    <w:p w14:paraId="5BA4E118" w14:textId="77777777" w:rsidR="00264E3B" w:rsidRDefault="00264E3B" w:rsidP="00264E3B">
      <w:pPr>
        <w:pStyle w:val="Kop3"/>
      </w:pPr>
      <w:bookmarkStart w:id="8" w:name="_Toc536098021"/>
      <w:r w:rsidRPr="00955643">
        <w:t>Jenkins</w:t>
      </w:r>
      <w:r w:rsidR="002D0202">
        <w:t xml:space="preserve"> centraal en cluster</w:t>
      </w:r>
      <w:bookmarkEnd w:id="8"/>
    </w:p>
    <w:p w14:paraId="5F5C4270" w14:textId="1954C1A5" w:rsidR="002D0202" w:rsidRPr="002D0202" w:rsidRDefault="002D0202" w:rsidP="002D0202">
      <w:r>
        <w:t xml:space="preserve">De centrale Jenkinsinstantie bevat jobs voor de testcluster Jenkinsinstanties en initieert bijvoorbeeld: testscript updates, Jenkins job updates, distributie van laatste versies van teststraat scripts en tools over de testclusters. Een concurrency </w:t>
      </w:r>
      <w:r w:rsidR="00151B8A">
        <w:t>plug-in</w:t>
      </w:r>
      <w:r>
        <w:t xml:space="preserve"> zorgt ervoor dat maar één test tegelijk draait vanaf elk cluster en dat maar één test tegelijk draait op een omgeving. Er zijn dus twee concurrency mechanisme</w:t>
      </w:r>
      <w:r w:rsidR="00F04E00">
        <w:t>n</w:t>
      </w:r>
      <w:r>
        <w:t xml:space="preserve"> actief</w:t>
      </w:r>
      <w:r w:rsidR="00F04E00">
        <w:t>: (1) concurrency per applicatie omgeving en (2) concurrency per cluster Op termijn moet in elk cluster een eigen queuemanager worden opgenomen zodat een cluster zijn eigen concurrency kan bewaken.</w:t>
      </w:r>
    </w:p>
    <w:p w14:paraId="716DB207" w14:textId="77777777" w:rsidR="00264E3B" w:rsidRPr="00955643" w:rsidRDefault="00264E3B" w:rsidP="00264E3B"/>
    <w:p w14:paraId="1853B39A" w14:textId="77777777" w:rsidR="00264E3B" w:rsidRDefault="00264E3B" w:rsidP="00264E3B">
      <w:pPr>
        <w:pStyle w:val="Kop3"/>
      </w:pPr>
      <w:bookmarkStart w:id="9" w:name="_Toc536098022"/>
      <w:r>
        <w:t>Teststraat</w:t>
      </w:r>
      <w:bookmarkEnd w:id="9"/>
    </w:p>
    <w:p w14:paraId="5E1DD490" w14:textId="24FD8C78" w:rsidR="002D0202" w:rsidRDefault="002D0202" w:rsidP="002D0202">
      <w:r>
        <w:t xml:space="preserve">De ‘teststraat’ bestaat uit een aantal (shell) scripts die de opdracht voor het uitvoeren van een test </w:t>
      </w:r>
      <w:r w:rsidR="00677450">
        <w:t xml:space="preserve">aannemen </w:t>
      </w:r>
      <w:r>
        <w:t>van</w:t>
      </w:r>
      <w:r w:rsidR="00F04E00">
        <w:t xml:space="preserve"> een queue manager, bijvoorbeeld</w:t>
      </w:r>
      <w:r>
        <w:t xml:space="preserve"> Jenkins. De regie voor het uitvoeren van metingen, starten en stoppen van een test en genereren van een rapport ligt bij de teststraat.</w:t>
      </w:r>
    </w:p>
    <w:p w14:paraId="39708C4D" w14:textId="77777777" w:rsidR="004D31BE" w:rsidRPr="002D0202" w:rsidRDefault="004D31BE" w:rsidP="002D0202"/>
    <w:p w14:paraId="2DC346B5" w14:textId="77777777" w:rsidR="00264E3B" w:rsidRDefault="00264E3B" w:rsidP="00264E3B">
      <w:pPr>
        <w:pStyle w:val="Kop3"/>
      </w:pPr>
      <w:bookmarkStart w:id="10" w:name="_Toc536098023"/>
      <w:r>
        <w:t>Loadgeneratoren</w:t>
      </w:r>
      <w:bookmarkEnd w:id="10"/>
    </w:p>
    <w:p w14:paraId="377C5456" w14:textId="0724683A" w:rsidR="002D0202" w:rsidRDefault="002D0202" w:rsidP="002D0202">
      <w:r>
        <w:t xml:space="preserve">Momenteel zijn twee loadgeneratoren aanwezig: Silkperformer (commercieel) en Jmeter (open source). Beide draaien op dezelfde machine als waarop de teststraat draait. Voor Silkperformer zijn twee ondersteunende machines ingericht als loadgenerator. Niet afgebeeld is een licentieserver waarop Silkperformer licenties staan </w:t>
      </w:r>
      <w:r w:rsidR="00677450">
        <w:t>die worden</w:t>
      </w:r>
      <w:r>
        <w:t xml:space="preserve"> gebruikt door alle Silkperformer instanties.</w:t>
      </w:r>
    </w:p>
    <w:p w14:paraId="37BC4521" w14:textId="77777777" w:rsidR="002D0202" w:rsidRPr="002D0202" w:rsidRDefault="002D0202" w:rsidP="002D0202"/>
    <w:p w14:paraId="4CB4CD51" w14:textId="77777777" w:rsidR="00264E3B" w:rsidRDefault="00264E3B" w:rsidP="00264E3B">
      <w:pPr>
        <w:pStyle w:val="Kop3"/>
      </w:pPr>
      <w:bookmarkStart w:id="11" w:name="_Toc536098024"/>
      <w:r>
        <w:t>Rapport template generator</w:t>
      </w:r>
      <w:bookmarkEnd w:id="11"/>
    </w:p>
    <w:p w14:paraId="4F357D75" w14:textId="1CFA0C8E" w:rsidR="002D0202" w:rsidRPr="002D0202" w:rsidRDefault="002D0202" w:rsidP="002D0202">
      <w:r>
        <w:t>De rapportgenerator voegt testdata samen met een HTML</w:t>
      </w:r>
      <w:r w:rsidR="00677450">
        <w:t>-</w:t>
      </w:r>
      <w:r>
        <w:t xml:space="preserve">template. Deze template is voor alle projecten hetzelfde, uitgezonderd transactienaam specifieke delen. De templategenerator voegt de statische templateonderdelen samen met een </w:t>
      </w:r>
      <w:r w:rsidR="00151B8A">
        <w:t>project specifieke</w:t>
      </w:r>
      <w:r>
        <w:t xml:space="preserve"> lijst transactienamen. Het resultaat is een </w:t>
      </w:r>
      <w:r w:rsidR="00151B8A">
        <w:t>project specifieke</w:t>
      </w:r>
      <w:r>
        <w:t xml:space="preserve"> HTML</w:t>
      </w:r>
      <w:r w:rsidR="00677450">
        <w:t>-</w:t>
      </w:r>
      <w:r>
        <w:t xml:space="preserve">template welke na afloop van elke testrun wordt gegenereerd voor gebruik door de rapportgenerator. </w:t>
      </w:r>
    </w:p>
    <w:p w14:paraId="521AD3F5" w14:textId="77777777" w:rsidR="002D0202" w:rsidRPr="002D0202" w:rsidRDefault="002D0202" w:rsidP="002D0202"/>
    <w:p w14:paraId="6A4251C4" w14:textId="77777777" w:rsidR="00264E3B" w:rsidRDefault="00264E3B" w:rsidP="00264E3B">
      <w:pPr>
        <w:pStyle w:val="Kop3"/>
      </w:pPr>
      <w:bookmarkStart w:id="12" w:name="_Toc536098025"/>
      <w:r>
        <w:t>Rapportgenerator</w:t>
      </w:r>
      <w:bookmarkEnd w:id="12"/>
    </w:p>
    <w:p w14:paraId="0D47BE66" w14:textId="38C9BF2E" w:rsidR="002D0202" w:rsidRDefault="002D0202" w:rsidP="002D0202">
      <w:r>
        <w:t>Custom applicatie die testresultaten van de loadgeneratoren (Silkperformer of Jmeter) omzet in een HTML</w:t>
      </w:r>
      <w:r w:rsidR="00677450">
        <w:t>-</w:t>
      </w:r>
      <w:r>
        <w:t>rapport. Deze rapportgenerator is voor deze toepassing ontwikkeld in .NET/C#. De testresultaten worden door de rapportgenerator opgeslagen in een centrale database voor gebruik voor trend-weergave.</w:t>
      </w:r>
    </w:p>
    <w:p w14:paraId="145FFBA4" w14:textId="77777777" w:rsidR="002D0202" w:rsidRPr="002D0202" w:rsidRDefault="002D0202" w:rsidP="002D0202"/>
    <w:p w14:paraId="414578FA" w14:textId="77777777" w:rsidR="00264E3B" w:rsidRDefault="00264E3B" w:rsidP="002D0202">
      <w:pPr>
        <w:pStyle w:val="Kop3"/>
      </w:pPr>
      <w:bookmarkStart w:id="13" w:name="_Toc536098026"/>
      <w:r>
        <w:t>Versiebeheer (GIT)</w:t>
      </w:r>
      <w:bookmarkEnd w:id="13"/>
    </w:p>
    <w:p w14:paraId="213EE3B7" w14:textId="2EB80B5F" w:rsidR="00C40AE0" w:rsidRDefault="00146374" w:rsidP="00C40AE0">
      <w:r>
        <w:t>Alle onderdelen van de teststraat worden geversioneerd in GIT en worden via GIT gedistribueerd over de testclusters.</w:t>
      </w:r>
      <w:r w:rsidR="004C6442">
        <w:t xml:space="preserve"> Dit geldt voor scripts en executables. Testresultaten (HTML</w:t>
      </w:r>
      <w:r w:rsidR="00677450">
        <w:t>-</w:t>
      </w:r>
      <w:r w:rsidR="004C6442">
        <w:t>rapporten) worden in GIT opgeslagen en opgeslagen op een fileshare voor gebruik door het centrale kwaliteitssysteem. Deze dubbele opslag wordt verzorgd door de teststraat.</w:t>
      </w:r>
    </w:p>
    <w:p w14:paraId="04B2B59B" w14:textId="77777777" w:rsidR="004C6442" w:rsidRDefault="004C6442" w:rsidP="00C40AE0"/>
    <w:p w14:paraId="56EDB1C8" w14:textId="77777777" w:rsidR="007443E6" w:rsidRDefault="007443E6" w:rsidP="007443E6">
      <w:pPr>
        <w:pStyle w:val="Kop2"/>
      </w:pPr>
      <w:bookmarkStart w:id="14" w:name="_Toc536098027"/>
      <w:r>
        <w:lastRenderedPageBreak/>
        <w:t>Begrippen</w:t>
      </w:r>
      <w:bookmarkEnd w:id="14"/>
    </w:p>
    <w:p w14:paraId="77CA2184" w14:textId="77777777" w:rsidR="007443E6" w:rsidRPr="007443E6" w:rsidRDefault="007443E6" w:rsidP="007443E6"/>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7443E6" w:rsidRPr="007443E6" w14:paraId="5877666D" w14:textId="77777777" w:rsidTr="00F3440C">
        <w:tc>
          <w:tcPr>
            <w:tcW w:w="2263" w:type="dxa"/>
          </w:tcPr>
          <w:p w14:paraId="2074B952" w14:textId="77777777" w:rsidR="007443E6" w:rsidRPr="007443E6" w:rsidRDefault="007443E6" w:rsidP="00F3440C">
            <w:r w:rsidRPr="007443E6">
              <w:t>Script</w:t>
            </w:r>
          </w:p>
        </w:tc>
        <w:tc>
          <w:tcPr>
            <w:tcW w:w="6799" w:type="dxa"/>
          </w:tcPr>
          <w:p w14:paraId="38F635B6" w14:textId="6599162C" w:rsidR="007443E6" w:rsidRPr="007443E6" w:rsidRDefault="004E07A7" w:rsidP="00F3440C">
            <w:r>
              <w:t xml:space="preserve">Technisch klikpad waarmee een loadgenerator gevoed wordt.  </w:t>
            </w:r>
            <w:r w:rsidRPr="00D16405">
              <w:rPr>
                <w:lang w:val="en-US"/>
              </w:rPr>
              <w:t xml:space="preserve">Een script is loadgenerator specifiek: lpt (Silkperformer) of jmx (Jmeter). </w:t>
            </w:r>
            <w:r>
              <w:t>Daarbij kan testdata gebruikt worden in de vorm van een CSV</w:t>
            </w:r>
            <w:r w:rsidR="00677450">
              <w:t>-</w:t>
            </w:r>
            <w:r>
              <w:t>bestand of query’s rechtstreeks op de database.</w:t>
            </w:r>
          </w:p>
        </w:tc>
      </w:tr>
      <w:tr w:rsidR="007443E6" w:rsidRPr="007443E6" w14:paraId="2AF36757" w14:textId="77777777" w:rsidTr="00F3440C">
        <w:tc>
          <w:tcPr>
            <w:tcW w:w="2263" w:type="dxa"/>
          </w:tcPr>
          <w:p w14:paraId="77A13F3B" w14:textId="77777777" w:rsidR="007443E6" w:rsidRPr="007443E6" w:rsidRDefault="007443E6" w:rsidP="00F3440C">
            <w:r w:rsidRPr="007443E6">
              <w:t>Workload</w:t>
            </w:r>
          </w:p>
        </w:tc>
        <w:tc>
          <w:tcPr>
            <w:tcW w:w="6799" w:type="dxa"/>
          </w:tcPr>
          <w:p w14:paraId="0003C042" w14:textId="618C321B" w:rsidR="007443E6" w:rsidRPr="007443E6" w:rsidRDefault="00905814" w:rsidP="00F3440C">
            <w:r>
              <w:t>Voor gedefinieerde</w:t>
            </w:r>
            <w:r w:rsidR="004E07A7">
              <w:t xml:space="preserve"> configuratieset in/bij het script waarmee de samenstelling en intensiteit van belasting wordt geregeld: Productie, Duurtest, Stresstest.</w:t>
            </w:r>
          </w:p>
        </w:tc>
      </w:tr>
      <w:tr w:rsidR="007443E6" w:rsidRPr="007443E6" w14:paraId="17C11C07" w14:textId="77777777" w:rsidTr="00F3440C">
        <w:tc>
          <w:tcPr>
            <w:tcW w:w="2263" w:type="dxa"/>
          </w:tcPr>
          <w:p w14:paraId="56D03365" w14:textId="77777777" w:rsidR="007443E6" w:rsidRPr="007443E6" w:rsidRDefault="007443E6" w:rsidP="00F3440C">
            <w:r w:rsidRPr="007443E6">
              <w:t>Soorten testen</w:t>
            </w:r>
          </w:p>
        </w:tc>
        <w:tc>
          <w:tcPr>
            <w:tcW w:w="6799" w:type="dxa"/>
          </w:tcPr>
          <w:p w14:paraId="0C50999A" w14:textId="77777777" w:rsidR="007443E6" w:rsidRDefault="00150265" w:rsidP="00F3440C">
            <w:r>
              <w:t>Loadtest (workload=Productie): toets responsetijden tegen eisen</w:t>
            </w:r>
          </w:p>
          <w:p w14:paraId="0B2153F5" w14:textId="77777777" w:rsidR="00150265" w:rsidRDefault="00150265" w:rsidP="00F3440C">
            <w:r>
              <w:t>Duurtest (workload=Duurtest): toets stabiliteit over langere tijd</w:t>
            </w:r>
          </w:p>
          <w:p w14:paraId="189E9B86" w14:textId="77777777" w:rsidR="00150265" w:rsidRPr="007443E6" w:rsidRDefault="00150265" w:rsidP="00F3440C">
            <w:r>
              <w:t>Stresstest (workload=Stresstest): toets van belastbaarheid/marge</w:t>
            </w:r>
          </w:p>
        </w:tc>
      </w:tr>
      <w:tr w:rsidR="007443E6" w:rsidRPr="007443E6" w14:paraId="73624C8F" w14:textId="77777777" w:rsidTr="00F3440C">
        <w:tc>
          <w:tcPr>
            <w:tcW w:w="2263" w:type="dxa"/>
          </w:tcPr>
          <w:p w14:paraId="665D02CB" w14:textId="77777777" w:rsidR="007443E6" w:rsidRPr="007443E6" w:rsidRDefault="007443E6" w:rsidP="00F3440C">
            <w:r w:rsidRPr="007443E6">
              <w:t>Testclusters</w:t>
            </w:r>
          </w:p>
        </w:tc>
        <w:tc>
          <w:tcPr>
            <w:tcW w:w="6799" w:type="dxa"/>
          </w:tcPr>
          <w:p w14:paraId="1941262D" w14:textId="77777777" w:rsidR="007443E6" w:rsidRPr="007443E6" w:rsidRDefault="00150265" w:rsidP="00F3440C">
            <w:r>
              <w:t>Samenstel van controller en één of meer loadgeneratoren die als geheel autonoom testen kunnen uitvoeren. Er worden twee clusters gebruikt: een voor het uitvoeren van dagelijkse loadtesten (workload=Productie) en een voor wekelijkse stress- en duurtesten.</w:t>
            </w:r>
          </w:p>
        </w:tc>
      </w:tr>
      <w:tr w:rsidR="007443E6" w14:paraId="088B9532" w14:textId="77777777" w:rsidTr="00F3440C">
        <w:tc>
          <w:tcPr>
            <w:tcW w:w="2263" w:type="dxa"/>
          </w:tcPr>
          <w:p w14:paraId="1D1FFD57" w14:textId="77777777" w:rsidR="007443E6" w:rsidRDefault="007443E6" w:rsidP="00F3440C">
            <w:r>
              <w:t>Loadgenerator</w:t>
            </w:r>
          </w:p>
        </w:tc>
        <w:tc>
          <w:tcPr>
            <w:tcW w:w="6799" w:type="dxa"/>
          </w:tcPr>
          <w:p w14:paraId="6F46C1F4" w14:textId="3CF48DF2" w:rsidR="007443E6" w:rsidRDefault="00150265" w:rsidP="00F3440C">
            <w:r>
              <w:t xml:space="preserve">Software </w:t>
            </w:r>
            <w:r w:rsidR="00677450">
              <w:t xml:space="preserve">die </w:t>
            </w:r>
            <w:r>
              <w:t>verantwoordelijk is voor het genereren van belasting. Gebruikte varianten: Silkperformer en JMeter.</w:t>
            </w:r>
          </w:p>
        </w:tc>
      </w:tr>
    </w:tbl>
    <w:p w14:paraId="6DE753D6" w14:textId="77777777" w:rsidR="00E25181" w:rsidRDefault="00E25181" w:rsidP="00E25181"/>
    <w:p w14:paraId="5E882D2E" w14:textId="77777777" w:rsidR="00E25181" w:rsidRDefault="00E25181" w:rsidP="00955643">
      <w:pPr>
        <w:pStyle w:val="Kop2"/>
      </w:pPr>
      <w:bookmarkStart w:id="15" w:name="_Toc536098028"/>
      <w:r>
        <w:t>Proces</w:t>
      </w:r>
      <w:bookmarkEnd w:id="15"/>
    </w:p>
    <w:p w14:paraId="293A220B" w14:textId="77777777" w:rsidR="00E3023D" w:rsidRPr="00E3023D" w:rsidRDefault="00E3023D" w:rsidP="00E3023D">
      <w:r>
        <w:t>Het proces dat gevolgd wordt bij het doorlopen van een test op één van de testclusters, is zoals hieronder opgesomd.</w:t>
      </w:r>
    </w:p>
    <w:p w14:paraId="3638BBCA" w14:textId="77777777" w:rsidR="00955643" w:rsidRDefault="00955643" w:rsidP="00955643"/>
    <w:p w14:paraId="39890C46" w14:textId="77777777" w:rsidR="001E5659" w:rsidRDefault="001E5659" w:rsidP="00955643">
      <w:r>
        <w:t>Jenkins: reserveren omgeving+testcluster</w:t>
      </w:r>
    </w:p>
    <w:p w14:paraId="59A8B5BD" w14:textId="77777777" w:rsidR="00E25181" w:rsidRPr="00955643" w:rsidRDefault="00E25181" w:rsidP="00A1142C">
      <w:pPr>
        <w:tabs>
          <w:tab w:val="left" w:pos="284"/>
          <w:tab w:val="left" w:pos="567"/>
        </w:tabs>
      </w:pPr>
      <w:r w:rsidRPr="00955643">
        <w:t>Jenkins: start een test (trigger</w:t>
      </w:r>
      <w:r w:rsidR="00E3023D">
        <w:t xml:space="preserve"> →</w:t>
      </w:r>
      <w:r w:rsidRPr="00955643">
        <w:t xml:space="preserve"> teststraat)</w:t>
      </w:r>
    </w:p>
    <w:p w14:paraId="38510B79" w14:textId="77777777" w:rsidR="00E25181" w:rsidRPr="00955643" w:rsidRDefault="00A1142C" w:rsidP="00A1142C">
      <w:pPr>
        <w:tabs>
          <w:tab w:val="left" w:pos="284"/>
          <w:tab w:val="left" w:pos="567"/>
        </w:tabs>
      </w:pPr>
      <w:r>
        <w:tab/>
      </w:r>
      <w:r w:rsidR="00E25181" w:rsidRPr="00955643">
        <w:t>Teststraat: pre-test acties</w:t>
      </w:r>
    </w:p>
    <w:p w14:paraId="1831E572" w14:textId="0CF64F57" w:rsidR="00E25181" w:rsidRPr="00955643" w:rsidRDefault="00A1142C" w:rsidP="00A1142C">
      <w:pPr>
        <w:tabs>
          <w:tab w:val="left" w:pos="284"/>
          <w:tab w:val="left" w:pos="567"/>
        </w:tabs>
      </w:pPr>
      <w:r>
        <w:tab/>
      </w:r>
      <w:r w:rsidR="00E25181" w:rsidRPr="00955643">
        <w:t xml:space="preserve">Teststraat: uitvoeren </w:t>
      </w:r>
      <w:r w:rsidR="00955643" w:rsidRPr="00955643">
        <w:t>URI</w:t>
      </w:r>
      <w:r w:rsidR="00677450">
        <w:t>-</w:t>
      </w:r>
      <w:r w:rsidR="00955643" w:rsidRPr="00955643">
        <w:t>check</w:t>
      </w:r>
      <w:r w:rsidR="00E25181" w:rsidRPr="00955643">
        <w:t xml:space="preserve"> omgeving</w:t>
      </w:r>
      <w:r w:rsidR="00955643" w:rsidRPr="00955643">
        <w:t xml:space="preserve"> (controle omgeving</w:t>
      </w:r>
      <w:r w:rsidR="00E25181" w:rsidRPr="00955643">
        <w:t>)</w:t>
      </w:r>
    </w:p>
    <w:p w14:paraId="4D3BFAA3" w14:textId="77777777" w:rsidR="00E25181" w:rsidRPr="00955643" w:rsidRDefault="00A1142C" w:rsidP="00A1142C">
      <w:pPr>
        <w:tabs>
          <w:tab w:val="left" w:pos="284"/>
          <w:tab w:val="left" w:pos="567"/>
        </w:tabs>
      </w:pPr>
      <w:r>
        <w:tab/>
      </w:r>
      <w:r w:rsidR="00E25181" w:rsidRPr="00955643">
        <w:t>Teststraat: uitvoeren verkorte test (</w:t>
      </w:r>
      <w:r w:rsidR="00955643" w:rsidRPr="00955643">
        <w:t>controle applicatie</w:t>
      </w:r>
      <w:r w:rsidR="00E25181" w:rsidRPr="00955643">
        <w:t>)</w:t>
      </w:r>
    </w:p>
    <w:p w14:paraId="110B3036" w14:textId="77777777" w:rsidR="00E25181" w:rsidRPr="00955643" w:rsidRDefault="00A1142C" w:rsidP="00A1142C">
      <w:pPr>
        <w:tabs>
          <w:tab w:val="left" w:pos="284"/>
          <w:tab w:val="left" w:pos="567"/>
        </w:tabs>
      </w:pPr>
      <w:r>
        <w:tab/>
      </w:r>
      <w:r w:rsidR="00E25181" w:rsidRPr="00955643">
        <w:t>Teststraat: uitvoeren test (start loadgenerator)</w:t>
      </w:r>
    </w:p>
    <w:p w14:paraId="754537CB" w14:textId="77777777" w:rsidR="00E25181" w:rsidRPr="00955643" w:rsidRDefault="00A1142C" w:rsidP="00A1142C">
      <w:pPr>
        <w:tabs>
          <w:tab w:val="left" w:pos="284"/>
          <w:tab w:val="left" w:pos="567"/>
        </w:tabs>
      </w:pPr>
      <w:r>
        <w:tab/>
      </w:r>
      <w:r w:rsidR="00E25181" w:rsidRPr="00955643">
        <w:t>Teststraat: post-test acties</w:t>
      </w:r>
    </w:p>
    <w:p w14:paraId="7B7A5F14" w14:textId="77777777" w:rsidR="00E25181" w:rsidRDefault="00A1142C" w:rsidP="00A1142C">
      <w:pPr>
        <w:tabs>
          <w:tab w:val="left" w:pos="284"/>
          <w:tab w:val="left" w:pos="567"/>
        </w:tabs>
      </w:pPr>
      <w:r>
        <w:tab/>
      </w:r>
      <w:r w:rsidR="00E25181" w:rsidRPr="00955643">
        <w:t xml:space="preserve">Teststraat: </w:t>
      </w:r>
      <w:r w:rsidR="00955643" w:rsidRPr="00955643">
        <w:t xml:space="preserve">start </w:t>
      </w:r>
      <w:r>
        <w:t>rapporttemplategenerator</w:t>
      </w:r>
      <w:r w:rsidR="00E3023D">
        <w:t xml:space="preserve"> voor &lt;project&gt;</w:t>
      </w:r>
    </w:p>
    <w:p w14:paraId="209E77AE" w14:textId="77777777" w:rsidR="00A1142C" w:rsidRPr="00955643" w:rsidRDefault="00A1142C" w:rsidP="00A1142C">
      <w:pPr>
        <w:tabs>
          <w:tab w:val="left" w:pos="284"/>
          <w:tab w:val="left" w:pos="567"/>
        </w:tabs>
      </w:pPr>
      <w:r>
        <w:tab/>
      </w:r>
      <w:r>
        <w:tab/>
      </w:r>
      <w:r>
        <w:tab/>
        <w:t xml:space="preserve">Rapporttemplategenerator: </w:t>
      </w:r>
      <w:r w:rsidRPr="00955643">
        <w:t>genereren van een rapport template</w:t>
      </w:r>
    </w:p>
    <w:p w14:paraId="7A6219F6" w14:textId="77777777" w:rsidR="00E25181" w:rsidRDefault="00A1142C" w:rsidP="00A1142C">
      <w:pPr>
        <w:tabs>
          <w:tab w:val="left" w:pos="284"/>
          <w:tab w:val="left" w:pos="567"/>
        </w:tabs>
      </w:pPr>
      <w:r>
        <w:tab/>
      </w:r>
      <w:r w:rsidR="00955643" w:rsidRPr="00955643">
        <w:t xml:space="preserve">Teststraat: </w:t>
      </w:r>
      <w:r w:rsidR="00E3023D">
        <w:t>start rapportgenerator &lt;project&gt;</w:t>
      </w:r>
    </w:p>
    <w:p w14:paraId="208AE4B6" w14:textId="77777777" w:rsidR="00A1142C" w:rsidRDefault="00A1142C" w:rsidP="00A1142C">
      <w:pPr>
        <w:tabs>
          <w:tab w:val="left" w:pos="284"/>
          <w:tab w:val="left" w:pos="567"/>
        </w:tabs>
      </w:pPr>
      <w:r>
        <w:tab/>
      </w:r>
      <w:r>
        <w:tab/>
        <w:t xml:space="preserve">Rapportgenerator: </w:t>
      </w:r>
      <w:r w:rsidR="001E5659">
        <w:t>interpreteren van testresultaat (parse)</w:t>
      </w:r>
    </w:p>
    <w:p w14:paraId="0B74D4CA" w14:textId="77777777" w:rsidR="00A1142C" w:rsidRDefault="00A1142C" w:rsidP="00A1142C">
      <w:pPr>
        <w:tabs>
          <w:tab w:val="left" w:pos="284"/>
          <w:tab w:val="left" w:pos="567"/>
        </w:tabs>
      </w:pPr>
      <w:r>
        <w:tab/>
      </w:r>
      <w:r>
        <w:tab/>
        <w:t>Rapportgener</w:t>
      </w:r>
      <w:r w:rsidR="00E3023D">
        <w:t xml:space="preserve">ator: inlezen van data in </w:t>
      </w:r>
      <w:r>
        <w:t>database</w:t>
      </w:r>
    </w:p>
    <w:p w14:paraId="1C14057A" w14:textId="77777777" w:rsidR="00A1142C" w:rsidRDefault="00A1142C" w:rsidP="00A1142C">
      <w:pPr>
        <w:tabs>
          <w:tab w:val="left" w:pos="284"/>
          <w:tab w:val="left" w:pos="567"/>
        </w:tabs>
      </w:pPr>
      <w:r>
        <w:tab/>
      </w:r>
      <w:r>
        <w:tab/>
        <w:t xml:space="preserve">Rapportgenerator: </w:t>
      </w:r>
      <w:r w:rsidR="001E5659">
        <w:t>genereren rapport (merge)</w:t>
      </w:r>
    </w:p>
    <w:p w14:paraId="4722E6B9" w14:textId="77777777" w:rsidR="00E25181" w:rsidRDefault="00A1142C" w:rsidP="00A1142C">
      <w:pPr>
        <w:tabs>
          <w:tab w:val="left" w:pos="284"/>
          <w:tab w:val="left" w:pos="567"/>
        </w:tabs>
      </w:pPr>
      <w:r>
        <w:tab/>
      </w:r>
      <w:r w:rsidR="00E25181" w:rsidRPr="00955643">
        <w:t xml:space="preserve">Teststraat: publiceren van </w:t>
      </w:r>
      <w:r>
        <w:t>het</w:t>
      </w:r>
      <w:r w:rsidR="00E25181" w:rsidRPr="00955643">
        <w:t xml:space="preserve"> rapport</w:t>
      </w:r>
    </w:p>
    <w:p w14:paraId="20FA1309" w14:textId="77777777" w:rsidR="00E25181" w:rsidRDefault="00955643" w:rsidP="00A1142C">
      <w:pPr>
        <w:tabs>
          <w:tab w:val="left" w:pos="284"/>
          <w:tab w:val="left" w:pos="567"/>
        </w:tabs>
      </w:pPr>
      <w:r>
        <w:t>Jenkins: opslag van rapport in workspace</w:t>
      </w:r>
    </w:p>
    <w:p w14:paraId="34B91337" w14:textId="77777777" w:rsidR="001E5659" w:rsidRPr="00E25181" w:rsidRDefault="001E5659" w:rsidP="00A1142C">
      <w:pPr>
        <w:tabs>
          <w:tab w:val="left" w:pos="284"/>
          <w:tab w:val="left" w:pos="567"/>
        </w:tabs>
      </w:pPr>
      <w:r>
        <w:t>Jenkins: vrijgeven omgeving+testcluster</w:t>
      </w:r>
    </w:p>
    <w:p w14:paraId="3B2301BE" w14:textId="77777777" w:rsidR="00E20C2B" w:rsidRDefault="00E20C2B">
      <w:pPr>
        <w:spacing w:after="160" w:line="259" w:lineRule="auto"/>
      </w:pPr>
      <w:r>
        <w:br w:type="page"/>
      </w:r>
    </w:p>
    <w:p w14:paraId="4906AAEB" w14:textId="77777777" w:rsidR="000E04E9" w:rsidRDefault="000E04E9" w:rsidP="000E04E9">
      <w:pPr>
        <w:pStyle w:val="Kop1"/>
      </w:pPr>
      <w:bookmarkStart w:id="16" w:name="_Toc536098029"/>
      <w:r>
        <w:lastRenderedPageBreak/>
        <w:t>Werking</w:t>
      </w:r>
      <w:bookmarkEnd w:id="16"/>
    </w:p>
    <w:p w14:paraId="1FD7CB7F" w14:textId="77777777" w:rsidR="000E04E9" w:rsidRDefault="000E04E9" w:rsidP="00955643">
      <w:pPr>
        <w:pStyle w:val="Kop2"/>
      </w:pPr>
      <w:bookmarkStart w:id="17" w:name="_Toc536098030"/>
      <w:r>
        <w:t>Teststraat</w:t>
      </w:r>
      <w:bookmarkEnd w:id="17"/>
    </w:p>
    <w:p w14:paraId="34A67D9C" w14:textId="77777777" w:rsidR="00D1311D" w:rsidRDefault="00D1311D" w:rsidP="00750F9C">
      <w:r>
        <w:t>De teststraat bestaat uit een serie van shell(</w:t>
      </w:r>
      <w:r w:rsidR="00396C21">
        <w:t>bin/bash</w:t>
      </w:r>
      <w:r>
        <w:t>) scripts</w:t>
      </w:r>
      <w:r w:rsidR="00DF41FB">
        <w:t xml:space="preserve"> die ervoor zorgen dat de omgeving opgeschoond </w:t>
      </w:r>
      <w:r w:rsidR="00D24458">
        <w:t>wordt</w:t>
      </w:r>
      <w:r w:rsidR="00396C21">
        <w:t>,</w:t>
      </w:r>
      <w:r w:rsidR="00DF41FB">
        <w:t xml:space="preserve"> er checks gedaan worden</w:t>
      </w:r>
      <w:r w:rsidR="00396C21">
        <w:t>,</w:t>
      </w:r>
      <w:r w:rsidR="00DF41FB">
        <w:t xml:space="preserve"> de test </w:t>
      </w:r>
      <w:r w:rsidR="00D24458">
        <w:t>wordt</w:t>
      </w:r>
      <w:r w:rsidR="00DF41FB">
        <w:t xml:space="preserve"> uitgevoerd</w:t>
      </w:r>
      <w:r w:rsidR="00C23052">
        <w:t>,</w:t>
      </w:r>
      <w:r w:rsidR="00DF41FB">
        <w:t xml:space="preserve"> en </w:t>
      </w:r>
      <w:r w:rsidR="00C23052">
        <w:t xml:space="preserve">er </w:t>
      </w:r>
      <w:r w:rsidR="00DF41FB">
        <w:t xml:space="preserve">een rapport gegenereerd </w:t>
      </w:r>
      <w:r w:rsidR="004C7418">
        <w:t>wordt</w:t>
      </w:r>
      <w:r w:rsidR="00DF41FB">
        <w:t xml:space="preserve">. </w:t>
      </w:r>
      <w:r w:rsidR="00BE6E2D">
        <w:t>Daarnaast is</w:t>
      </w:r>
      <w:r w:rsidR="00396C21">
        <w:t xml:space="preserve"> er een functies</w:t>
      </w:r>
      <w:r w:rsidR="00BE6E2D">
        <w:t xml:space="preserve"> bestand waar alle functies in te vinden zijn</w:t>
      </w:r>
      <w:r w:rsidR="00396C21">
        <w:t>,</w:t>
      </w:r>
      <w:r w:rsidR="00BE6E2D">
        <w:t xml:space="preserve"> en een teststraatvars bestand waar alle </w:t>
      </w:r>
      <w:r w:rsidR="00D24458">
        <w:t>omgeving</w:t>
      </w:r>
      <w:r w:rsidR="00BE6E2D">
        <w:t xml:space="preserve"> parameters </w:t>
      </w:r>
      <w:r w:rsidR="00396C21">
        <w:t xml:space="preserve">van de teststraat </w:t>
      </w:r>
      <w:r w:rsidR="00BE6E2D">
        <w:t>zijn vastgelegd.</w:t>
      </w:r>
    </w:p>
    <w:p w14:paraId="722DA588" w14:textId="77777777" w:rsidR="00396C21" w:rsidRDefault="00396C21" w:rsidP="00750F9C"/>
    <w:p w14:paraId="5C3446C5" w14:textId="5153B14C" w:rsidR="00396C21" w:rsidRDefault="00396C21" w:rsidP="00750F9C">
      <w:r>
        <w:t xml:space="preserve">De teststraat is verder zo ingericht dat er een projectfolder per project benodigd is waar projectspecifieke informatie in te vinden is zoals welke testtool er gebruikt </w:t>
      </w:r>
      <w:r w:rsidR="00D24458">
        <w:t>moet worden</w:t>
      </w:r>
      <w:r>
        <w:t xml:space="preserve"> en de naam van het script. Verder staan hier een aantal bestanden waar eventuele project specifieke handelingen in uitgevoerd kunnen worden zoals het ophalen van de applicatie versie, uitlezen van een DB, starten</w:t>
      </w:r>
      <w:r w:rsidR="00677450">
        <w:t>/</w:t>
      </w:r>
      <w:r>
        <w:t>stoppen monitoring zoals NMON, etc.</w:t>
      </w:r>
    </w:p>
    <w:p w14:paraId="5C8BD0DA" w14:textId="77777777" w:rsidR="009D0EE6" w:rsidRDefault="009D0EE6" w:rsidP="00750F9C"/>
    <w:p w14:paraId="7AD81A80" w14:textId="77777777" w:rsidR="00FD26CC" w:rsidRDefault="009D0EE6" w:rsidP="009D0EE6">
      <w:pPr>
        <w:pStyle w:val="Kop3"/>
      </w:pPr>
      <w:bookmarkStart w:id="18" w:name="_Toc536098031"/>
      <w:r>
        <w:t>Schematische weergave</w:t>
      </w:r>
      <w:bookmarkEnd w:id="18"/>
    </w:p>
    <w:p w14:paraId="4F7DA280" w14:textId="77777777" w:rsidR="009D0EE6" w:rsidRDefault="009D0EE6" w:rsidP="00750F9C">
      <w:r>
        <w:rPr>
          <w:noProof/>
        </w:rPr>
        <w:drawing>
          <wp:inline distT="0" distB="0" distL="0" distR="0" wp14:anchorId="778E6E5B" wp14:editId="2E2C9478">
            <wp:extent cx="5756910" cy="535082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6910" cy="5350821"/>
                    </a:xfrm>
                    <a:prstGeom prst="rect">
                      <a:avLst/>
                    </a:prstGeom>
                    <a:noFill/>
                    <a:ln>
                      <a:noFill/>
                    </a:ln>
                  </pic:spPr>
                </pic:pic>
              </a:graphicData>
            </a:graphic>
          </wp:inline>
        </w:drawing>
      </w:r>
    </w:p>
    <w:p w14:paraId="21CFE809" w14:textId="77777777" w:rsidR="009D0EE6" w:rsidRDefault="009D0EE6">
      <w:pPr>
        <w:spacing w:after="160" w:line="259" w:lineRule="auto"/>
        <w:rPr>
          <w:highlight w:val="yellow"/>
        </w:rPr>
      </w:pPr>
      <w:r>
        <w:rPr>
          <w:highlight w:val="yellow"/>
        </w:rPr>
        <w:br w:type="page"/>
      </w:r>
    </w:p>
    <w:p w14:paraId="40056B73" w14:textId="77777777" w:rsidR="00831433" w:rsidRPr="00583755" w:rsidRDefault="00831433" w:rsidP="009D0EE6">
      <w:pPr>
        <w:pStyle w:val="Kop3"/>
      </w:pPr>
      <w:bookmarkStart w:id="19" w:name="_Toc536098032"/>
      <w:r w:rsidRPr="00583755">
        <w:lastRenderedPageBreak/>
        <w:t>Aanroep</w:t>
      </w:r>
      <w:bookmarkEnd w:id="19"/>
    </w:p>
    <w:p w14:paraId="2AF7EDE0" w14:textId="77777777" w:rsidR="009D0EE6" w:rsidRPr="00583755" w:rsidRDefault="009D0EE6" w:rsidP="009D0EE6">
      <w:r w:rsidRPr="00583755">
        <w:t>De teststraat dient met de volgende parameters gestart te worden:</w:t>
      </w:r>
    </w:p>
    <w:p w14:paraId="046D6EB7" w14:textId="3DC221F1" w:rsidR="009D0EE6" w:rsidRPr="00583755" w:rsidRDefault="009D0EE6" w:rsidP="009D0EE6">
      <w:pPr>
        <w:rPr>
          <w:lang w:val="en-US"/>
        </w:rPr>
      </w:pPr>
      <w:r w:rsidRPr="00583755">
        <w:rPr>
          <w:lang w:val="en-US"/>
        </w:rPr>
        <w:t>./00_logging.sh $</w:t>
      </w:r>
      <w:r w:rsidR="00F04E00">
        <w:rPr>
          <w:lang w:val="en-US"/>
        </w:rPr>
        <w:t xml:space="preserve">buildnumber </w:t>
      </w:r>
      <w:r w:rsidRPr="00583755">
        <w:rPr>
          <w:lang w:val="en-US"/>
        </w:rPr>
        <w:t>$</w:t>
      </w:r>
      <w:r w:rsidR="00F04E00">
        <w:rPr>
          <w:lang w:val="en-US"/>
        </w:rPr>
        <w:t>workload</w:t>
      </w:r>
      <w:r w:rsidRPr="00583755">
        <w:rPr>
          <w:lang w:val="en-US"/>
        </w:rPr>
        <w:t xml:space="preserve"> $</w:t>
      </w:r>
      <w:r w:rsidR="00F04E00">
        <w:rPr>
          <w:lang w:val="en-US"/>
        </w:rPr>
        <w:t>baseline</w:t>
      </w:r>
      <w:r w:rsidRPr="00583755">
        <w:rPr>
          <w:lang w:val="en-US"/>
        </w:rPr>
        <w:t xml:space="preserve"> $</w:t>
      </w:r>
      <w:r w:rsidR="00F04E00">
        <w:rPr>
          <w:lang w:val="en-US"/>
        </w:rPr>
        <w:t>project</w:t>
      </w:r>
      <w:r w:rsidRPr="00583755">
        <w:rPr>
          <w:lang w:val="en-US"/>
        </w:rPr>
        <w:t xml:space="preserve"> $</w:t>
      </w:r>
      <w:r w:rsidR="00F04E00">
        <w:rPr>
          <w:lang w:val="en-US"/>
        </w:rPr>
        <w:t>runverification</w:t>
      </w:r>
    </w:p>
    <w:p w14:paraId="5662DEA1" w14:textId="77777777" w:rsidR="00E06B02" w:rsidRPr="00583755" w:rsidRDefault="00E06B02" w:rsidP="009D0EE6">
      <w:pPr>
        <w:pStyle w:val="Lijstalinea"/>
        <w:numPr>
          <w:ilvl w:val="0"/>
          <w:numId w:val="27"/>
        </w:numPr>
      </w:pPr>
      <w:r w:rsidRPr="00583755">
        <w:t>buildnumber</w:t>
      </w:r>
    </w:p>
    <w:p w14:paraId="2A03AD71" w14:textId="77777777" w:rsidR="008C03EE" w:rsidRPr="00583755" w:rsidRDefault="008C03EE" w:rsidP="009D0EE6">
      <w:pPr>
        <w:pStyle w:val="Lijstalinea"/>
        <w:numPr>
          <w:ilvl w:val="1"/>
          <w:numId w:val="27"/>
        </w:numPr>
      </w:pPr>
      <w:r w:rsidRPr="00583755">
        <w:t>Parameter vanuit Jenkins</w:t>
      </w:r>
      <w:r w:rsidR="00583755" w:rsidRPr="00583755">
        <w:t xml:space="preserve"> is overbodig en kan uit de scripts gehaald worden</w:t>
      </w:r>
    </w:p>
    <w:p w14:paraId="6A21918E" w14:textId="77777777" w:rsidR="00E06B02" w:rsidRPr="00583755" w:rsidRDefault="00E06B02" w:rsidP="009D0EE6">
      <w:pPr>
        <w:pStyle w:val="Lijstalinea"/>
        <w:numPr>
          <w:ilvl w:val="0"/>
          <w:numId w:val="27"/>
        </w:numPr>
      </w:pPr>
      <w:r w:rsidRPr="00583755">
        <w:t>prodload</w:t>
      </w:r>
    </w:p>
    <w:p w14:paraId="24D9D5B2" w14:textId="77777777" w:rsidR="008C03EE" w:rsidRPr="00583755" w:rsidRDefault="008C03EE" w:rsidP="009D0EE6">
      <w:pPr>
        <w:pStyle w:val="Lijstalinea"/>
        <w:numPr>
          <w:ilvl w:val="1"/>
          <w:numId w:val="27"/>
        </w:numPr>
      </w:pPr>
      <w:r w:rsidRPr="00583755">
        <w:t>Welke scenario er gestart moet worden</w:t>
      </w:r>
      <w:r w:rsidR="00583755" w:rsidRPr="00583755">
        <w:t>, keuze is nu tussen productie, stresstest, duurtest.</w:t>
      </w:r>
    </w:p>
    <w:p w14:paraId="53E7D0B9" w14:textId="77777777" w:rsidR="00E06B02" w:rsidRPr="00583755" w:rsidRDefault="00E06B02" w:rsidP="009D0EE6">
      <w:pPr>
        <w:pStyle w:val="Lijstalinea"/>
        <w:numPr>
          <w:ilvl w:val="0"/>
          <w:numId w:val="27"/>
        </w:numPr>
      </w:pPr>
      <w:r w:rsidRPr="00583755">
        <w:t>baseline</w:t>
      </w:r>
    </w:p>
    <w:p w14:paraId="7F3F38D9" w14:textId="1A08371E" w:rsidR="008C03EE" w:rsidRPr="00583755" w:rsidRDefault="008C03EE" w:rsidP="009D0EE6">
      <w:pPr>
        <w:pStyle w:val="Lijstalinea"/>
        <w:numPr>
          <w:ilvl w:val="1"/>
          <w:numId w:val="27"/>
        </w:numPr>
      </w:pPr>
      <w:r w:rsidRPr="00583755">
        <w:t xml:space="preserve">Welke baseline </w:t>
      </w:r>
      <w:r w:rsidR="00F04E00">
        <w:t xml:space="preserve">(datum/tijd </w:t>
      </w:r>
      <w:r w:rsidR="00560F28">
        <w:t>testrun id)</w:t>
      </w:r>
      <w:r w:rsidR="00F04E00">
        <w:t xml:space="preserve"> </w:t>
      </w:r>
      <w:r w:rsidRPr="00583755">
        <w:t>er gebruikt moet worden</w:t>
      </w:r>
      <w:r w:rsidR="00583755" w:rsidRPr="00583755">
        <w:t>. Is optioneel, als deze niet gebruikt moet worden dient er wel wat ingevuld te worden zoals bijvoorbeeld [leeg]</w:t>
      </w:r>
      <w:r w:rsidR="00F04E00">
        <w:t>.</w:t>
      </w:r>
    </w:p>
    <w:p w14:paraId="3774CF66" w14:textId="77777777" w:rsidR="00E06B02" w:rsidRPr="00583755" w:rsidRDefault="00E06B02" w:rsidP="009D0EE6">
      <w:pPr>
        <w:pStyle w:val="Lijstalinea"/>
        <w:numPr>
          <w:ilvl w:val="0"/>
          <w:numId w:val="27"/>
        </w:numPr>
      </w:pPr>
      <w:r w:rsidRPr="00583755">
        <w:t>project</w:t>
      </w:r>
    </w:p>
    <w:p w14:paraId="17454B8E" w14:textId="77777777" w:rsidR="008C03EE" w:rsidRPr="00583755" w:rsidRDefault="008C03EE" w:rsidP="009D0EE6">
      <w:pPr>
        <w:pStyle w:val="Lijstalinea"/>
        <w:numPr>
          <w:ilvl w:val="1"/>
          <w:numId w:val="27"/>
        </w:numPr>
      </w:pPr>
      <w:r w:rsidRPr="00583755">
        <w:t>Welk project er gestart moet worden</w:t>
      </w:r>
    </w:p>
    <w:p w14:paraId="587055B6" w14:textId="77777777" w:rsidR="00E06B02" w:rsidRPr="00583755" w:rsidRDefault="00E06B02" w:rsidP="009D0EE6">
      <w:pPr>
        <w:pStyle w:val="Lijstalinea"/>
        <w:numPr>
          <w:ilvl w:val="0"/>
          <w:numId w:val="27"/>
        </w:numPr>
      </w:pPr>
      <w:r w:rsidRPr="00583755">
        <w:t>runverification</w:t>
      </w:r>
    </w:p>
    <w:p w14:paraId="6894F9C3" w14:textId="47F8B99C" w:rsidR="008C03EE" w:rsidRPr="00583755" w:rsidRDefault="00583755" w:rsidP="009D0EE6">
      <w:pPr>
        <w:pStyle w:val="Lijstalinea"/>
        <w:numPr>
          <w:ilvl w:val="1"/>
          <w:numId w:val="27"/>
        </w:numPr>
      </w:pPr>
      <w:r w:rsidRPr="00583755">
        <w:t>De teststraat draait ook een verificatie run voordat de echte te gestart wordt om te weten of alle transacties het gewenste resultaat opleveren.</w:t>
      </w:r>
      <w:r w:rsidR="00F04E00">
        <w:t xml:space="preserve"> Waarden: true|false.</w:t>
      </w:r>
    </w:p>
    <w:p w14:paraId="363E9518" w14:textId="77777777" w:rsidR="009D0EE6" w:rsidRPr="009D0EE6" w:rsidRDefault="009D0EE6" w:rsidP="009D0EE6">
      <w:pPr>
        <w:pStyle w:val="Kop3"/>
        <w:numPr>
          <w:ilvl w:val="0"/>
          <w:numId w:val="0"/>
        </w:numPr>
        <w:rPr>
          <w:highlight w:val="yellow"/>
        </w:rPr>
      </w:pPr>
    </w:p>
    <w:p w14:paraId="19EA78BC" w14:textId="77777777" w:rsidR="00831433" w:rsidRPr="00583755" w:rsidRDefault="009D0EE6" w:rsidP="009D0EE6">
      <w:pPr>
        <w:pStyle w:val="Kop3"/>
      </w:pPr>
      <w:bookmarkStart w:id="20" w:name="_Toc536098033"/>
      <w:r w:rsidRPr="00583755">
        <w:t>S</w:t>
      </w:r>
      <w:r w:rsidR="00831433" w:rsidRPr="00583755">
        <w:t>cripts</w:t>
      </w:r>
      <w:bookmarkEnd w:id="20"/>
    </w:p>
    <w:p w14:paraId="532694EB" w14:textId="77777777" w:rsidR="00583755" w:rsidRPr="00583755" w:rsidRDefault="00583755" w:rsidP="00583755">
      <w:r w:rsidRPr="00583755">
        <w:t>De teststraat is verdeeld over 5 scripts met ieder een eigen doel.</w:t>
      </w:r>
    </w:p>
    <w:p w14:paraId="0A2BE64C" w14:textId="77777777" w:rsidR="00831433" w:rsidRPr="00583755" w:rsidRDefault="00831433" w:rsidP="00583755">
      <w:pPr>
        <w:pStyle w:val="Lijstalinea"/>
        <w:numPr>
          <w:ilvl w:val="0"/>
          <w:numId w:val="27"/>
        </w:numPr>
      </w:pPr>
      <w:r w:rsidRPr="00583755">
        <w:t>00_Logging</w:t>
      </w:r>
    </w:p>
    <w:p w14:paraId="512EACCD" w14:textId="3CD902C1" w:rsidR="00583755" w:rsidRPr="00583755" w:rsidRDefault="00583755" w:rsidP="00583755">
      <w:pPr>
        <w:pStyle w:val="Lijstalinea"/>
        <w:numPr>
          <w:ilvl w:val="1"/>
          <w:numId w:val="27"/>
        </w:numPr>
      </w:pPr>
      <w:r w:rsidRPr="00583755">
        <w:t>Dit script is het startpunt en bekijkt of de omgeving klaar is om een test te starten</w:t>
      </w:r>
    </w:p>
    <w:p w14:paraId="06A82159" w14:textId="77777777" w:rsidR="00831433" w:rsidRPr="00583755" w:rsidRDefault="00831433" w:rsidP="00583755">
      <w:pPr>
        <w:pStyle w:val="Lijstalinea"/>
        <w:numPr>
          <w:ilvl w:val="0"/>
          <w:numId w:val="27"/>
        </w:numPr>
      </w:pPr>
      <w:r w:rsidRPr="00583755">
        <w:t>01_Pretest</w:t>
      </w:r>
    </w:p>
    <w:p w14:paraId="7B1403E2" w14:textId="6C4B6FB1" w:rsidR="00583755" w:rsidRPr="00583755" w:rsidRDefault="00583755" w:rsidP="00583755">
      <w:pPr>
        <w:pStyle w:val="Lijstalinea"/>
        <w:numPr>
          <w:ilvl w:val="1"/>
          <w:numId w:val="27"/>
        </w:numPr>
      </w:pPr>
      <w:r w:rsidRPr="00583755">
        <w:t>In dit script wordt een validatie run gedaan waarbij het de bedoeling is dat alle handelingen in de scripts eenmalig worden uitgevoerd. Dit om te verifiëren dat het script voor alle stappen het gewenste resultaat krijgt. En eventueel projectspecifieke pretest handelingen uit te voeren</w:t>
      </w:r>
    </w:p>
    <w:p w14:paraId="49E5E9EA" w14:textId="77777777" w:rsidR="00831433" w:rsidRPr="00583755" w:rsidRDefault="00831433" w:rsidP="00583755">
      <w:pPr>
        <w:pStyle w:val="Lijstalinea"/>
        <w:numPr>
          <w:ilvl w:val="0"/>
          <w:numId w:val="27"/>
        </w:numPr>
      </w:pPr>
      <w:r w:rsidRPr="00583755">
        <w:t>02_Perftest</w:t>
      </w:r>
    </w:p>
    <w:p w14:paraId="144B96BE" w14:textId="77777777" w:rsidR="00583755" w:rsidRPr="00583755" w:rsidRDefault="00583755" w:rsidP="00583755">
      <w:pPr>
        <w:pStyle w:val="Lijstalinea"/>
        <w:numPr>
          <w:ilvl w:val="1"/>
          <w:numId w:val="27"/>
        </w:numPr>
      </w:pPr>
      <w:r w:rsidRPr="00583755">
        <w:t>Het uitvoeren van de daadwerkelijke test</w:t>
      </w:r>
    </w:p>
    <w:p w14:paraId="32E2BD9B" w14:textId="77777777" w:rsidR="00831433" w:rsidRPr="00583755" w:rsidRDefault="00831433" w:rsidP="00583755">
      <w:pPr>
        <w:pStyle w:val="Lijstalinea"/>
        <w:numPr>
          <w:ilvl w:val="0"/>
          <w:numId w:val="27"/>
        </w:numPr>
      </w:pPr>
      <w:r w:rsidRPr="00583755">
        <w:t>03_Posttest</w:t>
      </w:r>
    </w:p>
    <w:p w14:paraId="3F90C132" w14:textId="2508C161" w:rsidR="00583755" w:rsidRPr="00583755" w:rsidRDefault="00583755" w:rsidP="00583755">
      <w:pPr>
        <w:pStyle w:val="Lijstalinea"/>
        <w:numPr>
          <w:ilvl w:val="1"/>
          <w:numId w:val="27"/>
        </w:numPr>
      </w:pPr>
      <w:r w:rsidRPr="00583755">
        <w:t>Het verzamelen van de gegevens, eventueel een backup maken en project specifieke posttest stappen uitvoeren</w:t>
      </w:r>
    </w:p>
    <w:p w14:paraId="2F50657F" w14:textId="77777777" w:rsidR="00583755" w:rsidRDefault="00831433" w:rsidP="00583755">
      <w:pPr>
        <w:pStyle w:val="Lijstalinea"/>
        <w:numPr>
          <w:ilvl w:val="0"/>
          <w:numId w:val="27"/>
        </w:numPr>
      </w:pPr>
      <w:r w:rsidRPr="00583755">
        <w:t>04_GenerateRepor</w:t>
      </w:r>
      <w:r w:rsidR="00583755" w:rsidRPr="00583755">
        <w:t>t</w:t>
      </w:r>
    </w:p>
    <w:p w14:paraId="3A5273CE" w14:textId="77777777" w:rsidR="00F64C7A" w:rsidRDefault="00583755" w:rsidP="00583755">
      <w:pPr>
        <w:pStyle w:val="Lijstalinea"/>
        <w:numPr>
          <w:ilvl w:val="1"/>
          <w:numId w:val="27"/>
        </w:numPr>
      </w:pPr>
      <w:r w:rsidRPr="00583755">
        <w:t>Genereren van een rapport door middel van de ReportTool</w:t>
      </w:r>
    </w:p>
    <w:p w14:paraId="0831884C" w14:textId="77777777" w:rsidR="00F64C7A" w:rsidRDefault="00F64C7A" w:rsidP="00F64C7A"/>
    <w:p w14:paraId="6F4672A5" w14:textId="77777777" w:rsidR="001A4A6F" w:rsidRDefault="001E3553" w:rsidP="001A4A6F">
      <w:pPr>
        <w:pStyle w:val="Kop3"/>
      </w:pPr>
      <w:bookmarkStart w:id="21" w:name="_Ref535596032"/>
      <w:bookmarkStart w:id="22" w:name="_Toc536098034"/>
      <w:r>
        <w:t>I</w:t>
      </w:r>
      <w:r w:rsidR="00F64C7A">
        <w:t>nstallatie</w:t>
      </w:r>
      <w:bookmarkEnd w:id="21"/>
      <w:bookmarkEnd w:id="22"/>
    </w:p>
    <w:p w14:paraId="7CA91621" w14:textId="0A0C3F3D" w:rsidR="003701ED" w:rsidRPr="003701ED" w:rsidRDefault="003701ED" w:rsidP="003701ED">
      <w:r>
        <w:t xml:space="preserve">Deze installatiebeschrijving gaat </w:t>
      </w:r>
      <w:r w:rsidR="00ED0964">
        <w:t xml:space="preserve">er vanuit dat de teststraat vanuit de GitHub repository wordt </w:t>
      </w:r>
      <w:r w:rsidR="00D61756">
        <w:t>geïnstalleerd</w:t>
      </w:r>
      <w:r w:rsidR="00ED0964">
        <w:t>.</w:t>
      </w:r>
    </w:p>
    <w:p w14:paraId="7DC2E94B" w14:textId="77777777" w:rsidR="00474035" w:rsidRDefault="00474035" w:rsidP="00474035"/>
    <w:p w14:paraId="397CE572" w14:textId="77777777" w:rsidR="00087F59" w:rsidRPr="003701ED" w:rsidRDefault="00087F59" w:rsidP="00E00622">
      <w:pPr>
        <w:pStyle w:val="Lijstalinea"/>
        <w:numPr>
          <w:ilvl w:val="0"/>
          <w:numId w:val="33"/>
        </w:numPr>
      </w:pPr>
      <w:r w:rsidRPr="003701ED">
        <w:t>Configureer een Windows machine: 64 bit, 16GB memory met ‘extra’ schijf &gt;20GB</w:t>
      </w:r>
      <w:r w:rsidR="003701ED" w:rsidRPr="003701ED">
        <w:t xml:space="preserve"> met </w:t>
      </w:r>
      <w:r w:rsidR="003701ED">
        <w:t xml:space="preserve">recente versie van het </w:t>
      </w:r>
      <w:r w:rsidR="003701ED" w:rsidRPr="003701ED">
        <w:t>.N</w:t>
      </w:r>
      <w:r w:rsidR="003701ED">
        <w:t>ET framework.</w:t>
      </w:r>
    </w:p>
    <w:p w14:paraId="077B225B" w14:textId="42911E64" w:rsidR="00474035" w:rsidRDefault="00474035" w:rsidP="00E00622">
      <w:pPr>
        <w:pStyle w:val="Lijstalinea"/>
        <w:numPr>
          <w:ilvl w:val="0"/>
          <w:numId w:val="33"/>
        </w:numPr>
      </w:pPr>
      <w:r>
        <w:t xml:space="preserve">Zet op </w:t>
      </w:r>
      <w:r w:rsidR="003701ED">
        <w:t>de ‘extra schijf’</w:t>
      </w:r>
      <w:r>
        <w:t>(</w:t>
      </w:r>
      <w:r w:rsidR="00905814">
        <w:t>bijv.</w:t>
      </w:r>
      <w:r>
        <w:t xml:space="preserve"> </w:t>
      </w:r>
      <w:r w:rsidR="00087F59">
        <w:t xml:space="preserve">D- of </w:t>
      </w:r>
      <w:r>
        <w:t xml:space="preserve">E-schijf) ofwel in de root, ofwel in een folder, de hoofdfolderstructuur </w:t>
      </w:r>
      <w:r w:rsidR="003701ED">
        <w:t xml:space="preserve">van de teststraat </w:t>
      </w:r>
      <w:r>
        <w:t>(</w:t>
      </w:r>
      <w:r w:rsidR="00905814">
        <w:t>fig.</w:t>
      </w:r>
      <w:r>
        <w:t xml:space="preserve"> 1)</w:t>
      </w:r>
    </w:p>
    <w:p w14:paraId="19E1ABAB" w14:textId="77777777" w:rsidR="00DD34CC" w:rsidRPr="00945A50" w:rsidRDefault="00DD34CC" w:rsidP="00DD34CC">
      <w:pPr>
        <w:pStyle w:val="Lijstalinea"/>
        <w:numPr>
          <w:ilvl w:val="0"/>
          <w:numId w:val="33"/>
        </w:numPr>
        <w:rPr>
          <w:lang w:val="en-US"/>
        </w:rPr>
      </w:pPr>
      <w:r w:rsidRPr="00945A50">
        <w:rPr>
          <w:lang w:val="en-US"/>
        </w:rPr>
        <w:t xml:space="preserve">Vul vanuit </w:t>
      </w:r>
      <w:r w:rsidR="00B67046" w:rsidRPr="00945A50">
        <w:rPr>
          <w:lang w:val="en-US"/>
        </w:rPr>
        <w:t xml:space="preserve">de GitHub </w:t>
      </w:r>
      <w:r w:rsidRPr="00945A50">
        <w:rPr>
          <w:lang w:val="en-US"/>
        </w:rPr>
        <w:t>repository</w:t>
      </w:r>
      <w:r w:rsidR="00B67046" w:rsidRPr="00945A50">
        <w:rPr>
          <w:lang w:val="en-US"/>
        </w:rPr>
        <w:t xml:space="preserve"> [</w:t>
      </w:r>
      <w:r w:rsidR="00B67046" w:rsidRPr="00945A50">
        <w:rPr>
          <w:rFonts w:ascii="Courier New" w:hAnsi="Courier New" w:cs="Courier New"/>
          <w:lang w:val="en-US"/>
        </w:rPr>
        <w:t>/ICTU/performancetest-runner</w:t>
      </w:r>
      <w:r w:rsidR="00B67046" w:rsidRPr="00945A50">
        <w:rPr>
          <w:lang w:val="en-US"/>
        </w:rPr>
        <w:t>]</w:t>
      </w:r>
      <w:r w:rsidRPr="00945A50">
        <w:rPr>
          <w:lang w:val="en-US"/>
        </w:rPr>
        <w:t>:</w:t>
      </w:r>
    </w:p>
    <w:p w14:paraId="018371DA" w14:textId="23B2AEEA" w:rsidR="00945A50" w:rsidRDefault="00945A50" w:rsidP="00DD34CC">
      <w:pPr>
        <w:pStyle w:val="Lijstalinea"/>
        <w:numPr>
          <w:ilvl w:val="1"/>
          <w:numId w:val="33"/>
        </w:numPr>
      </w:pPr>
      <w:r w:rsidRPr="00945A50">
        <w:lastRenderedPageBreak/>
        <w:t>Folde</w:t>
      </w:r>
      <w:r w:rsidR="00D61756">
        <w:t>r</w:t>
      </w:r>
      <w:r w:rsidRPr="00945A50">
        <w:t>structuur met initiële vul</w:t>
      </w:r>
      <w:r>
        <w:t>ling</w:t>
      </w:r>
      <w:r w:rsidR="000F402A">
        <w:t xml:space="preserve"> (</w:t>
      </w:r>
      <w:r w:rsidR="00905814">
        <w:t>fig.</w:t>
      </w:r>
      <w:r w:rsidR="000F402A">
        <w:t xml:space="preserve"> 1)</w:t>
      </w:r>
    </w:p>
    <w:p w14:paraId="2AB36A8C" w14:textId="77777777" w:rsidR="00DD34CC" w:rsidRPr="00945A50" w:rsidRDefault="00DD34CC" w:rsidP="00DD34CC">
      <w:pPr>
        <w:pStyle w:val="Lijstalinea"/>
        <w:numPr>
          <w:ilvl w:val="1"/>
          <w:numId w:val="33"/>
        </w:numPr>
      </w:pPr>
      <w:r>
        <w:t>Teststraat scripts [</w:t>
      </w:r>
      <w:r w:rsidRPr="00087F59">
        <w:rPr>
          <w:rFonts w:ascii="Courier New" w:hAnsi="Courier New" w:cs="Courier New"/>
        </w:rPr>
        <w:t>01_Teststraat</w:t>
      </w:r>
      <w:r w:rsidRPr="00945A50">
        <w:t>]</w:t>
      </w:r>
    </w:p>
    <w:p w14:paraId="400B5919" w14:textId="77777777" w:rsidR="00DD34CC" w:rsidRPr="00E00622" w:rsidRDefault="00DD34CC" w:rsidP="00DD34CC">
      <w:pPr>
        <w:pStyle w:val="Lijstalinea"/>
        <w:numPr>
          <w:ilvl w:val="1"/>
          <w:numId w:val="33"/>
        </w:numPr>
        <w:rPr>
          <w:lang w:val="en-US"/>
        </w:rPr>
      </w:pPr>
      <w:r w:rsidRPr="00E00622">
        <w:rPr>
          <w:lang w:val="en-US"/>
        </w:rPr>
        <w:t>ReportTemplateGenerator</w:t>
      </w:r>
      <w:r w:rsidR="000F402A">
        <w:rPr>
          <w:lang w:val="en-US"/>
        </w:rPr>
        <w:t xml:space="preserve"> scripts</w:t>
      </w:r>
      <w:r w:rsidRPr="00E00622">
        <w:rPr>
          <w:lang w:val="en-US"/>
        </w:rPr>
        <w:t xml:space="preserve"> [</w:t>
      </w:r>
      <w:r w:rsidRPr="00087F59">
        <w:rPr>
          <w:rFonts w:ascii="Courier New" w:hAnsi="Courier New" w:cs="Courier New"/>
          <w:lang w:val="en-US"/>
        </w:rPr>
        <w:t>06_Tools\ReportTemplateGenerator</w:t>
      </w:r>
      <w:r w:rsidRPr="00E00622">
        <w:rPr>
          <w:lang w:val="en-US"/>
        </w:rPr>
        <w:t>]</w:t>
      </w:r>
    </w:p>
    <w:p w14:paraId="0E65EA11" w14:textId="77777777" w:rsidR="00DD34CC" w:rsidRDefault="00DD34CC" w:rsidP="00DD34CC">
      <w:pPr>
        <w:pStyle w:val="Lijstalinea"/>
        <w:numPr>
          <w:ilvl w:val="1"/>
          <w:numId w:val="33"/>
        </w:numPr>
        <w:rPr>
          <w:lang w:val="en-US"/>
        </w:rPr>
      </w:pPr>
      <w:r w:rsidRPr="00E00622">
        <w:rPr>
          <w:lang w:val="en-US"/>
        </w:rPr>
        <w:t>Report generator</w:t>
      </w:r>
      <w:r w:rsidR="000F402A">
        <w:rPr>
          <w:lang w:val="en-US"/>
        </w:rPr>
        <w:t xml:space="preserve"> binaries</w:t>
      </w:r>
      <w:r w:rsidR="000F402A">
        <w:rPr>
          <w:rStyle w:val="Voetnootmarkering"/>
          <w:lang w:val="en-US"/>
        </w:rPr>
        <w:footnoteReference w:id="1"/>
      </w:r>
      <w:r w:rsidRPr="00E00622">
        <w:rPr>
          <w:lang w:val="en-US"/>
        </w:rPr>
        <w:t xml:space="preserve"> [</w:t>
      </w:r>
      <w:r w:rsidRPr="00087F59">
        <w:rPr>
          <w:rFonts w:ascii="Courier New" w:hAnsi="Courier New" w:cs="Courier New"/>
          <w:lang w:val="en-US"/>
        </w:rPr>
        <w:t>06_Tools\ReportTool</w:t>
      </w:r>
      <w:r w:rsidRPr="00E00622">
        <w:rPr>
          <w:lang w:val="en-US"/>
        </w:rPr>
        <w:t>]</w:t>
      </w:r>
    </w:p>
    <w:p w14:paraId="76D13F07" w14:textId="664CA464" w:rsidR="00DD34CC" w:rsidRDefault="00DD34CC" w:rsidP="00DD34CC">
      <w:pPr>
        <w:pStyle w:val="Lijstalinea"/>
        <w:numPr>
          <w:ilvl w:val="1"/>
          <w:numId w:val="33"/>
        </w:numPr>
      </w:pPr>
      <w:bookmarkStart w:id="23" w:name="_Ref535595882"/>
      <w:r w:rsidRPr="00DD34CC">
        <w:t>Voorbeeld project</w:t>
      </w:r>
      <w:r>
        <w:t>inhoud</w:t>
      </w:r>
      <w:bookmarkEnd w:id="23"/>
    </w:p>
    <w:p w14:paraId="546BD9DE" w14:textId="77777777" w:rsidR="00DD34CC" w:rsidRPr="00087F59" w:rsidRDefault="00DD34CC" w:rsidP="00DD34CC">
      <w:pPr>
        <w:pStyle w:val="Lijstalinea"/>
        <w:numPr>
          <w:ilvl w:val="2"/>
          <w:numId w:val="33"/>
        </w:numPr>
        <w:rPr>
          <w:rFonts w:ascii="Courier New" w:hAnsi="Courier New" w:cs="Courier New"/>
        </w:rPr>
      </w:pPr>
      <w:r w:rsidRPr="00087F59">
        <w:rPr>
          <w:rFonts w:ascii="Courier New" w:hAnsi="Courier New" w:cs="Courier New"/>
        </w:rPr>
        <w:t>02_Scripts\Test</w:t>
      </w:r>
      <w:r w:rsidR="00087F59">
        <w:rPr>
          <w:rFonts w:ascii="Courier New" w:hAnsi="Courier New" w:cs="Courier New"/>
        </w:rPr>
        <w:t>\...</w:t>
      </w:r>
    </w:p>
    <w:p w14:paraId="4891E9E5" w14:textId="77777777" w:rsidR="00DD34CC" w:rsidRPr="00087F59" w:rsidRDefault="00DD34CC" w:rsidP="00DD34CC">
      <w:pPr>
        <w:pStyle w:val="Lijstalinea"/>
        <w:numPr>
          <w:ilvl w:val="2"/>
          <w:numId w:val="33"/>
        </w:numPr>
        <w:rPr>
          <w:rFonts w:ascii="Courier New" w:hAnsi="Courier New" w:cs="Courier New"/>
        </w:rPr>
      </w:pPr>
      <w:r w:rsidRPr="00087F59">
        <w:rPr>
          <w:rFonts w:ascii="Courier New" w:hAnsi="Courier New" w:cs="Courier New"/>
        </w:rPr>
        <w:t>09_ProjectFolders\Test</w:t>
      </w:r>
      <w:r w:rsidR="00087F59">
        <w:rPr>
          <w:rFonts w:ascii="Courier New" w:hAnsi="Courier New" w:cs="Courier New"/>
        </w:rPr>
        <w:t>\...</w:t>
      </w:r>
    </w:p>
    <w:p w14:paraId="20C6E4A3" w14:textId="3B59E6B2" w:rsidR="00DD34CC" w:rsidRDefault="000F402A" w:rsidP="00DD34CC">
      <w:pPr>
        <w:pStyle w:val="Lijstalinea"/>
        <w:numPr>
          <w:ilvl w:val="0"/>
          <w:numId w:val="33"/>
        </w:numPr>
      </w:pPr>
      <w:r>
        <w:t xml:space="preserve">Maak projectfolders aan naar voorbeeld van het Test voorbeeldproject onder </w:t>
      </w:r>
      <w:r w:rsidRPr="000F402A">
        <w:rPr>
          <w:i/>
        </w:rPr>
        <w:fldChar w:fldCharType="begin"/>
      </w:r>
      <w:r w:rsidRPr="000F402A">
        <w:rPr>
          <w:i/>
        </w:rPr>
        <w:instrText xml:space="preserve"> REF _Ref535595882 \r \h </w:instrText>
      </w:r>
      <w:r>
        <w:rPr>
          <w:i/>
        </w:rPr>
        <w:instrText xml:space="preserve"> \* MERGEFORMAT </w:instrText>
      </w:r>
      <w:r w:rsidRPr="000F402A">
        <w:rPr>
          <w:i/>
        </w:rPr>
      </w:r>
      <w:r w:rsidRPr="000F402A">
        <w:rPr>
          <w:i/>
        </w:rPr>
        <w:fldChar w:fldCharType="separate"/>
      </w:r>
      <w:r w:rsidR="005A1CAF">
        <w:rPr>
          <w:i/>
        </w:rPr>
        <w:t>3.e</w:t>
      </w:r>
      <w:r w:rsidRPr="000F402A">
        <w:rPr>
          <w:i/>
        </w:rPr>
        <w:fldChar w:fldCharType="end"/>
      </w:r>
    </w:p>
    <w:p w14:paraId="093E1104" w14:textId="77777777" w:rsidR="00087F59" w:rsidRPr="00B002BC" w:rsidRDefault="00087F59" w:rsidP="00DD34CC">
      <w:pPr>
        <w:pStyle w:val="Lijstalinea"/>
        <w:numPr>
          <w:ilvl w:val="0"/>
          <w:numId w:val="33"/>
        </w:numPr>
        <w:rPr>
          <w:lang w:val="en-US"/>
        </w:rPr>
      </w:pPr>
      <w:r w:rsidRPr="00B002BC">
        <w:rPr>
          <w:lang w:val="en-US"/>
        </w:rPr>
        <w:t>Installeer Cygwin</w:t>
      </w:r>
    </w:p>
    <w:p w14:paraId="2D1F8B17" w14:textId="22A766E6" w:rsidR="00404D48" w:rsidRPr="003D0BAA" w:rsidRDefault="00404D48" w:rsidP="00DD34CC">
      <w:pPr>
        <w:pStyle w:val="Lijstalinea"/>
        <w:numPr>
          <w:ilvl w:val="0"/>
          <w:numId w:val="33"/>
        </w:numPr>
        <w:rPr>
          <w:rFonts w:ascii="Courier New" w:hAnsi="Courier New" w:cs="Courier New"/>
        </w:rPr>
      </w:pPr>
      <w:r>
        <w:t>Installeer PostgreSQL</w:t>
      </w:r>
      <w:r w:rsidR="008319B4">
        <w:t xml:space="preserve"> en creëer een lege database ‘</w:t>
      </w:r>
      <w:r w:rsidR="003A5626">
        <w:t>Teststraat</w:t>
      </w:r>
      <w:r w:rsidR="008319B4">
        <w:t>’ mbv</w:t>
      </w:r>
      <w:r w:rsidR="003A5626">
        <w:t xml:space="preserve"> een lege dump</w:t>
      </w:r>
      <w:r w:rsidR="00560F28">
        <w:rPr>
          <w:rStyle w:val="Verwijzingopmerking"/>
        </w:rPr>
        <w:t xml:space="preserve">, </w:t>
      </w:r>
      <w:r w:rsidR="00560F28">
        <w:t>opgenomen in folder [</w:t>
      </w:r>
      <w:r w:rsidR="00560F28" w:rsidRPr="003D0BAA">
        <w:rPr>
          <w:rFonts w:ascii="Courier New" w:hAnsi="Courier New" w:cs="Courier New"/>
        </w:rPr>
        <w:t>..\08_Database\ExportImport</w:t>
      </w:r>
      <w:r w:rsidR="00560F28">
        <w:rPr>
          <w:rFonts w:ascii="Courier New" w:hAnsi="Courier New" w:cs="Courier New"/>
        </w:rPr>
        <w:t>]</w:t>
      </w:r>
    </w:p>
    <w:p w14:paraId="2E27B385" w14:textId="77777777" w:rsidR="008319B4" w:rsidRDefault="008319B4" w:rsidP="00DD34CC">
      <w:pPr>
        <w:pStyle w:val="Lijstalinea"/>
        <w:numPr>
          <w:ilvl w:val="0"/>
          <w:numId w:val="33"/>
        </w:numPr>
      </w:pPr>
      <w:r>
        <w:t>Configureer connect gegevens naar de database in de Report Generator</w:t>
      </w:r>
    </w:p>
    <w:p w14:paraId="441EB7B4" w14:textId="77777777" w:rsidR="008319B4" w:rsidRDefault="008319B4" w:rsidP="008319B4">
      <w:pPr>
        <w:pStyle w:val="Lijstalinea"/>
        <w:ind w:left="360"/>
      </w:pPr>
      <w:r>
        <w:t>[</w:t>
      </w:r>
      <w:r w:rsidRPr="008319B4">
        <w:rPr>
          <w:rFonts w:ascii="Courier New" w:hAnsi="Courier New" w:cs="Courier New"/>
        </w:rPr>
        <w:t>..\06_Tools\ReportTool\tools\*.config</w:t>
      </w:r>
      <w:r>
        <w:t>]</w:t>
      </w:r>
    </w:p>
    <w:p w14:paraId="697A4BAE" w14:textId="77777777" w:rsidR="00DD34CC" w:rsidRDefault="00DD34CC" w:rsidP="00E00622">
      <w:pPr>
        <w:pStyle w:val="Lijstalinea"/>
        <w:numPr>
          <w:ilvl w:val="0"/>
          <w:numId w:val="33"/>
        </w:numPr>
      </w:pPr>
      <w:r>
        <w:t>Installeer loadgenerator</w:t>
      </w:r>
    </w:p>
    <w:p w14:paraId="13B64381" w14:textId="77777777" w:rsidR="00474035" w:rsidRDefault="00474035" w:rsidP="00DD34CC">
      <w:pPr>
        <w:pStyle w:val="Lijstalinea"/>
        <w:numPr>
          <w:ilvl w:val="1"/>
          <w:numId w:val="33"/>
        </w:numPr>
      </w:pPr>
      <w:r>
        <w:t>Optioneel: Jmeter (+Java)</w:t>
      </w:r>
      <w:r w:rsidR="00DD34CC">
        <w:t xml:space="preserve"> (tip: folder </w:t>
      </w:r>
      <w:r w:rsidR="00DD34CC" w:rsidRPr="00087F59">
        <w:rPr>
          <w:rFonts w:ascii="Courier New" w:hAnsi="Courier New" w:cs="Courier New"/>
        </w:rPr>
        <w:t>06_Tools\jmeter</w:t>
      </w:r>
      <w:r w:rsidR="00DD34CC">
        <w:t>)</w:t>
      </w:r>
    </w:p>
    <w:p w14:paraId="524877EA" w14:textId="77777777" w:rsidR="00474035" w:rsidRPr="00DD34CC" w:rsidRDefault="00474035" w:rsidP="00DD34CC">
      <w:pPr>
        <w:pStyle w:val="Lijstalinea"/>
        <w:numPr>
          <w:ilvl w:val="1"/>
          <w:numId w:val="33"/>
        </w:numPr>
        <w:rPr>
          <w:lang w:val="en-US"/>
        </w:rPr>
      </w:pPr>
      <w:r w:rsidRPr="00DD34CC">
        <w:rPr>
          <w:lang w:val="en-US"/>
        </w:rPr>
        <w:t>Optioneel: Silkperformer</w:t>
      </w:r>
      <w:r w:rsidR="00DD34CC">
        <w:rPr>
          <w:lang w:val="en-US"/>
        </w:rPr>
        <w:t xml:space="preserve"> </w:t>
      </w:r>
      <w:r w:rsidR="00DD34CC" w:rsidRPr="00DD34CC">
        <w:rPr>
          <w:lang w:val="en-US"/>
        </w:rPr>
        <w:t xml:space="preserve">default </w:t>
      </w:r>
      <w:r w:rsidR="00DD34CC">
        <w:rPr>
          <w:lang w:val="en-US"/>
        </w:rPr>
        <w:t xml:space="preserve">Windows </w:t>
      </w:r>
      <w:r w:rsidR="00087F59">
        <w:rPr>
          <w:lang w:val="en-US"/>
        </w:rPr>
        <w:t>&lt;</w:t>
      </w:r>
      <w:r w:rsidR="00DD34CC">
        <w:rPr>
          <w:lang w:val="en-US"/>
        </w:rPr>
        <w:t>Program Files</w:t>
      </w:r>
      <w:r w:rsidR="00087F59">
        <w:rPr>
          <w:lang w:val="en-US"/>
        </w:rPr>
        <w:t>&gt;</w:t>
      </w:r>
      <w:r w:rsidR="00DD34CC">
        <w:rPr>
          <w:lang w:val="en-US"/>
        </w:rPr>
        <w:t xml:space="preserve"> dir</w:t>
      </w:r>
    </w:p>
    <w:p w14:paraId="412D33DC" w14:textId="77777777" w:rsidR="00087F59" w:rsidRDefault="00E00622" w:rsidP="00DD34CC">
      <w:pPr>
        <w:pStyle w:val="Lijstalinea"/>
        <w:numPr>
          <w:ilvl w:val="0"/>
          <w:numId w:val="33"/>
        </w:numPr>
      </w:pPr>
      <w:r>
        <w:t xml:space="preserve">Configureer locatie specifieke inrichting </w:t>
      </w:r>
      <w:r w:rsidR="00DD34CC">
        <w:t>in</w:t>
      </w:r>
    </w:p>
    <w:p w14:paraId="7E2B4F51" w14:textId="77777777" w:rsidR="00E00622" w:rsidRDefault="00DD34CC" w:rsidP="00087F59">
      <w:pPr>
        <w:pStyle w:val="Lijstalinea"/>
        <w:ind w:left="360"/>
      </w:pPr>
      <w:r>
        <w:t>[</w:t>
      </w:r>
      <w:r w:rsidR="00E00622">
        <w:t>00_Globals\</w:t>
      </w:r>
      <w:r w:rsidR="00E00622" w:rsidRPr="00E00622">
        <w:t>testautomation_globals.incl</w:t>
      </w:r>
      <w:r>
        <w:t>]</w:t>
      </w:r>
    </w:p>
    <w:p w14:paraId="5E8ED2CE" w14:textId="77777777" w:rsidR="00087F59" w:rsidRDefault="00087F59" w:rsidP="00087F59">
      <w:pPr>
        <w:pStyle w:val="Lijstalinea"/>
        <w:numPr>
          <w:ilvl w:val="1"/>
          <w:numId w:val="33"/>
        </w:numPr>
      </w:pPr>
      <w:r w:rsidRPr="00087F59">
        <w:t>root_sh</w:t>
      </w:r>
    </w:p>
    <w:p w14:paraId="283A16C2" w14:textId="77777777" w:rsidR="00087F59" w:rsidRDefault="00087F59" w:rsidP="00087F59">
      <w:pPr>
        <w:pStyle w:val="Lijstalinea"/>
        <w:numPr>
          <w:ilvl w:val="1"/>
          <w:numId w:val="33"/>
        </w:numPr>
      </w:pPr>
      <w:r w:rsidRPr="00087F59">
        <w:t>root_cygwin</w:t>
      </w:r>
    </w:p>
    <w:p w14:paraId="5787D5DC" w14:textId="77777777" w:rsidR="00217B08" w:rsidRDefault="00E00622" w:rsidP="00217B08">
      <w:pPr>
        <w:pStyle w:val="Lijstalinea"/>
        <w:numPr>
          <w:ilvl w:val="0"/>
          <w:numId w:val="33"/>
        </w:numPr>
      </w:pPr>
      <w:r>
        <w:t xml:space="preserve">Configureer transactienamen per project </w:t>
      </w:r>
      <w:r w:rsidR="00087F59">
        <w:t xml:space="preserve">in </w:t>
      </w:r>
      <w:r>
        <w:t>[</w:t>
      </w:r>
      <w:r w:rsidRPr="00E00622">
        <w:t>09_P</w:t>
      </w:r>
      <w:r>
        <w:t>rojectFolders\&lt;projectnaam&gt;\Transactions.csv]</w:t>
      </w:r>
    </w:p>
    <w:p w14:paraId="11243A68" w14:textId="77777777" w:rsidR="00217B08" w:rsidRDefault="00217B08" w:rsidP="00217B08">
      <w:pPr>
        <w:pStyle w:val="Lijstalinea"/>
        <w:numPr>
          <w:ilvl w:val="0"/>
          <w:numId w:val="33"/>
        </w:numPr>
      </w:pPr>
      <w:r>
        <w:t>Installeer en configureer Jenkins tbv scheduling en queuing (alternatief: GIT/CI)</w:t>
      </w:r>
    </w:p>
    <w:p w14:paraId="35E16752" w14:textId="77777777" w:rsidR="00217B08" w:rsidRPr="00217B08" w:rsidRDefault="00217B08" w:rsidP="00217B08">
      <w:pPr>
        <w:pStyle w:val="Lijstalinea"/>
        <w:ind w:left="360"/>
        <w:rPr>
          <w:lang w:val="en-US"/>
        </w:rPr>
      </w:pPr>
      <w:r w:rsidRPr="00217B08">
        <w:rPr>
          <w:lang w:val="en-US"/>
        </w:rPr>
        <w:t>A</w:t>
      </w:r>
      <w:r>
        <w:rPr>
          <w:lang w:val="en-US"/>
        </w:rPr>
        <w:t xml:space="preserve">anroep: </w:t>
      </w:r>
      <w:r w:rsidRPr="00217B08">
        <w:rPr>
          <w:lang w:val="en-US"/>
        </w:rPr>
        <w:t>[00_Logging.sh &lt;buildnummer&gt; &lt;belastingprofiel&gt; &lt;baseline&gt; &lt;project&gt; &lt;runverification&gt;</w:t>
      </w:r>
      <w:r>
        <w:rPr>
          <w:lang w:val="en-US"/>
        </w:rPr>
        <w:t>]</w:t>
      </w:r>
    </w:p>
    <w:p w14:paraId="23458FD4" w14:textId="77777777" w:rsidR="00217B08" w:rsidRDefault="00217B08" w:rsidP="00217B08">
      <w:pPr>
        <w:pStyle w:val="Lijstalinea"/>
        <w:numPr>
          <w:ilvl w:val="0"/>
          <w:numId w:val="33"/>
        </w:numPr>
      </w:pPr>
      <w:r w:rsidRPr="00217B08">
        <w:t>Richt het overnemen van h</w:t>
      </w:r>
      <w:r>
        <w:t>et gegenereerde rapport naar een centrale plaats in</w:t>
      </w:r>
    </w:p>
    <w:p w14:paraId="3EAB8617" w14:textId="77777777" w:rsidR="00217B08" w:rsidRDefault="00217B08" w:rsidP="00217B08">
      <w:pPr>
        <w:pStyle w:val="Lijstalinea"/>
        <w:ind w:left="360"/>
      </w:pPr>
      <w:r>
        <w:t>Bron: [</w:t>
      </w:r>
      <w:r w:rsidRPr="00217B08">
        <w:t>E:\03_Resultaten\</w:t>
      </w:r>
      <w:r>
        <w:t>&lt;project&gt;</w:t>
      </w:r>
      <w:r w:rsidRPr="00217B08">
        <w:t>\report</w:t>
      </w:r>
      <w:r>
        <w:t>]</w:t>
      </w:r>
    </w:p>
    <w:p w14:paraId="55440489" w14:textId="77777777" w:rsidR="00217B08" w:rsidRDefault="00217B08" w:rsidP="00217B08">
      <w:pPr>
        <w:pStyle w:val="Lijstalinea"/>
        <w:ind w:left="360"/>
      </w:pPr>
      <w:r>
        <w:t>of laat de teststraat het resultaat direct op de juiste plaats zetten</w:t>
      </w:r>
    </w:p>
    <w:p w14:paraId="2D6ECFFE" w14:textId="77777777" w:rsidR="00217B08" w:rsidRDefault="00217B08" w:rsidP="00217B08">
      <w:pPr>
        <w:pStyle w:val="Lijstalinea"/>
        <w:ind w:left="360"/>
      </w:pPr>
      <w:r>
        <w:t>Variabele single: [</w:t>
      </w:r>
      <w:r w:rsidRPr="00217B08">
        <w:t>reportsfolder_root</w:t>
      </w:r>
      <w:r>
        <w:t>]</w:t>
      </w:r>
    </w:p>
    <w:p w14:paraId="0F2DFD0C" w14:textId="77777777" w:rsidR="00217B08" w:rsidRPr="00217B08" w:rsidRDefault="00217B08" w:rsidP="00217B08">
      <w:pPr>
        <w:pStyle w:val="Lijstalinea"/>
        <w:ind w:left="360"/>
        <w:rPr>
          <w:lang w:val="en-US"/>
        </w:rPr>
      </w:pPr>
      <w:r w:rsidRPr="00217B08">
        <w:rPr>
          <w:lang w:val="en-US"/>
        </w:rPr>
        <w:t>Variabele alles incl history: [reporthistory_root]</w:t>
      </w:r>
    </w:p>
    <w:p w14:paraId="72516A8E" w14:textId="77777777" w:rsidR="00474035" w:rsidRDefault="00474035" w:rsidP="00474035"/>
    <w:p w14:paraId="3871C871" w14:textId="77777777" w:rsidR="00474035" w:rsidRDefault="00474035" w:rsidP="00474035">
      <w:r>
        <w:rPr>
          <w:noProof/>
        </w:rPr>
        <w:drawing>
          <wp:inline distT="0" distB="0" distL="0" distR="0" wp14:anchorId="7F48795C" wp14:editId="1A64C05A">
            <wp:extent cx="1449060" cy="1701384"/>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0921" cy="1715310"/>
                    </a:xfrm>
                    <a:prstGeom prst="rect">
                      <a:avLst/>
                    </a:prstGeom>
                  </pic:spPr>
                </pic:pic>
              </a:graphicData>
            </a:graphic>
          </wp:inline>
        </w:drawing>
      </w:r>
    </w:p>
    <w:p w14:paraId="00235E76" w14:textId="77777777" w:rsidR="00474035" w:rsidRDefault="00474035" w:rsidP="00474035">
      <w:r>
        <w:t>Fig 1</w:t>
      </w:r>
      <w:r w:rsidR="00217B08">
        <w:t>: folderstructuur teststraat</w:t>
      </w:r>
    </w:p>
    <w:p w14:paraId="67EB8C50" w14:textId="79E8451B" w:rsidR="00B8048E" w:rsidRDefault="00B8048E">
      <w:pPr>
        <w:spacing w:after="160" w:line="259" w:lineRule="auto"/>
      </w:pPr>
      <w:r>
        <w:br w:type="page"/>
      </w:r>
    </w:p>
    <w:p w14:paraId="5272C2C9" w14:textId="77777777" w:rsidR="001E5659" w:rsidRDefault="00637E24" w:rsidP="00637E24">
      <w:pPr>
        <w:pStyle w:val="Kop2"/>
      </w:pPr>
      <w:bookmarkStart w:id="24" w:name="_Toc536098035"/>
      <w:r>
        <w:lastRenderedPageBreak/>
        <w:t>ReportTemplateGenerator</w:t>
      </w:r>
      <w:bookmarkEnd w:id="24"/>
    </w:p>
    <w:p w14:paraId="17A78C90" w14:textId="33117199" w:rsidR="001E3553" w:rsidRDefault="0065412B" w:rsidP="001E3553">
      <w:r>
        <w:t xml:space="preserve">De ReportTemplateGenerator is ontwikkeld om het maken van de </w:t>
      </w:r>
      <w:r w:rsidR="00905814">
        <w:t>project specifieke</w:t>
      </w:r>
      <w:r>
        <w:t xml:space="preserve"> </w:t>
      </w:r>
      <w:r w:rsidR="00D61756">
        <w:t>HTML-</w:t>
      </w:r>
      <w:r>
        <w:t>templates te automatiseren. Elk project moet voordat de ReportTool aangeroepen wordt een template beschikbaar hebben waar de te meten transacties zich in bevinden. De ReportTemplateGenerator creëert deze template op basis van een generiek template dat gevuld wordt op basis van een Transactions.csv file welke te vinden is in de project specifieke folders.</w:t>
      </w:r>
    </w:p>
    <w:p w14:paraId="11C8273D" w14:textId="77777777" w:rsidR="0041147A" w:rsidRPr="001E3553" w:rsidRDefault="0041147A" w:rsidP="001E3553"/>
    <w:p w14:paraId="4696081B" w14:textId="77777777" w:rsidR="0091650F" w:rsidRPr="0091650F" w:rsidRDefault="0091650F" w:rsidP="0091650F">
      <w:pPr>
        <w:pStyle w:val="Kop3"/>
      </w:pPr>
      <w:bookmarkStart w:id="25" w:name="_Toc536098036"/>
      <w:r>
        <w:t>Aanroep</w:t>
      </w:r>
      <w:bookmarkEnd w:id="25"/>
    </w:p>
    <w:p w14:paraId="04C1CF73" w14:textId="77777777" w:rsidR="0065412B" w:rsidRDefault="0065412B" w:rsidP="0065412B">
      <w:r>
        <w:t># Onderstaande commando uitvoeren vanuit de root van de ReportTemplateGenerator (waar ook dit bestand staat)</w:t>
      </w:r>
    </w:p>
    <w:p w14:paraId="1A4027E0" w14:textId="77777777" w:rsidR="0065412B" w:rsidRDefault="0065412B" w:rsidP="0065412B">
      <w:r>
        <w:t xml:space="preserve"># parameter 1 = Project naam zoals deze ook door de teststraat gebruikt </w:t>
      </w:r>
      <w:r w:rsidR="00E1795B">
        <w:t>wordt</w:t>
      </w:r>
    </w:p>
    <w:p w14:paraId="2A467F96" w14:textId="77777777" w:rsidR="0065412B" w:rsidRDefault="0065412B" w:rsidP="0065412B">
      <w:r>
        <w:t># parameter 2 = Transactions file</w:t>
      </w:r>
    </w:p>
    <w:p w14:paraId="6D9974B5" w14:textId="77777777" w:rsidR="0065412B" w:rsidRDefault="0065412B" w:rsidP="0065412B"/>
    <w:p w14:paraId="331F2E14" w14:textId="77777777" w:rsidR="0065412B" w:rsidRDefault="0065412B" w:rsidP="0065412B">
      <w:r>
        <w:t># Voorbeeld 1: Niet ingevuld</w:t>
      </w:r>
    </w:p>
    <w:p w14:paraId="4E378583" w14:textId="77777777" w:rsidR="0065412B" w:rsidRDefault="0065412B" w:rsidP="0065412B">
      <w:r>
        <w:t>./generateTemplate.sh [project] ../../[project]/[transactieFile]</w:t>
      </w:r>
    </w:p>
    <w:p w14:paraId="4309E109" w14:textId="77777777" w:rsidR="0065412B" w:rsidRDefault="0065412B" w:rsidP="0065412B">
      <w:r>
        <w:t xml:space="preserve"> </w:t>
      </w:r>
    </w:p>
    <w:p w14:paraId="6D0AE611" w14:textId="77777777" w:rsidR="0065412B" w:rsidRDefault="0065412B" w:rsidP="0065412B">
      <w:r>
        <w:t xml:space="preserve"># Voorbeeld 2: Ingevuld </w:t>
      </w:r>
    </w:p>
    <w:p w14:paraId="5629052C" w14:textId="77777777" w:rsidR="001E3553" w:rsidRDefault="0065412B" w:rsidP="00E1795B">
      <w:pPr>
        <w:rPr>
          <w:lang w:val="en-US"/>
        </w:rPr>
      </w:pPr>
      <w:r w:rsidRPr="0065412B">
        <w:rPr>
          <w:lang w:val="en-US"/>
        </w:rPr>
        <w:t>./generateTemplate.sh cs ../../cs/Transactions.csv</w:t>
      </w:r>
    </w:p>
    <w:p w14:paraId="7EB85181" w14:textId="77777777" w:rsidR="000223D2" w:rsidRDefault="000223D2" w:rsidP="00E1795B">
      <w:pPr>
        <w:rPr>
          <w:lang w:val="en-US"/>
        </w:rPr>
      </w:pPr>
    </w:p>
    <w:p w14:paraId="001BD0FB" w14:textId="77777777" w:rsidR="007133C8" w:rsidRDefault="007133C8" w:rsidP="007133C8">
      <w:pPr>
        <w:pStyle w:val="Kop3"/>
      </w:pPr>
      <w:bookmarkStart w:id="26" w:name="_Toc536098037"/>
      <w:r>
        <w:t>Installatie</w:t>
      </w:r>
      <w:bookmarkEnd w:id="26"/>
    </w:p>
    <w:p w14:paraId="462CDE43" w14:textId="6556B1FA" w:rsidR="007133C8" w:rsidRDefault="007133C8" w:rsidP="007133C8">
      <w:pPr>
        <w:rPr>
          <w:i/>
        </w:rPr>
      </w:pPr>
      <w:r>
        <w:t xml:space="preserve">Zie </w:t>
      </w:r>
      <w:r w:rsidRPr="001E3553">
        <w:rPr>
          <w:i/>
        </w:rPr>
        <w:fldChar w:fldCharType="begin"/>
      </w:r>
      <w:r w:rsidRPr="001E3553">
        <w:rPr>
          <w:i/>
        </w:rPr>
        <w:instrText xml:space="preserve"> REF _Ref535596032 \r \h </w:instrText>
      </w:r>
      <w:r>
        <w:rPr>
          <w:i/>
        </w:rPr>
        <w:instrText xml:space="preserve"> \* MERGEFORMAT </w:instrText>
      </w:r>
      <w:r w:rsidRPr="001E3553">
        <w:rPr>
          <w:i/>
        </w:rPr>
      </w:r>
      <w:r w:rsidRPr="001E3553">
        <w:rPr>
          <w:i/>
        </w:rPr>
        <w:fldChar w:fldCharType="separate"/>
      </w:r>
      <w:r w:rsidR="005A1CAF">
        <w:rPr>
          <w:i/>
        </w:rPr>
        <w:t>3.1.4</w:t>
      </w:r>
      <w:r w:rsidRPr="001E3553">
        <w:rPr>
          <w:i/>
        </w:rPr>
        <w:fldChar w:fldCharType="end"/>
      </w:r>
    </w:p>
    <w:p w14:paraId="42578935" w14:textId="77777777" w:rsidR="007133C8" w:rsidRDefault="007133C8" w:rsidP="00E1795B">
      <w:pPr>
        <w:rPr>
          <w:lang w:val="en-US"/>
        </w:rPr>
      </w:pPr>
    </w:p>
    <w:p w14:paraId="33378874" w14:textId="77777777" w:rsidR="000223D2" w:rsidRDefault="000223D2">
      <w:pPr>
        <w:spacing w:after="160" w:line="259" w:lineRule="auto"/>
        <w:rPr>
          <w:lang w:val="en-US"/>
        </w:rPr>
      </w:pPr>
      <w:r>
        <w:rPr>
          <w:lang w:val="en-US"/>
        </w:rPr>
        <w:br w:type="page"/>
      </w:r>
    </w:p>
    <w:p w14:paraId="747A8794" w14:textId="77777777" w:rsidR="000E04E9" w:rsidRDefault="000E04E9" w:rsidP="00955643">
      <w:pPr>
        <w:pStyle w:val="Kop2"/>
      </w:pPr>
      <w:bookmarkStart w:id="27" w:name="_Toc536098038"/>
      <w:r>
        <w:lastRenderedPageBreak/>
        <w:t>Rapportgenerator</w:t>
      </w:r>
      <w:bookmarkEnd w:id="27"/>
    </w:p>
    <w:p w14:paraId="1BB036DF" w14:textId="77777777" w:rsidR="009C1C56" w:rsidRDefault="009C1C56" w:rsidP="00F939F8"/>
    <w:p w14:paraId="5235D776" w14:textId="3F3FC00A" w:rsidR="009C1C56" w:rsidRDefault="009C1C56" w:rsidP="00F939F8">
      <w:r>
        <w:t>De rapportgenerator bestaat uit een aantal losse</w:t>
      </w:r>
      <w:r w:rsidR="00033CE7">
        <w:t xml:space="preserve"> command</w:t>
      </w:r>
      <w:r w:rsidR="00905814">
        <w:t>-</w:t>
      </w:r>
      <w:r w:rsidR="00033CE7">
        <w:t>line</w:t>
      </w:r>
      <w:r>
        <w:t xml:space="preserve"> tools</w:t>
      </w:r>
      <w:r w:rsidR="00033CE7">
        <w:t xml:space="preserve"> (.NET) en scripts (shell)</w:t>
      </w:r>
      <w:r>
        <w:t>, deze staan in dir ..</w:t>
      </w:r>
      <w:r w:rsidR="00033CE7">
        <w:t>\06_Tools</w:t>
      </w:r>
      <w:r>
        <w:t>\ReportTool</w:t>
      </w:r>
      <w:r w:rsidR="00033CE7">
        <w:t>.</w:t>
      </w:r>
    </w:p>
    <w:p w14:paraId="7697AA86" w14:textId="77777777" w:rsidR="001D0874" w:rsidRDefault="001D0874" w:rsidP="00F939F8"/>
    <w:p w14:paraId="3375BCA8" w14:textId="77777777" w:rsidR="009C1C56" w:rsidRDefault="009C1C56" w:rsidP="001F6C8F">
      <w:pPr>
        <w:pStyle w:val="Kop3"/>
      </w:pPr>
      <w:bookmarkStart w:id="28" w:name="_Toc536098039"/>
      <w:r>
        <w:t>Architectuur</w:t>
      </w:r>
      <w:bookmarkEnd w:id="28"/>
    </w:p>
    <w:p w14:paraId="46D35B1D" w14:textId="77777777" w:rsidR="00E15904" w:rsidRDefault="00E15904" w:rsidP="00E15904"/>
    <w:tbl>
      <w:tblPr>
        <w:tblStyle w:val="Tabel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5807"/>
      </w:tblGrid>
      <w:tr w:rsidR="00E15904" w14:paraId="14A1EBD7" w14:textId="77777777" w:rsidTr="00E15904">
        <w:tc>
          <w:tcPr>
            <w:tcW w:w="3402" w:type="dxa"/>
          </w:tcPr>
          <w:p w14:paraId="355B3875" w14:textId="77777777" w:rsidR="00E15904" w:rsidRDefault="00E15904" w:rsidP="00E15904">
            <w:r>
              <w:rPr>
                <w:noProof/>
              </w:rPr>
              <w:drawing>
                <wp:inline distT="0" distB="0" distL="0" distR="0" wp14:anchorId="2633EEF9" wp14:editId="31639BBA">
                  <wp:extent cx="1841576" cy="467551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1424" cy="4751298"/>
                          </a:xfrm>
                          <a:prstGeom prst="rect">
                            <a:avLst/>
                          </a:prstGeom>
                          <a:noFill/>
                          <a:ln>
                            <a:noFill/>
                          </a:ln>
                        </pic:spPr>
                      </pic:pic>
                    </a:graphicData>
                  </a:graphic>
                </wp:inline>
              </w:drawing>
            </w:r>
          </w:p>
        </w:tc>
        <w:tc>
          <w:tcPr>
            <w:tcW w:w="5807" w:type="dxa"/>
          </w:tcPr>
          <w:p w14:paraId="0791C0F1" w14:textId="77777777" w:rsidR="00E15904" w:rsidRDefault="00E15904" w:rsidP="00E15904"/>
          <w:p w14:paraId="7DA38842" w14:textId="77777777" w:rsidR="00E15904" w:rsidRDefault="00E15904" w:rsidP="00E15904">
            <w:r>
              <w:t>Bij het genereren van een rapport wordt een aantal stappen doorlopen:</w:t>
            </w:r>
          </w:p>
          <w:p w14:paraId="05AF3A5A" w14:textId="77777777" w:rsidR="00E15904" w:rsidRDefault="00E15904" w:rsidP="00E15904"/>
          <w:p w14:paraId="2E5E313D" w14:textId="77777777" w:rsidR="00E15904" w:rsidRDefault="00E15904" w:rsidP="00E15904">
            <w:pPr>
              <w:pStyle w:val="Lijstalinea"/>
              <w:numPr>
                <w:ilvl w:val="0"/>
                <w:numId w:val="15"/>
              </w:numPr>
            </w:pPr>
            <w:r w:rsidRPr="007F31F0">
              <w:rPr>
                <w:b/>
              </w:rPr>
              <w:t>Verzamelen</w:t>
            </w:r>
            <w:r>
              <w:t xml:space="preserve"> van testresultaten (niet in de figuur), technologie specifiek</w:t>
            </w:r>
          </w:p>
          <w:p w14:paraId="6E93C0E2" w14:textId="6291AB18" w:rsidR="00E15904" w:rsidRPr="00463CF2" w:rsidRDefault="00E15904" w:rsidP="00E15904">
            <w:pPr>
              <w:pStyle w:val="Lijstalinea"/>
              <w:numPr>
                <w:ilvl w:val="0"/>
                <w:numId w:val="15"/>
              </w:numPr>
            </w:pPr>
            <w:r w:rsidRPr="00463CF2">
              <w:rPr>
                <w:b/>
              </w:rPr>
              <w:t>Convert</w:t>
            </w:r>
            <w:r w:rsidRPr="00463CF2">
              <w:t xml:space="preserve"> </w:t>
            </w:r>
            <w:r>
              <w:t>van binair- naar CSV</w:t>
            </w:r>
            <w:r w:rsidR="00D61756">
              <w:t>-</w:t>
            </w:r>
            <w:r>
              <w:t>formaat, technologie specifiek</w:t>
            </w:r>
          </w:p>
          <w:p w14:paraId="355B8222" w14:textId="77777777" w:rsidR="00E15904" w:rsidRPr="00463CF2" w:rsidRDefault="00E15904" w:rsidP="00E15904">
            <w:pPr>
              <w:pStyle w:val="Lijstalinea"/>
              <w:numPr>
                <w:ilvl w:val="0"/>
                <w:numId w:val="15"/>
              </w:numPr>
            </w:pPr>
            <w:r w:rsidRPr="00463CF2">
              <w:rPr>
                <w:b/>
              </w:rPr>
              <w:t>Parse</w:t>
            </w:r>
            <w:r w:rsidRPr="00463CF2">
              <w:t xml:space="preserve"> naar generiek ‘intermediate’ formaat</w:t>
            </w:r>
          </w:p>
          <w:p w14:paraId="129C18B6" w14:textId="77777777" w:rsidR="00E15904" w:rsidRDefault="00E15904" w:rsidP="00E15904">
            <w:pPr>
              <w:pStyle w:val="Lijstalinea"/>
              <w:numPr>
                <w:ilvl w:val="0"/>
                <w:numId w:val="15"/>
              </w:numPr>
            </w:pPr>
            <w:r>
              <w:rPr>
                <w:b/>
              </w:rPr>
              <w:t>Load</w:t>
            </w:r>
            <w:r>
              <w:t xml:space="preserve"> intermediate data in </w:t>
            </w:r>
            <w:r w:rsidRPr="00463CF2">
              <w:t>database</w:t>
            </w:r>
          </w:p>
          <w:p w14:paraId="096CC71A" w14:textId="6566AF77" w:rsidR="00E15904" w:rsidRDefault="00E15904" w:rsidP="00E15904">
            <w:pPr>
              <w:pStyle w:val="Lijstalinea"/>
              <w:numPr>
                <w:ilvl w:val="0"/>
                <w:numId w:val="15"/>
              </w:numPr>
            </w:pPr>
            <w:r w:rsidRPr="007F31F0">
              <w:rPr>
                <w:b/>
              </w:rPr>
              <w:t>Merge</w:t>
            </w:r>
            <w:r>
              <w:t xml:space="preserve"> van intermediate data en HTML</w:t>
            </w:r>
            <w:r w:rsidR="00D61756">
              <w:t>-</w:t>
            </w:r>
            <w:r>
              <w:t>template naar HTML</w:t>
            </w:r>
            <w:r w:rsidR="00D61756">
              <w:t>-</w:t>
            </w:r>
            <w:r>
              <w:t>rapport</w:t>
            </w:r>
          </w:p>
          <w:p w14:paraId="2D1EE0C7" w14:textId="144F8A8F" w:rsidR="00E15904" w:rsidRDefault="00E15904" w:rsidP="00E15904">
            <w:pPr>
              <w:pStyle w:val="Lijstalinea"/>
              <w:numPr>
                <w:ilvl w:val="0"/>
                <w:numId w:val="15"/>
              </w:numPr>
            </w:pPr>
            <w:r w:rsidRPr="00E15904">
              <w:rPr>
                <w:b/>
              </w:rPr>
              <w:t>Kopieren</w:t>
            </w:r>
            <w:r>
              <w:t xml:space="preserve"> HTML</w:t>
            </w:r>
            <w:r w:rsidR="00D61756">
              <w:t>-</w:t>
            </w:r>
            <w:r>
              <w:t>rapport naar doel</w:t>
            </w:r>
            <w:r w:rsidR="00905814">
              <w:t xml:space="preserve"> </w:t>
            </w:r>
            <w:r>
              <w:t>lo</w:t>
            </w:r>
            <w:r w:rsidR="00905814">
              <w:t>c</w:t>
            </w:r>
            <w:r>
              <w:t>atie</w:t>
            </w:r>
          </w:p>
        </w:tc>
      </w:tr>
    </w:tbl>
    <w:p w14:paraId="22E15DC4" w14:textId="77777777" w:rsidR="00E15904" w:rsidRPr="00E15904" w:rsidRDefault="00E15904" w:rsidP="00E15904"/>
    <w:p w14:paraId="3AD6E6B2" w14:textId="77777777" w:rsidR="00246324" w:rsidRDefault="00246324" w:rsidP="00F939F8"/>
    <w:p w14:paraId="615D00DF" w14:textId="77777777" w:rsidR="00E15904" w:rsidRDefault="00E15904">
      <w:pPr>
        <w:spacing w:after="160" w:line="259" w:lineRule="auto"/>
      </w:pPr>
      <w:r>
        <w:br w:type="page"/>
      </w:r>
    </w:p>
    <w:p w14:paraId="47F74C6B" w14:textId="77777777" w:rsidR="00B97E00" w:rsidRDefault="00D540D3" w:rsidP="00877D85">
      <w:pPr>
        <w:pStyle w:val="Kop3"/>
      </w:pPr>
      <w:bookmarkStart w:id="29" w:name="_Toc536098040"/>
      <w:r>
        <w:lastRenderedPageBreak/>
        <w:t>Samenhang en functie van onderdelen</w:t>
      </w:r>
      <w:bookmarkEnd w:id="29"/>
    </w:p>
    <w:p w14:paraId="753B83CD" w14:textId="77777777" w:rsidR="001F6C8F" w:rsidRDefault="001F6C8F" w:rsidP="001F6C8F"/>
    <w:p w14:paraId="073C5500" w14:textId="77777777" w:rsidR="001F6C8F" w:rsidRDefault="007C69FA" w:rsidP="001F6C8F">
      <w:r>
        <w:rPr>
          <w:noProof/>
        </w:rPr>
        <w:drawing>
          <wp:inline distT="0" distB="0" distL="0" distR="0" wp14:anchorId="5559FD2B" wp14:editId="78524936">
            <wp:extent cx="5757545" cy="40220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545" cy="4022090"/>
                    </a:xfrm>
                    <a:prstGeom prst="rect">
                      <a:avLst/>
                    </a:prstGeom>
                    <a:noFill/>
                    <a:ln>
                      <a:noFill/>
                    </a:ln>
                  </pic:spPr>
                </pic:pic>
              </a:graphicData>
            </a:graphic>
          </wp:inline>
        </w:drawing>
      </w:r>
    </w:p>
    <w:p w14:paraId="3095887D" w14:textId="77777777" w:rsidR="001F6C8F" w:rsidRPr="001F6C8F" w:rsidRDefault="001F6C8F" w:rsidP="001F6C8F">
      <w:pPr>
        <w:rPr>
          <w:rStyle w:val="Subtielebenadrukking"/>
        </w:rPr>
      </w:pPr>
      <w:r w:rsidRPr="001F6C8F">
        <w:rPr>
          <w:rStyle w:val="Subtielebenadrukking"/>
        </w:rPr>
        <w:t>Boven: samenhang van scripts en bijbehorende fases (kleur)</w:t>
      </w:r>
    </w:p>
    <w:p w14:paraId="73A1F2AE" w14:textId="77777777" w:rsidR="001F6C8F" w:rsidRDefault="001F6C8F" w:rsidP="001F6C8F"/>
    <w:p w14:paraId="26E80429" w14:textId="77777777" w:rsidR="001F6C8F" w:rsidRPr="001F6C8F" w:rsidRDefault="001F6C8F" w:rsidP="001F6C8F">
      <w:r>
        <w:t xml:space="preserve">De rapportgenerator wordt gestart met </w:t>
      </w:r>
      <w:r w:rsidR="00033CE7">
        <w:t xml:space="preserve">script </w:t>
      </w:r>
      <w:r>
        <w:t>report_wrapper</w:t>
      </w:r>
      <w:r w:rsidR="00033CE7">
        <w:t>.</w:t>
      </w:r>
    </w:p>
    <w:p w14:paraId="2DF4519E" w14:textId="77777777" w:rsidR="00982DD7" w:rsidRDefault="00982DD7" w:rsidP="00F939F8"/>
    <w:p w14:paraId="10EBE122" w14:textId="77777777" w:rsidR="007B19EC" w:rsidRPr="00E618D7" w:rsidRDefault="007B19EC" w:rsidP="007B19EC">
      <w:pPr>
        <w:pStyle w:val="Kop4"/>
        <w:rPr>
          <w:lang w:val="en-US"/>
        </w:rPr>
      </w:pPr>
      <w:r w:rsidRPr="00E618D7">
        <w:rPr>
          <w:lang w:val="en-US"/>
        </w:rPr>
        <w:t>Report-wrapper</w:t>
      </w:r>
      <w:r w:rsidR="00E618D7" w:rsidRPr="00E618D7">
        <w:rPr>
          <w:lang w:val="en-US"/>
        </w:rPr>
        <w:t xml:space="preserve"> (report</w:t>
      </w:r>
      <w:r w:rsidR="00E618D7">
        <w:rPr>
          <w:lang w:val="en-US"/>
        </w:rPr>
        <w:t>_</w:t>
      </w:r>
      <w:r w:rsidR="00E618D7" w:rsidRPr="00E618D7">
        <w:rPr>
          <w:lang w:val="en-US"/>
        </w:rPr>
        <w:t>wrapper.s</w:t>
      </w:r>
      <w:r w:rsidR="00E618D7">
        <w:rPr>
          <w:lang w:val="en-US"/>
        </w:rPr>
        <w:t>h)</w:t>
      </w:r>
    </w:p>
    <w:p w14:paraId="44289ACF" w14:textId="7E12332D" w:rsidR="00E618D7" w:rsidRDefault="00E618D7" w:rsidP="00E618D7">
      <w:r>
        <w:t>Hoogste niveau aanroep/start van de reportgenerator.</w:t>
      </w:r>
      <w:r w:rsidR="00033CE7">
        <w:t xml:space="preserve"> Variabelen worden geïnitiali</w:t>
      </w:r>
      <w:r w:rsidR="00905814">
        <w:t>s</w:t>
      </w:r>
      <w:r w:rsidR="00033CE7">
        <w:t>eerd en het genereren van het rapport wordt gestart. Variabelen worden opgebouwd op basis van globale teststraat variabelen</w:t>
      </w:r>
      <w:r w:rsidR="00881A27">
        <w:t xml:space="preserve"> </w:t>
      </w:r>
      <w:r w:rsidR="00033CE7">
        <w:t>in ..\00_Golbals\.</w:t>
      </w:r>
      <w:r w:rsidR="00881A27">
        <w:t xml:space="preserve"> Aan de rapportgenerator hoeft niets te worden geconfigureerd behalve connecti</w:t>
      </w:r>
      <w:r w:rsidR="00D61756">
        <w:t>e</w:t>
      </w:r>
      <w:r w:rsidR="00881A27">
        <w:t>gegevens naar de database.</w:t>
      </w:r>
    </w:p>
    <w:p w14:paraId="64C7DFA6" w14:textId="77777777" w:rsidR="007B19EC" w:rsidRDefault="007B19EC" w:rsidP="00F939F8"/>
    <w:p w14:paraId="62DBC516" w14:textId="77777777" w:rsidR="007B19EC" w:rsidRDefault="007B19EC" w:rsidP="00F939F8">
      <w:r>
        <w:t>Workflow:</w:t>
      </w:r>
    </w:p>
    <w:p w14:paraId="2424B868" w14:textId="77777777" w:rsidR="001A436A" w:rsidRDefault="007B19EC" w:rsidP="007B19EC">
      <w:pPr>
        <w:pStyle w:val="Lijstalinea"/>
        <w:numPr>
          <w:ilvl w:val="0"/>
          <w:numId w:val="29"/>
        </w:numPr>
      </w:pPr>
      <w:r>
        <w:t>Laden van variabelen [vars.incl]</w:t>
      </w:r>
    </w:p>
    <w:p w14:paraId="2FC33856" w14:textId="0306E6F0" w:rsidR="001A436A" w:rsidRDefault="00D61756" w:rsidP="007B19EC">
      <w:pPr>
        <w:pStyle w:val="Lijstalinea"/>
        <w:numPr>
          <w:ilvl w:val="0"/>
          <w:numId w:val="29"/>
        </w:numPr>
      </w:pPr>
      <w:r>
        <w:t>G</w:t>
      </w:r>
      <w:r w:rsidR="001A436A">
        <w:t>enereren van het rapport (report_generate.sh)</w:t>
      </w:r>
    </w:p>
    <w:p w14:paraId="6F550AD0" w14:textId="77777777" w:rsidR="007B19EC" w:rsidRDefault="007B19EC" w:rsidP="007B19EC"/>
    <w:p w14:paraId="2C8CCA05" w14:textId="77777777" w:rsidR="007B19EC" w:rsidRDefault="00E618D7" w:rsidP="007B19EC">
      <w:r>
        <w:t>Gebruik</w:t>
      </w:r>
      <w:r w:rsidR="007B19EC">
        <w:t>:</w:t>
      </w:r>
    </w:p>
    <w:p w14:paraId="302EF06B" w14:textId="77777777" w:rsidR="007B19EC" w:rsidRPr="00033CE7" w:rsidRDefault="007B19EC" w:rsidP="007B19EC">
      <w:pPr>
        <w:rPr>
          <w:rFonts w:ascii="Courier New" w:hAnsi="Courier New" w:cs="Courier New"/>
        </w:rPr>
      </w:pPr>
      <w:r w:rsidRPr="00033CE7">
        <w:rPr>
          <w:rFonts w:ascii="Courier New" w:hAnsi="Courier New" w:cs="Courier New"/>
          <w:highlight w:val="lightGray"/>
        </w:rPr>
        <w:t>..\ReportTool\report_wrapper.sh &lt;project&gt; [jmeter|silk] &lt;comment&gt; &lt;baseline testrun&gt;</w:t>
      </w:r>
    </w:p>
    <w:p w14:paraId="13CA011B" w14:textId="77777777" w:rsidR="007B19EC" w:rsidRDefault="007B19EC" w:rsidP="007B19EC"/>
    <w:p w14:paraId="4799202E" w14:textId="77777777" w:rsidR="00033CE7" w:rsidRPr="00033CE7" w:rsidRDefault="00033CE7" w:rsidP="007B19EC">
      <w:r>
        <w:t>Voorbeeld:</w:t>
      </w:r>
    </w:p>
    <w:p w14:paraId="58746777" w14:textId="77777777" w:rsidR="00E618D7" w:rsidRPr="00982DD7" w:rsidRDefault="007B19EC" w:rsidP="007B19EC">
      <w:pPr>
        <w:rPr>
          <w:rFonts w:ascii="Courier New" w:hAnsi="Courier New" w:cs="Courier New"/>
          <w:sz w:val="18"/>
          <w:szCs w:val="18"/>
        </w:rPr>
      </w:pPr>
      <w:r w:rsidRPr="00982DD7">
        <w:rPr>
          <w:rFonts w:ascii="Courier New" w:hAnsi="Courier New" w:cs="Courier New"/>
          <w:sz w:val="18"/>
          <w:szCs w:val="18"/>
        </w:rPr>
        <w:t>report_wrapper</w:t>
      </w:r>
      <w:r>
        <w:rPr>
          <w:rFonts w:ascii="Courier New" w:hAnsi="Courier New" w:cs="Courier New"/>
          <w:sz w:val="18"/>
          <w:szCs w:val="18"/>
        </w:rPr>
        <w:t>.sh</w:t>
      </w:r>
      <w:r w:rsidRPr="00982DD7">
        <w:rPr>
          <w:rFonts w:ascii="Courier New" w:hAnsi="Courier New" w:cs="Courier New"/>
          <w:sz w:val="18"/>
          <w:szCs w:val="18"/>
        </w:rPr>
        <w:t xml:space="preserve"> lrk jmeter “Gegenereerd door teststraat” “2018.05.01.03.34.36”</w:t>
      </w:r>
    </w:p>
    <w:p w14:paraId="04B22982" w14:textId="77777777" w:rsidR="007B19EC" w:rsidRDefault="007B19EC" w:rsidP="007B19EC"/>
    <w:p w14:paraId="41EF1B92" w14:textId="77777777" w:rsidR="00033CE7" w:rsidRDefault="00033CE7" w:rsidP="007B19EC"/>
    <w:p w14:paraId="0D01847D" w14:textId="12083D56" w:rsidR="007B19EC" w:rsidRDefault="007B19EC" w:rsidP="007B19EC">
      <w:r>
        <w:lastRenderedPageBreak/>
        <w:t xml:space="preserve">Inlezen van generieke teststraatvariabelen </w:t>
      </w:r>
      <w:r w:rsidR="00E618D7">
        <w:t xml:space="preserve">in ..\00_globals en zetten van eigen variabelen </w:t>
      </w:r>
      <w:r w:rsidR="00905814">
        <w:t>t.b.v.</w:t>
      </w:r>
      <w:r w:rsidR="00E618D7">
        <w:t xml:space="preserve"> rapportgenerator.</w:t>
      </w:r>
    </w:p>
    <w:p w14:paraId="0E4457BA" w14:textId="77777777" w:rsidR="00C3556D" w:rsidRDefault="00C3556D" w:rsidP="007B19EC"/>
    <w:p w14:paraId="6EE62367" w14:textId="77777777" w:rsidR="007B19EC" w:rsidRDefault="00E618D7" w:rsidP="00E618D7">
      <w:pPr>
        <w:pStyle w:val="Kop4"/>
        <w:rPr>
          <w:lang w:val="en-US"/>
        </w:rPr>
      </w:pPr>
      <w:r w:rsidRPr="00E618D7">
        <w:rPr>
          <w:lang w:val="en-US"/>
        </w:rPr>
        <w:t>Report Generate (r</w:t>
      </w:r>
      <w:r w:rsidR="007B19EC" w:rsidRPr="00E618D7">
        <w:rPr>
          <w:lang w:val="en-US"/>
        </w:rPr>
        <w:t>eport_generate.sh</w:t>
      </w:r>
      <w:r w:rsidRPr="00E618D7">
        <w:rPr>
          <w:lang w:val="en-US"/>
        </w:rPr>
        <w:t>)</w:t>
      </w:r>
    </w:p>
    <w:p w14:paraId="0DE92666" w14:textId="3F8F5BA3" w:rsidR="00103532" w:rsidRDefault="00C3556D" w:rsidP="00103532">
      <w:r>
        <w:t>De aanroep van de stappen voor het genereren van het rapport</w:t>
      </w:r>
      <w:r w:rsidR="007C69FA">
        <w:t>: parsen van</w:t>
      </w:r>
      <w:r w:rsidR="005F08EE">
        <w:t xml:space="preserve"> ruwe</w:t>
      </w:r>
      <w:r w:rsidR="007C69FA">
        <w:t xml:space="preserve"> testresultaten</w:t>
      </w:r>
      <w:r w:rsidR="005F08EE">
        <w:t xml:space="preserve"> naar ‘intermediate’ forma</w:t>
      </w:r>
      <w:r>
        <w:t>a</w:t>
      </w:r>
      <w:r w:rsidR="005F08EE">
        <w:t>t</w:t>
      </w:r>
      <w:r w:rsidR="007C69FA">
        <w:t>,</w:t>
      </w:r>
      <w:r>
        <w:t xml:space="preserve"> </w:t>
      </w:r>
      <w:r w:rsidR="007C69FA">
        <w:t>import</w:t>
      </w:r>
      <w:r>
        <w:t xml:space="preserve"> van meetgegevens</w:t>
      </w:r>
      <w:r w:rsidR="007C69FA">
        <w:t xml:space="preserve"> naar de database, </w:t>
      </w:r>
      <w:r>
        <w:t>samenvoegen (</w:t>
      </w:r>
      <w:r w:rsidR="007C69FA">
        <w:t>merge</w:t>
      </w:r>
      <w:r>
        <w:t xml:space="preserve">) van data en </w:t>
      </w:r>
      <w:r w:rsidR="007C69FA">
        <w:t>rapporttemplate</w:t>
      </w:r>
      <w:r>
        <w:t xml:space="preserve"> en tot slot</w:t>
      </w:r>
      <w:r w:rsidR="005F08EE">
        <w:t xml:space="preserve"> het </w:t>
      </w:r>
      <w:r w:rsidR="00D61756">
        <w:t>kopiëren</w:t>
      </w:r>
      <w:r w:rsidR="005F08EE">
        <w:t xml:space="preserve"> van het gegenereerde rapport naar de juiste doeldirectory</w:t>
      </w:r>
      <w:r w:rsidR="00103532">
        <w:t>. De temp folder van de rapportgenerator funct</w:t>
      </w:r>
      <w:r w:rsidR="00D61756">
        <w:t>i</w:t>
      </w:r>
      <w:r w:rsidR="00103532">
        <w:t>oneert als ‘werkdir’.</w:t>
      </w:r>
    </w:p>
    <w:p w14:paraId="4472D3D2" w14:textId="77777777" w:rsidR="00103532" w:rsidRPr="00103532" w:rsidRDefault="00103532" w:rsidP="00103532"/>
    <w:p w14:paraId="0435050C" w14:textId="77777777" w:rsidR="00103532" w:rsidRPr="00103532" w:rsidRDefault="00103532" w:rsidP="00103532">
      <w:r w:rsidRPr="00103532">
        <w:t>Workflow:</w:t>
      </w:r>
    </w:p>
    <w:p w14:paraId="010F441A" w14:textId="77777777" w:rsidR="00B2314C" w:rsidRDefault="00B2314C" w:rsidP="00103532">
      <w:pPr>
        <w:pStyle w:val="Lijstalinea"/>
        <w:numPr>
          <w:ilvl w:val="0"/>
          <w:numId w:val="30"/>
        </w:numPr>
        <w:ind w:left="426"/>
      </w:pPr>
      <w:r>
        <w:t>Voorbereiding:</w:t>
      </w:r>
    </w:p>
    <w:p w14:paraId="41B44966" w14:textId="77777777" w:rsidR="00E618D7" w:rsidRDefault="00E618D7" w:rsidP="00B2314C">
      <w:pPr>
        <w:pStyle w:val="Lijstalinea"/>
        <w:numPr>
          <w:ilvl w:val="1"/>
          <w:numId w:val="30"/>
        </w:numPr>
        <w:ind w:left="851"/>
      </w:pPr>
      <w:r>
        <w:t>Reset van temp directory</w:t>
      </w:r>
    </w:p>
    <w:p w14:paraId="3C70B17C" w14:textId="28DDF6B3" w:rsidR="00E618D7" w:rsidRDefault="00D61756" w:rsidP="00B2314C">
      <w:pPr>
        <w:pStyle w:val="Lijstalinea"/>
        <w:numPr>
          <w:ilvl w:val="1"/>
          <w:numId w:val="30"/>
        </w:numPr>
        <w:ind w:left="851"/>
      </w:pPr>
      <w:r>
        <w:t>Kopiëren</w:t>
      </w:r>
      <w:r w:rsidR="00E618D7">
        <w:t xml:space="preserve"> van test output naar temp directory</w:t>
      </w:r>
    </w:p>
    <w:p w14:paraId="4A55C8C6" w14:textId="20FE3E7D" w:rsidR="00E618D7" w:rsidRDefault="00D61756" w:rsidP="00B2314C">
      <w:pPr>
        <w:pStyle w:val="Lijstalinea"/>
        <w:numPr>
          <w:ilvl w:val="1"/>
          <w:numId w:val="30"/>
        </w:numPr>
        <w:ind w:left="851"/>
      </w:pPr>
      <w:r>
        <w:t>Kopiëren</w:t>
      </w:r>
      <w:r w:rsidR="00E618D7">
        <w:t xml:space="preserve"> van teststraat config file naar temp directory (runinfo)</w:t>
      </w:r>
    </w:p>
    <w:p w14:paraId="58042EE4" w14:textId="77777777" w:rsidR="00E618D7" w:rsidRPr="00103532" w:rsidRDefault="00E618D7" w:rsidP="00103532">
      <w:pPr>
        <w:pStyle w:val="Lijstalinea"/>
        <w:numPr>
          <w:ilvl w:val="0"/>
          <w:numId w:val="30"/>
        </w:numPr>
        <w:ind w:left="426"/>
        <w:rPr>
          <w:lang w:val="en-US"/>
        </w:rPr>
      </w:pPr>
      <w:r w:rsidRPr="00103532">
        <w:rPr>
          <w:lang w:val="en-US"/>
        </w:rPr>
        <w:t xml:space="preserve">Start </w:t>
      </w:r>
      <w:r w:rsidRPr="00103532">
        <w:rPr>
          <w:u w:val="single"/>
          <w:lang w:val="en-US"/>
        </w:rPr>
        <w:t>parse</w:t>
      </w:r>
      <w:r w:rsidRPr="00103532">
        <w:rPr>
          <w:lang w:val="en-US"/>
        </w:rPr>
        <w:t xml:space="preserve"> testresultaten [</w:t>
      </w:r>
      <w:r w:rsidR="00103532">
        <w:rPr>
          <w:lang w:val="en-US"/>
        </w:rPr>
        <w:t>tools\</w:t>
      </w:r>
      <w:r w:rsidRPr="00103532">
        <w:rPr>
          <w:lang w:val="en-US"/>
        </w:rPr>
        <w:t>rptgen.parse.&lt;jmeter/silk&gt;.sh]</w:t>
      </w:r>
    </w:p>
    <w:p w14:paraId="3387CE4D" w14:textId="77777777" w:rsidR="00E618D7" w:rsidRPr="00103532" w:rsidRDefault="00E618D7" w:rsidP="00103532">
      <w:pPr>
        <w:pStyle w:val="Lijstalinea"/>
        <w:numPr>
          <w:ilvl w:val="0"/>
          <w:numId w:val="30"/>
        </w:numPr>
        <w:ind w:left="426"/>
        <w:rPr>
          <w:lang w:val="en-US"/>
        </w:rPr>
      </w:pPr>
      <w:r w:rsidRPr="00103532">
        <w:rPr>
          <w:lang w:val="en-US"/>
        </w:rPr>
        <w:t xml:space="preserve">Start </w:t>
      </w:r>
      <w:r w:rsidRPr="00103532">
        <w:rPr>
          <w:u w:val="single"/>
          <w:lang w:val="en-US"/>
        </w:rPr>
        <w:t>import</w:t>
      </w:r>
      <w:r w:rsidRPr="00103532">
        <w:rPr>
          <w:lang w:val="en-US"/>
        </w:rPr>
        <w:t xml:space="preserve"> testresultaten [</w:t>
      </w:r>
      <w:r w:rsidR="00103532">
        <w:rPr>
          <w:lang w:val="en-US"/>
        </w:rPr>
        <w:t>tools\</w:t>
      </w:r>
      <w:r w:rsidRPr="00103532">
        <w:rPr>
          <w:lang w:val="en-US"/>
        </w:rPr>
        <w:t>rptgen.import.sh]</w:t>
      </w:r>
    </w:p>
    <w:p w14:paraId="7C0221E8" w14:textId="77777777" w:rsidR="00E618D7" w:rsidRPr="00103532" w:rsidRDefault="00E618D7" w:rsidP="00103532">
      <w:pPr>
        <w:pStyle w:val="Lijstalinea"/>
        <w:numPr>
          <w:ilvl w:val="0"/>
          <w:numId w:val="30"/>
        </w:numPr>
        <w:ind w:left="426"/>
        <w:rPr>
          <w:lang w:val="en-US"/>
        </w:rPr>
      </w:pPr>
      <w:r w:rsidRPr="00103532">
        <w:rPr>
          <w:lang w:val="en-US"/>
        </w:rPr>
        <w:t xml:space="preserve">Start </w:t>
      </w:r>
      <w:r w:rsidRPr="00103532">
        <w:rPr>
          <w:u w:val="single"/>
          <w:lang w:val="en-US"/>
        </w:rPr>
        <w:t>merge</w:t>
      </w:r>
      <w:r w:rsidRPr="00103532">
        <w:rPr>
          <w:lang w:val="en-US"/>
        </w:rPr>
        <w:t xml:space="preserve"> testresultaten+template [</w:t>
      </w:r>
      <w:r w:rsidR="00103532">
        <w:rPr>
          <w:lang w:val="en-US"/>
        </w:rPr>
        <w:t>tools\</w:t>
      </w:r>
      <w:r w:rsidRPr="00103532">
        <w:rPr>
          <w:lang w:val="en-US"/>
        </w:rPr>
        <w:t>rptgen.merge.sh]</w:t>
      </w:r>
    </w:p>
    <w:p w14:paraId="78DBBB7C" w14:textId="54AFF662" w:rsidR="00E618D7" w:rsidRPr="00B2314C" w:rsidRDefault="00B2314C" w:rsidP="00B2314C">
      <w:pPr>
        <w:pStyle w:val="Lijstalinea"/>
        <w:numPr>
          <w:ilvl w:val="0"/>
          <w:numId w:val="30"/>
        </w:numPr>
        <w:ind w:left="426"/>
      </w:pPr>
      <w:r w:rsidRPr="00B2314C">
        <w:t>Afronding: k</w:t>
      </w:r>
      <w:r w:rsidR="00E618D7" w:rsidRPr="00B2314C">
        <w:t>op</w:t>
      </w:r>
      <w:r w:rsidRPr="00B2314C">
        <w:t>iëren van ou</w:t>
      </w:r>
      <w:r w:rsidR="00E618D7" w:rsidRPr="00B2314C">
        <w:t xml:space="preserve">tput </w:t>
      </w:r>
      <w:r w:rsidRPr="00B2314C">
        <w:t>naar doel</w:t>
      </w:r>
      <w:r w:rsidR="00103532" w:rsidRPr="00B2314C">
        <w:t>directory [tools\rptgen.copytotarget.sh]</w:t>
      </w:r>
    </w:p>
    <w:p w14:paraId="20B48E24" w14:textId="77777777" w:rsidR="00E618D7" w:rsidRPr="00B2314C" w:rsidRDefault="00E618D7" w:rsidP="007B19EC"/>
    <w:p w14:paraId="49BDCBED" w14:textId="77777777" w:rsidR="00103532" w:rsidRPr="00474035" w:rsidRDefault="005F08EE" w:rsidP="005F08EE">
      <w:pPr>
        <w:pStyle w:val="Kop4"/>
      </w:pPr>
      <w:r w:rsidRPr="00474035">
        <w:t>Parse [rptgen.parse.jmeter.sh / rptgen.parse.silk.sh]</w:t>
      </w:r>
    </w:p>
    <w:p w14:paraId="11451C91" w14:textId="2D1B6895" w:rsidR="005F08EE" w:rsidRDefault="005F08EE" w:rsidP="005F08EE">
      <w:r w:rsidRPr="005F08EE">
        <w:t>Conversie van ruwe logs n</w:t>
      </w:r>
      <w:r>
        <w:t>aar csv. Deze stap is voor elk type loadgenerator anders</w:t>
      </w:r>
      <w:r w:rsidR="00003D87">
        <w:t>, daarom bestaat per loadgenerator een ‘eigen’ script dat het parsen afhandelt</w:t>
      </w:r>
      <w:r>
        <w:t>.</w:t>
      </w:r>
      <w:r w:rsidR="00003D87">
        <w:t xml:space="preserve"> Voor nu worden resultaten van loadgeneratoren Jmeter en Silkperformer ondersteund.</w:t>
      </w:r>
      <w:r w:rsidR="00625376">
        <w:t xml:space="preserve"> Er wordt geconverteerd naar CSV, waarna een rappor</w:t>
      </w:r>
      <w:r w:rsidR="00905814">
        <w:t xml:space="preserve">t </w:t>
      </w:r>
      <w:r w:rsidR="00625376">
        <w:t>generator tool wordt gebruikt om de juiste variabelen uit de data te halen en die in het generieke ‘intermediate’ format op te slaan.</w:t>
      </w:r>
    </w:p>
    <w:p w14:paraId="23659582" w14:textId="77777777" w:rsidR="00625376" w:rsidRDefault="00625376" w:rsidP="005F08EE"/>
    <w:p w14:paraId="0B2563DD" w14:textId="0A2217FD" w:rsidR="00625376" w:rsidRPr="00625376" w:rsidRDefault="00625376" w:rsidP="005F08EE">
      <w:pPr>
        <w:rPr>
          <w:lang w:val="en-US"/>
        </w:rPr>
      </w:pPr>
      <w:r w:rsidRPr="00625376">
        <w:rPr>
          <w:lang w:val="en-US"/>
        </w:rPr>
        <w:t xml:space="preserve">Zie </w:t>
      </w:r>
      <w:r w:rsidRPr="00625376">
        <w:rPr>
          <w:i/>
        </w:rPr>
        <w:fldChar w:fldCharType="begin"/>
      </w:r>
      <w:r w:rsidRPr="00625376">
        <w:rPr>
          <w:i/>
          <w:lang w:val="en-US"/>
        </w:rPr>
        <w:instrText xml:space="preserve"> REF _Ref535337054 \r \h </w:instrText>
      </w:r>
      <w:r>
        <w:rPr>
          <w:i/>
        </w:rPr>
        <w:instrText xml:space="preserve"> \* MERGEFORMAT </w:instrText>
      </w:r>
      <w:r w:rsidRPr="00625376">
        <w:rPr>
          <w:i/>
        </w:rPr>
      </w:r>
      <w:r w:rsidRPr="00625376">
        <w:rPr>
          <w:i/>
        </w:rPr>
        <w:fldChar w:fldCharType="separate"/>
      </w:r>
      <w:r w:rsidR="005A1CAF">
        <w:rPr>
          <w:i/>
          <w:lang w:val="en-US"/>
        </w:rPr>
        <w:t>3.3.4.1</w:t>
      </w:r>
      <w:r w:rsidRPr="00625376">
        <w:rPr>
          <w:i/>
        </w:rPr>
        <w:fldChar w:fldCharType="end"/>
      </w:r>
      <w:r w:rsidRPr="00625376">
        <w:rPr>
          <w:i/>
          <w:lang w:val="en-US"/>
        </w:rPr>
        <w:t xml:space="preserve"> </w:t>
      </w:r>
      <w:r w:rsidRPr="00625376">
        <w:rPr>
          <w:i/>
        </w:rPr>
        <w:fldChar w:fldCharType="begin"/>
      </w:r>
      <w:r w:rsidRPr="00625376">
        <w:rPr>
          <w:i/>
          <w:lang w:val="en-US"/>
        </w:rPr>
        <w:instrText xml:space="preserve"> REF _Ref535337064 \h </w:instrText>
      </w:r>
      <w:r>
        <w:rPr>
          <w:i/>
        </w:rPr>
        <w:instrText xml:space="preserve"> \* MERGEFORMAT </w:instrText>
      </w:r>
      <w:r w:rsidRPr="00625376">
        <w:rPr>
          <w:i/>
        </w:rPr>
      </w:r>
      <w:r w:rsidRPr="00625376">
        <w:rPr>
          <w:i/>
        </w:rPr>
        <w:fldChar w:fldCharType="separate"/>
      </w:r>
      <w:r w:rsidR="005A1CAF" w:rsidRPr="005A1CAF">
        <w:rPr>
          <w:i/>
          <w:lang w:val="en-US"/>
        </w:rPr>
        <w:t>Intermediate format (parsing)</w:t>
      </w:r>
      <w:r w:rsidRPr="00625376">
        <w:rPr>
          <w:i/>
        </w:rPr>
        <w:fldChar w:fldCharType="end"/>
      </w:r>
    </w:p>
    <w:p w14:paraId="3474BB46" w14:textId="77777777" w:rsidR="00625376" w:rsidRPr="00625376" w:rsidRDefault="00625376" w:rsidP="005F08EE">
      <w:pPr>
        <w:rPr>
          <w:lang w:val="en-US"/>
        </w:rPr>
      </w:pPr>
    </w:p>
    <w:p w14:paraId="7D4149C9" w14:textId="77777777" w:rsidR="005F08EE" w:rsidRDefault="005F08EE" w:rsidP="005F08EE">
      <w:pPr>
        <w:pStyle w:val="Kop4"/>
        <w:rPr>
          <w:lang w:val="en-US"/>
        </w:rPr>
      </w:pPr>
      <w:r>
        <w:rPr>
          <w:lang w:val="en-US"/>
        </w:rPr>
        <w:t>Import [rptgen.import.sh]</w:t>
      </w:r>
    </w:p>
    <w:p w14:paraId="4CB8B0A9" w14:textId="14A48826" w:rsidR="00625376" w:rsidRDefault="00625376" w:rsidP="00625376">
      <w:r w:rsidRPr="00625376">
        <w:t xml:space="preserve">Importeren van key-value sets uit </w:t>
      </w:r>
      <w:r w:rsidR="00003D87">
        <w:t>het parse resultaat (</w:t>
      </w:r>
      <w:r>
        <w:t>intermediate format bestanden</w:t>
      </w:r>
      <w:r w:rsidR="00003D87">
        <w:t>)</w:t>
      </w:r>
      <w:r>
        <w:t xml:space="preserve"> in de (PostgreSQL) database. De </w:t>
      </w:r>
      <w:r w:rsidR="00B2314C">
        <w:t>connect</w:t>
      </w:r>
      <w:r w:rsidR="00D61756">
        <w:t>ie</w:t>
      </w:r>
      <w:r w:rsidR="00B2314C">
        <w:t>gegevens naar</w:t>
      </w:r>
      <w:r>
        <w:t xml:space="preserve"> de database zijn geconfigureerd in de .config bestanden bij de .exe tools.</w:t>
      </w:r>
    </w:p>
    <w:p w14:paraId="645E1AFC" w14:textId="77777777" w:rsidR="00625376" w:rsidRDefault="00625376" w:rsidP="00625376"/>
    <w:p w14:paraId="093E1C5A" w14:textId="77777777" w:rsidR="00625376" w:rsidRPr="00625376" w:rsidRDefault="00625376" w:rsidP="00625376">
      <w:r>
        <w:t>Bijv: srt.loadintermediate.exe leest zijn configuratie uit srt.loadintermediate.exe</w:t>
      </w:r>
      <w:r w:rsidRPr="00625376">
        <w:rPr>
          <w:b/>
        </w:rPr>
        <w:t>.config</w:t>
      </w:r>
      <w:r>
        <w:t>.</w:t>
      </w:r>
    </w:p>
    <w:p w14:paraId="2ED26444" w14:textId="77777777" w:rsidR="005F08EE" w:rsidRPr="00625376" w:rsidRDefault="005F08EE" w:rsidP="007B19EC"/>
    <w:p w14:paraId="585D47B0" w14:textId="77777777" w:rsidR="005F08EE" w:rsidRDefault="005F08EE" w:rsidP="005F08EE">
      <w:pPr>
        <w:pStyle w:val="Kop4"/>
        <w:rPr>
          <w:lang w:val="en-US"/>
        </w:rPr>
      </w:pPr>
      <w:r>
        <w:rPr>
          <w:lang w:val="en-US"/>
        </w:rPr>
        <w:t>Merge [rptgen.merge.sh]</w:t>
      </w:r>
    </w:p>
    <w:p w14:paraId="0D94139E" w14:textId="52209293" w:rsidR="00625376" w:rsidRDefault="00625376" w:rsidP="00625376">
      <w:r w:rsidRPr="00625376">
        <w:t xml:space="preserve">Samenvoegen van </w:t>
      </w:r>
      <w:r>
        <w:t xml:space="preserve">data in de </w:t>
      </w:r>
      <w:r w:rsidR="00D61756">
        <w:t>HTML-</w:t>
      </w:r>
      <w:r>
        <w:t xml:space="preserve">rapporttemplate. In feite gebeurt er een zoek-en-vervang van </w:t>
      </w:r>
      <w:r w:rsidR="00905814">
        <w:t>variabele namen</w:t>
      </w:r>
      <w:r>
        <w:t xml:space="preserve"> en hun waarden. Variabelen waarvan geen data in de database gevonden worden, worden leeg gemaakt.</w:t>
      </w:r>
      <w:r w:rsidR="003027A2">
        <w:t xml:space="preserve">  Het mergen gebeurt in fases, van elke fase wordt een tussenversie van de merge bewaard (report.00.html, report.01.html…), handig voor debugging mocht het nodig zijn. Na afloop van het merge proces staat er een volledig ingevulde werkversie van het rapport in de temp folder (work.html).</w:t>
      </w:r>
    </w:p>
    <w:p w14:paraId="04C13E5D" w14:textId="77777777" w:rsidR="00003D87" w:rsidRDefault="00003D87" w:rsidP="00625376"/>
    <w:p w14:paraId="04821E7A" w14:textId="2A98719F" w:rsidR="003027A2" w:rsidRPr="003027A2" w:rsidRDefault="003027A2" w:rsidP="00625376">
      <w:pPr>
        <w:rPr>
          <w:i/>
        </w:rPr>
      </w:pPr>
      <w:r>
        <w:t xml:space="preserve">Zie </w:t>
      </w:r>
      <w:r w:rsidRPr="003027A2">
        <w:rPr>
          <w:i/>
        </w:rPr>
        <w:fldChar w:fldCharType="begin"/>
      </w:r>
      <w:r w:rsidRPr="003027A2">
        <w:rPr>
          <w:i/>
        </w:rPr>
        <w:instrText xml:space="preserve"> REF _Ref535338023 \r \h </w:instrText>
      </w:r>
      <w:r>
        <w:rPr>
          <w:i/>
        </w:rPr>
        <w:instrText xml:space="preserve"> \* MERGEFORMAT </w:instrText>
      </w:r>
      <w:r w:rsidRPr="003027A2">
        <w:rPr>
          <w:i/>
        </w:rPr>
      </w:r>
      <w:r w:rsidRPr="003027A2">
        <w:rPr>
          <w:i/>
        </w:rPr>
        <w:fldChar w:fldCharType="separate"/>
      </w:r>
      <w:r w:rsidR="005A1CAF">
        <w:rPr>
          <w:i/>
        </w:rPr>
        <w:t>3.3.4.3</w:t>
      </w:r>
      <w:r w:rsidRPr="003027A2">
        <w:rPr>
          <w:i/>
        </w:rPr>
        <w:fldChar w:fldCharType="end"/>
      </w:r>
      <w:r w:rsidRPr="003027A2">
        <w:rPr>
          <w:i/>
        </w:rPr>
        <w:t xml:space="preserve"> </w:t>
      </w:r>
      <w:r w:rsidRPr="003027A2">
        <w:rPr>
          <w:i/>
        </w:rPr>
        <w:fldChar w:fldCharType="begin"/>
      </w:r>
      <w:r w:rsidRPr="003027A2">
        <w:rPr>
          <w:i/>
        </w:rPr>
        <w:instrText xml:space="preserve"> REF _Ref535338026 \h </w:instrText>
      </w:r>
      <w:r>
        <w:rPr>
          <w:i/>
        </w:rPr>
        <w:instrText xml:space="preserve"> \* MERGEFORMAT </w:instrText>
      </w:r>
      <w:r w:rsidRPr="003027A2">
        <w:rPr>
          <w:i/>
        </w:rPr>
      </w:r>
      <w:r w:rsidRPr="003027A2">
        <w:rPr>
          <w:i/>
        </w:rPr>
        <w:fldChar w:fldCharType="separate"/>
      </w:r>
      <w:r w:rsidR="005A1CAF" w:rsidRPr="005A1CAF">
        <w:rPr>
          <w:i/>
        </w:rPr>
        <w:t>HTML Template</w:t>
      </w:r>
      <w:r w:rsidRPr="003027A2">
        <w:rPr>
          <w:i/>
        </w:rPr>
        <w:fldChar w:fldCharType="end"/>
      </w:r>
      <w:r w:rsidRPr="003027A2">
        <w:t xml:space="preserve"> (merge van variabelen).</w:t>
      </w:r>
    </w:p>
    <w:p w14:paraId="0ED7D3A3" w14:textId="77777777" w:rsidR="003027A2" w:rsidRDefault="003027A2" w:rsidP="00625376"/>
    <w:p w14:paraId="08DED93A" w14:textId="77777777" w:rsidR="005F08EE" w:rsidRDefault="005F08EE" w:rsidP="005F08EE">
      <w:pPr>
        <w:pStyle w:val="Kop4"/>
        <w:rPr>
          <w:lang w:val="en-US"/>
        </w:rPr>
      </w:pPr>
      <w:r>
        <w:rPr>
          <w:lang w:val="en-US"/>
        </w:rPr>
        <w:lastRenderedPageBreak/>
        <w:t>CopyToTarget [rptgen.copytotarget.sh]</w:t>
      </w:r>
    </w:p>
    <w:p w14:paraId="684044B5" w14:textId="77777777" w:rsidR="005F08EE" w:rsidRDefault="003027A2" w:rsidP="007B19EC">
      <w:r w:rsidRPr="003027A2">
        <w:t>De werkversie van het r</w:t>
      </w:r>
      <w:r>
        <w:t>apport (temp folder\work.html) wordt samen met de benodigde javascript, plaatjes en de log gekopieerd naar de doeldirectory.</w:t>
      </w:r>
    </w:p>
    <w:p w14:paraId="0498CE44" w14:textId="77777777" w:rsidR="007133C8" w:rsidRDefault="007133C8" w:rsidP="007B19EC"/>
    <w:p w14:paraId="752DB980" w14:textId="77777777" w:rsidR="007133C8" w:rsidRDefault="007133C8" w:rsidP="007133C8">
      <w:pPr>
        <w:pStyle w:val="Kop3"/>
      </w:pPr>
      <w:bookmarkStart w:id="30" w:name="_Toc536098041"/>
      <w:r>
        <w:t>Installatie</w:t>
      </w:r>
      <w:bookmarkEnd w:id="30"/>
    </w:p>
    <w:p w14:paraId="7632698B" w14:textId="3134C64E" w:rsidR="007133C8" w:rsidRDefault="007133C8" w:rsidP="007133C8">
      <w:r>
        <w:t xml:space="preserve">Zie </w:t>
      </w:r>
      <w:r w:rsidRPr="001E3553">
        <w:rPr>
          <w:i/>
        </w:rPr>
        <w:fldChar w:fldCharType="begin"/>
      </w:r>
      <w:r w:rsidRPr="001E3553">
        <w:rPr>
          <w:i/>
        </w:rPr>
        <w:instrText xml:space="preserve"> REF _Ref535596032 \r \h </w:instrText>
      </w:r>
      <w:r>
        <w:rPr>
          <w:i/>
        </w:rPr>
        <w:instrText xml:space="preserve"> \* MERGEFORMAT </w:instrText>
      </w:r>
      <w:r w:rsidRPr="001E3553">
        <w:rPr>
          <w:i/>
        </w:rPr>
      </w:r>
      <w:r w:rsidRPr="001E3553">
        <w:rPr>
          <w:i/>
        </w:rPr>
        <w:fldChar w:fldCharType="separate"/>
      </w:r>
      <w:r w:rsidR="005A1CAF">
        <w:rPr>
          <w:i/>
        </w:rPr>
        <w:t>3.1.4</w:t>
      </w:r>
      <w:r w:rsidRPr="001E3553">
        <w:rPr>
          <w:i/>
        </w:rPr>
        <w:fldChar w:fldCharType="end"/>
      </w:r>
    </w:p>
    <w:p w14:paraId="0707F80E" w14:textId="77777777" w:rsidR="007F31F0" w:rsidRDefault="007F31F0" w:rsidP="00666500"/>
    <w:p w14:paraId="0FF387B2" w14:textId="77777777" w:rsidR="00003D87" w:rsidRPr="00033CE7" w:rsidRDefault="00003D87" w:rsidP="00666500">
      <w:pPr>
        <w:pStyle w:val="Kop3"/>
      </w:pPr>
      <w:bookmarkStart w:id="31" w:name="_Toc536098042"/>
      <w:r>
        <w:t>Details</w:t>
      </w:r>
      <w:bookmarkEnd w:id="31"/>
    </w:p>
    <w:p w14:paraId="0CA97988" w14:textId="77777777" w:rsidR="00D540D3" w:rsidRDefault="00D540D3" w:rsidP="00003D87">
      <w:pPr>
        <w:pStyle w:val="Kop4"/>
      </w:pPr>
      <w:bookmarkStart w:id="32" w:name="_Ref535337054"/>
      <w:bookmarkStart w:id="33" w:name="_Ref535337064"/>
      <w:r>
        <w:t>Intermediate format (parsing)</w:t>
      </w:r>
      <w:bookmarkEnd w:id="32"/>
      <w:bookmarkEnd w:id="33"/>
    </w:p>
    <w:p w14:paraId="5CA7FCEB" w14:textId="27A8E30D" w:rsidR="007834D7" w:rsidRDefault="00D540D3" w:rsidP="00D540D3">
      <w:r>
        <w:t xml:space="preserve">De rapportgenerator is </w:t>
      </w:r>
      <w:r w:rsidR="00836B35">
        <w:t>grotendeels loadgenerator-</w:t>
      </w:r>
      <w:r>
        <w:t xml:space="preserve">technologie onafhankelijk. </w:t>
      </w:r>
      <w:r w:rsidR="00836B35">
        <w:t>Loadgenerator</w:t>
      </w:r>
      <w:r w:rsidR="007F730B">
        <w:t xml:space="preserve"> </w:t>
      </w:r>
      <w:r>
        <w:t xml:space="preserve">output </w:t>
      </w:r>
      <w:r w:rsidR="007F730B">
        <w:t>(</w:t>
      </w:r>
      <w:r>
        <w:t>Silk</w:t>
      </w:r>
      <w:r w:rsidR="007F730B">
        <w:t xml:space="preserve">performer, </w:t>
      </w:r>
      <w:r>
        <w:t>Jmeter</w:t>
      </w:r>
      <w:r w:rsidR="007F730B">
        <w:t>, …)</w:t>
      </w:r>
      <w:r>
        <w:t xml:space="preserve"> </w:t>
      </w:r>
      <w:r w:rsidR="00836B35">
        <w:t xml:space="preserve">wordt door </w:t>
      </w:r>
      <w:r>
        <w:t xml:space="preserve">de rapportgenerator </w:t>
      </w:r>
      <w:r w:rsidR="00836B35">
        <w:t>parser</w:t>
      </w:r>
      <w:r>
        <w:t xml:space="preserve"> ver</w:t>
      </w:r>
      <w:r w:rsidR="00836B35">
        <w:t>taald naar ‘intermediate format’</w:t>
      </w:r>
      <w:r>
        <w:t>. Dit formaat bestaat in essentie uit key=val</w:t>
      </w:r>
      <w:r w:rsidR="000D52F3">
        <w:t>ue combinaties</w:t>
      </w:r>
      <w:r w:rsidR="007F730B">
        <w:t xml:space="preserve"> waarvan de </w:t>
      </w:r>
      <w:r w:rsidR="00836B35">
        <w:t>‘</w:t>
      </w:r>
      <w:r w:rsidR="007F730B">
        <w:t>value</w:t>
      </w:r>
      <w:r w:rsidR="00836B35">
        <w:t>’</w:t>
      </w:r>
      <w:r w:rsidR="007F730B">
        <w:t xml:space="preserve"> een enkele waarde of een ‘;’ gescheiden reeks kan bevatten. </w:t>
      </w:r>
      <w:r w:rsidR="007834D7">
        <w:t xml:space="preserve">De value waarden worden 1:1 overgenomen </w:t>
      </w:r>
      <w:r w:rsidR="00836B35">
        <w:t>in de corresponderende ${</w:t>
      </w:r>
      <w:r w:rsidR="007834D7">
        <w:t>key} placeholders in de HTML</w:t>
      </w:r>
      <w:r w:rsidR="00D61756">
        <w:t>-</w:t>
      </w:r>
      <w:r w:rsidR="007834D7">
        <w:t>template.</w:t>
      </w:r>
    </w:p>
    <w:p w14:paraId="339EAB26" w14:textId="77777777" w:rsidR="007834D7" w:rsidRDefault="007834D7" w:rsidP="00D540D3"/>
    <w:p w14:paraId="69189A3B" w14:textId="77777777" w:rsidR="007F730B" w:rsidRDefault="007834D7" w:rsidP="00D540D3">
      <w:r>
        <w:t xml:space="preserve">De intermediate bestanden zijn te herkennen aan de naam _intermediate.&lt;type informatie&gt;.csv. </w:t>
      </w:r>
      <w:r w:rsidR="007F730B">
        <w:t>In principe wordt uit elke tool dezelfde set intermediate format bestanden gegenereerd.</w:t>
      </w:r>
      <w:r w:rsidR="00836B35">
        <w:t xml:space="preserve"> Conversie, parsing en merge wordt uitgevoerd in folder:</w:t>
      </w:r>
    </w:p>
    <w:p w14:paraId="6FE1C9EF" w14:textId="77777777" w:rsidR="00836B35" w:rsidRDefault="00836B35" w:rsidP="00D540D3"/>
    <w:p w14:paraId="440CC35F" w14:textId="77777777" w:rsidR="00836B35" w:rsidRPr="00836B35" w:rsidRDefault="00836B35" w:rsidP="00D540D3">
      <w:pPr>
        <w:rPr>
          <w:rFonts w:ascii="Courier New" w:hAnsi="Courier New" w:cs="Courier New"/>
        </w:rPr>
      </w:pPr>
      <w:r w:rsidRPr="00836B35">
        <w:rPr>
          <w:rFonts w:ascii="Courier New" w:hAnsi="Courier New" w:cs="Courier New"/>
        </w:rPr>
        <w:t>..ReportTool\temp</w:t>
      </w:r>
    </w:p>
    <w:p w14:paraId="38AFDC91" w14:textId="77777777" w:rsidR="005371C7" w:rsidRDefault="005371C7" w:rsidP="00D540D3"/>
    <w:p w14:paraId="4DAD8456" w14:textId="77777777" w:rsidR="005371C7" w:rsidRPr="005371C7" w:rsidRDefault="005371C7" w:rsidP="00D540D3">
      <w:pPr>
        <w:rPr>
          <w:rStyle w:val="Zwaar"/>
        </w:rPr>
      </w:pPr>
      <w:r w:rsidRPr="005371C7">
        <w:rPr>
          <w:rStyle w:val="Zwaar"/>
        </w:rPr>
        <w:t>Bestanden</w:t>
      </w:r>
    </w:p>
    <w:p w14:paraId="14BAB308" w14:textId="77777777" w:rsidR="000D52F3" w:rsidRDefault="000D52F3" w:rsidP="00D540D3"/>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D52F3" w:rsidRPr="000D52F3" w14:paraId="5E3A3E48" w14:textId="77777777" w:rsidTr="000D52F3">
        <w:tc>
          <w:tcPr>
            <w:tcW w:w="4531" w:type="dxa"/>
            <w:shd w:val="clear" w:color="auto" w:fill="F2F2F2" w:themeFill="background1" w:themeFillShade="F2"/>
          </w:tcPr>
          <w:p w14:paraId="597300F0" w14:textId="77777777" w:rsidR="000D52F3" w:rsidRPr="000D52F3" w:rsidRDefault="007F730B" w:rsidP="000D52F3">
            <w:pPr>
              <w:rPr>
                <w:i/>
              </w:rPr>
            </w:pPr>
            <w:r>
              <w:rPr>
                <w:i/>
              </w:rPr>
              <w:t>Input voor het parse proces</w:t>
            </w:r>
          </w:p>
        </w:tc>
        <w:tc>
          <w:tcPr>
            <w:tcW w:w="4531" w:type="dxa"/>
            <w:shd w:val="clear" w:color="auto" w:fill="F2F2F2" w:themeFill="background1" w:themeFillShade="F2"/>
          </w:tcPr>
          <w:p w14:paraId="2BF7D885" w14:textId="77777777" w:rsidR="000D52F3" w:rsidRPr="000D52F3" w:rsidRDefault="000D52F3" w:rsidP="000D52F3">
            <w:pPr>
              <w:rPr>
                <w:i/>
              </w:rPr>
            </w:pPr>
            <w:r w:rsidRPr="000D52F3">
              <w:rPr>
                <w:i/>
              </w:rPr>
              <w:t>Geconverteerd naar intermediate</w:t>
            </w:r>
          </w:p>
        </w:tc>
      </w:tr>
      <w:tr w:rsidR="000D52F3" w14:paraId="1DF3E751" w14:textId="77777777" w:rsidTr="000D52F3">
        <w:tc>
          <w:tcPr>
            <w:tcW w:w="4531" w:type="dxa"/>
          </w:tcPr>
          <w:p w14:paraId="7B74336F" w14:textId="77777777" w:rsidR="000D52F3" w:rsidRDefault="000D52F3" w:rsidP="000D52F3"/>
        </w:tc>
        <w:tc>
          <w:tcPr>
            <w:tcW w:w="4531" w:type="dxa"/>
          </w:tcPr>
          <w:p w14:paraId="33E61D04" w14:textId="77777777" w:rsidR="000D52F3" w:rsidRDefault="000D52F3" w:rsidP="000D52F3"/>
        </w:tc>
      </w:tr>
      <w:tr w:rsidR="000D52F3" w:rsidRPr="00151B8A" w14:paraId="530176B7" w14:textId="77777777" w:rsidTr="000D52F3">
        <w:tc>
          <w:tcPr>
            <w:tcW w:w="4531" w:type="dxa"/>
          </w:tcPr>
          <w:p w14:paraId="30FDBF21" w14:textId="77777777" w:rsidR="000D52F3" w:rsidRPr="00D16405" w:rsidRDefault="000D52F3" w:rsidP="000D52F3">
            <w:pPr>
              <w:rPr>
                <w:lang w:val="en-US"/>
              </w:rPr>
            </w:pPr>
            <w:r w:rsidRPr="00D16405">
              <w:rPr>
                <w:lang w:val="en-US"/>
              </w:rPr>
              <w:t>Jmeter:</w:t>
            </w:r>
          </w:p>
          <w:p w14:paraId="119A3161" w14:textId="77777777" w:rsidR="000D52F3" w:rsidRPr="00D16405" w:rsidRDefault="000D52F3" w:rsidP="000D52F3">
            <w:pPr>
              <w:rPr>
                <w:lang w:val="en-US"/>
              </w:rPr>
            </w:pPr>
            <w:r w:rsidRPr="00D16405">
              <w:rPr>
                <w:lang w:val="en-US"/>
              </w:rPr>
              <w:t>_transactions.jtl</w:t>
            </w:r>
          </w:p>
          <w:p w14:paraId="6365084A" w14:textId="77777777" w:rsidR="000D52F3" w:rsidRPr="00D16405" w:rsidRDefault="000D52F3" w:rsidP="000D52F3">
            <w:pPr>
              <w:rPr>
                <w:lang w:val="en-US"/>
              </w:rPr>
            </w:pPr>
            <w:r w:rsidRPr="00D16405">
              <w:rPr>
                <w:lang w:val="en-US"/>
              </w:rPr>
              <w:t>_transactions.csv (jtl</w:t>
            </w:r>
            <w:r w:rsidR="007F730B" w:rsidRPr="00D16405">
              <w:rPr>
                <w:lang w:val="en-US"/>
              </w:rPr>
              <w:t xml:space="preserve"> </w:t>
            </w:r>
            <w:r w:rsidRPr="00D16405">
              <w:rPr>
                <w:lang w:val="en-US"/>
              </w:rPr>
              <w:t>-&gt;</w:t>
            </w:r>
            <w:r w:rsidR="007F730B" w:rsidRPr="00D16405">
              <w:rPr>
                <w:lang w:val="en-US"/>
              </w:rPr>
              <w:t xml:space="preserve"> </w:t>
            </w:r>
            <w:r w:rsidRPr="00D16405">
              <w:rPr>
                <w:lang w:val="en-US"/>
              </w:rPr>
              <w:t>csv)</w:t>
            </w:r>
          </w:p>
          <w:p w14:paraId="35FBE59C" w14:textId="77777777" w:rsidR="000D52F3" w:rsidRPr="00D16405" w:rsidRDefault="000D52F3" w:rsidP="000D52F3">
            <w:pPr>
              <w:rPr>
                <w:lang w:val="en-US"/>
              </w:rPr>
            </w:pPr>
          </w:p>
          <w:p w14:paraId="1BA46CA3" w14:textId="77777777" w:rsidR="000D52F3" w:rsidRPr="00D16405" w:rsidRDefault="000D52F3" w:rsidP="000D52F3">
            <w:pPr>
              <w:rPr>
                <w:lang w:val="en-US"/>
              </w:rPr>
            </w:pPr>
            <w:r w:rsidRPr="00D16405">
              <w:rPr>
                <w:lang w:val="en-US"/>
              </w:rPr>
              <w:t>Silkperformer:</w:t>
            </w:r>
          </w:p>
          <w:p w14:paraId="0DE87053" w14:textId="77777777" w:rsidR="000D52F3" w:rsidRPr="00D16405" w:rsidRDefault="000D52F3" w:rsidP="000D52F3">
            <w:pPr>
              <w:rPr>
                <w:lang w:val="en-US"/>
              </w:rPr>
            </w:pPr>
            <w:r w:rsidRPr="00D16405">
              <w:rPr>
                <w:lang w:val="en-US"/>
              </w:rPr>
              <w:t>_transactions.brp</w:t>
            </w:r>
          </w:p>
          <w:p w14:paraId="2929E217" w14:textId="77777777" w:rsidR="000D52F3" w:rsidRPr="00D16405" w:rsidRDefault="000D52F3" w:rsidP="000D52F3">
            <w:pPr>
              <w:rPr>
                <w:lang w:val="en-US"/>
              </w:rPr>
            </w:pPr>
            <w:r w:rsidRPr="00D16405">
              <w:rPr>
                <w:lang w:val="en-US"/>
              </w:rPr>
              <w:t>_transactions.tsd</w:t>
            </w:r>
          </w:p>
          <w:p w14:paraId="46D36033" w14:textId="77777777" w:rsidR="000D52F3" w:rsidRPr="00D16405" w:rsidRDefault="000D52F3" w:rsidP="000D52F3">
            <w:pPr>
              <w:rPr>
                <w:lang w:val="en-US"/>
              </w:rPr>
            </w:pPr>
            <w:r w:rsidRPr="00D16405">
              <w:rPr>
                <w:lang w:val="en-US"/>
              </w:rPr>
              <w:t>_transactions.csv (tsd</w:t>
            </w:r>
            <w:r w:rsidR="007F730B" w:rsidRPr="00D16405">
              <w:rPr>
                <w:lang w:val="en-US"/>
              </w:rPr>
              <w:t xml:space="preserve"> </w:t>
            </w:r>
            <w:r w:rsidRPr="00D16405">
              <w:rPr>
                <w:lang w:val="en-US"/>
              </w:rPr>
              <w:t>-&gt;</w:t>
            </w:r>
            <w:r w:rsidR="007F730B" w:rsidRPr="00D16405">
              <w:rPr>
                <w:lang w:val="en-US"/>
              </w:rPr>
              <w:t xml:space="preserve"> </w:t>
            </w:r>
            <w:r w:rsidRPr="00D16405">
              <w:rPr>
                <w:lang w:val="en-US"/>
              </w:rPr>
              <w:t>csv)</w:t>
            </w:r>
          </w:p>
          <w:p w14:paraId="361E682F" w14:textId="77777777" w:rsidR="000D52F3" w:rsidRPr="00D16405" w:rsidRDefault="000D52F3" w:rsidP="000D52F3">
            <w:pPr>
              <w:rPr>
                <w:lang w:val="en-US"/>
              </w:rPr>
            </w:pPr>
          </w:p>
        </w:tc>
        <w:tc>
          <w:tcPr>
            <w:tcW w:w="4531" w:type="dxa"/>
          </w:tcPr>
          <w:p w14:paraId="478F9CE1" w14:textId="77777777" w:rsidR="000D52F3" w:rsidRPr="00D16405" w:rsidRDefault="000D52F3" w:rsidP="000D52F3">
            <w:pPr>
              <w:rPr>
                <w:lang w:val="en-US"/>
              </w:rPr>
            </w:pPr>
            <w:r w:rsidRPr="00D16405">
              <w:rPr>
                <w:lang w:val="en-US"/>
              </w:rPr>
              <w:t>_intermediate.trs.csv</w:t>
            </w:r>
          </w:p>
          <w:p w14:paraId="6B823A5A" w14:textId="77777777" w:rsidR="000D52F3" w:rsidRPr="00D16405" w:rsidRDefault="000D52F3" w:rsidP="000D52F3">
            <w:pPr>
              <w:rPr>
                <w:lang w:val="en-US"/>
              </w:rPr>
            </w:pPr>
            <w:r w:rsidRPr="00D16405">
              <w:rPr>
                <w:lang w:val="en-US"/>
              </w:rPr>
              <w:t>_intermediate.msr.csv</w:t>
            </w:r>
          </w:p>
          <w:p w14:paraId="7E058DFF" w14:textId="77777777" w:rsidR="000D52F3" w:rsidRPr="00D16405" w:rsidRDefault="000D52F3" w:rsidP="000D52F3">
            <w:pPr>
              <w:rPr>
                <w:lang w:val="en-US"/>
              </w:rPr>
            </w:pPr>
            <w:r w:rsidRPr="00D16405">
              <w:rPr>
                <w:lang w:val="en-US"/>
              </w:rPr>
              <w:t>_intermedaite.var.csv</w:t>
            </w:r>
          </w:p>
          <w:p w14:paraId="362560DB" w14:textId="77777777" w:rsidR="000D52F3" w:rsidRPr="00D16405" w:rsidRDefault="000D52F3" w:rsidP="000D52F3">
            <w:pPr>
              <w:rPr>
                <w:lang w:val="en-US"/>
              </w:rPr>
            </w:pPr>
            <w:r w:rsidRPr="00D16405">
              <w:rPr>
                <w:lang w:val="en-US"/>
              </w:rPr>
              <w:t>_intermediate.trs.definitions</w:t>
            </w:r>
          </w:p>
        </w:tc>
      </w:tr>
      <w:tr w:rsidR="000D52F3" w14:paraId="5D833225" w14:textId="77777777" w:rsidTr="000D52F3">
        <w:tc>
          <w:tcPr>
            <w:tcW w:w="4531" w:type="dxa"/>
          </w:tcPr>
          <w:p w14:paraId="7A343D6B" w14:textId="77777777" w:rsidR="000D52F3" w:rsidRDefault="000D52F3" w:rsidP="000D52F3">
            <w:r>
              <w:t>Teststraat</w:t>
            </w:r>
            <w:r w:rsidR="007F730B">
              <w:t>:</w:t>
            </w:r>
          </w:p>
          <w:p w14:paraId="41252423" w14:textId="77777777" w:rsidR="000D52F3" w:rsidRDefault="000D52F3" w:rsidP="000D52F3">
            <w:r>
              <w:t>_intermediate.var.runinfo.csv</w:t>
            </w:r>
          </w:p>
        </w:tc>
        <w:tc>
          <w:tcPr>
            <w:tcW w:w="4531" w:type="dxa"/>
          </w:tcPr>
          <w:p w14:paraId="48E82CB4" w14:textId="77777777" w:rsidR="000D52F3" w:rsidRDefault="000D52F3" w:rsidP="000D52F3">
            <w:r>
              <w:t>Teststraat</w:t>
            </w:r>
            <w:r w:rsidR="007F730B">
              <w:t xml:space="preserve"> (doel=bron):</w:t>
            </w:r>
          </w:p>
          <w:p w14:paraId="0E07D501" w14:textId="77777777" w:rsidR="000D52F3" w:rsidRDefault="000D52F3" w:rsidP="000D52F3">
            <w:r>
              <w:t>_intermediate.var.runinfo.csv</w:t>
            </w:r>
          </w:p>
        </w:tc>
      </w:tr>
      <w:tr w:rsidR="000D52F3" w14:paraId="44560247" w14:textId="77777777" w:rsidTr="000D52F3">
        <w:tc>
          <w:tcPr>
            <w:tcW w:w="4531" w:type="dxa"/>
          </w:tcPr>
          <w:p w14:paraId="0D27AAC8" w14:textId="77777777" w:rsidR="000D52F3" w:rsidRDefault="000D52F3" w:rsidP="00D540D3"/>
        </w:tc>
        <w:tc>
          <w:tcPr>
            <w:tcW w:w="4531" w:type="dxa"/>
          </w:tcPr>
          <w:p w14:paraId="45CF7F5E" w14:textId="77777777" w:rsidR="000D52F3" w:rsidRDefault="000D52F3" w:rsidP="00D540D3"/>
        </w:tc>
      </w:tr>
    </w:tbl>
    <w:p w14:paraId="32A2426C" w14:textId="77777777" w:rsidR="000D52F3" w:rsidRPr="005371C7" w:rsidRDefault="00D478D5" w:rsidP="00D540D3">
      <w:pPr>
        <w:rPr>
          <w:rStyle w:val="Zwaar"/>
        </w:rPr>
      </w:pPr>
      <w:r w:rsidRPr="005371C7">
        <w:rPr>
          <w:rStyle w:val="Zwaar"/>
        </w:rPr>
        <w:t>Typen data</w:t>
      </w:r>
    </w:p>
    <w:p w14:paraId="15DB00E7" w14:textId="77777777" w:rsidR="00D478D5" w:rsidRDefault="00D478D5" w:rsidP="00D540D3"/>
    <w:p w14:paraId="0DBE6554" w14:textId="77777777" w:rsidR="00D478D5" w:rsidRDefault="00D478D5" w:rsidP="00D478D5">
      <w:r>
        <w:t>Er worden verschillende typen waarden geëxtraheerd:</w:t>
      </w:r>
    </w:p>
    <w:p w14:paraId="5C41FEF6" w14:textId="77777777" w:rsidR="00D478D5" w:rsidRDefault="00D478D5" w:rsidP="00D478D5"/>
    <w:p w14:paraId="6ADF0D17" w14:textId="77777777" w:rsidR="00D478D5" w:rsidRDefault="00D478D5" w:rsidP="00D478D5">
      <w:r>
        <w:t>TRS</w:t>
      </w:r>
      <w:r>
        <w:tab/>
        <w:t>transactiewaarden (</w:t>
      </w:r>
      <w:r w:rsidRPr="00D478D5">
        <w:t>count;minimum;average</w:t>
      </w:r>
      <w:r>
        <w:t>…</w:t>
      </w:r>
      <w:r w:rsidR="006332F9">
        <w:t>)*</w:t>
      </w:r>
    </w:p>
    <w:p w14:paraId="0A061083" w14:textId="77777777" w:rsidR="00D478D5" w:rsidRDefault="00D478D5" w:rsidP="00D478D5">
      <w:r>
        <w:t>MSR</w:t>
      </w:r>
      <w:r>
        <w:tab/>
        <w:t>measure waarden (tijdseries: meetwaard</w:t>
      </w:r>
      <w:r w:rsidR="005A6D93">
        <w:t>en, gescheiden door ‘;’</w:t>
      </w:r>
      <w:r>
        <w:t>)</w:t>
      </w:r>
    </w:p>
    <w:p w14:paraId="25B42D76" w14:textId="77777777" w:rsidR="00D478D5" w:rsidRDefault="00D478D5" w:rsidP="00D478D5">
      <w:r>
        <w:t>VAR</w:t>
      </w:r>
      <w:r>
        <w:tab/>
        <w:t>variabelen (variabele=waarde)</w:t>
      </w:r>
    </w:p>
    <w:p w14:paraId="0C40C05E" w14:textId="77777777" w:rsidR="00D478D5" w:rsidRDefault="00D478D5" w:rsidP="00D478D5"/>
    <w:p w14:paraId="2B2087FA" w14:textId="77777777" w:rsidR="00955C41" w:rsidRDefault="006332F9" w:rsidP="00955C41">
      <w:r>
        <w:t xml:space="preserve">* </w:t>
      </w:r>
      <w:r w:rsidR="00955C41">
        <w:t>serie statistische waarden</w:t>
      </w:r>
      <w:r>
        <w:t xml:space="preserve">, zie gegenereerde </w:t>
      </w:r>
      <w:r w:rsidRPr="006332F9">
        <w:t>_intermediate.trs.csv.definitions</w:t>
      </w:r>
      <w:r w:rsidR="009C118C">
        <w:t>:</w:t>
      </w:r>
    </w:p>
    <w:p w14:paraId="1A0D53A5" w14:textId="77777777" w:rsidR="00955C41" w:rsidRDefault="00955C41" w:rsidP="00955C41"/>
    <w:p w14:paraId="0C4EA1E8" w14:textId="77777777" w:rsidR="00955C41" w:rsidRDefault="00955C41" w:rsidP="00955C41">
      <w:pPr>
        <w:pStyle w:val="Lijstalinea"/>
        <w:numPr>
          <w:ilvl w:val="0"/>
          <w:numId w:val="23"/>
        </w:numPr>
      </w:pPr>
      <w:r w:rsidRPr="00955C41">
        <w:t>Count</w:t>
      </w:r>
    </w:p>
    <w:p w14:paraId="3FA60744" w14:textId="77777777" w:rsidR="00955C41" w:rsidRDefault="00955C41" w:rsidP="00955C41">
      <w:pPr>
        <w:pStyle w:val="Lijstalinea"/>
        <w:numPr>
          <w:ilvl w:val="0"/>
          <w:numId w:val="23"/>
        </w:numPr>
      </w:pPr>
      <w:r>
        <w:t>Minimum</w:t>
      </w:r>
    </w:p>
    <w:p w14:paraId="5F718834" w14:textId="77777777" w:rsidR="00955C41" w:rsidRDefault="00955C41" w:rsidP="00955C41">
      <w:pPr>
        <w:pStyle w:val="Lijstalinea"/>
        <w:numPr>
          <w:ilvl w:val="0"/>
          <w:numId w:val="23"/>
        </w:numPr>
      </w:pPr>
      <w:r>
        <w:t>Average</w:t>
      </w:r>
    </w:p>
    <w:p w14:paraId="21831E31" w14:textId="77777777" w:rsidR="00955C41" w:rsidRDefault="00955C41" w:rsidP="00955C41">
      <w:pPr>
        <w:pStyle w:val="Lijstalinea"/>
        <w:numPr>
          <w:ilvl w:val="0"/>
          <w:numId w:val="23"/>
        </w:numPr>
      </w:pPr>
      <w:r>
        <w:t>Maximum</w:t>
      </w:r>
    </w:p>
    <w:p w14:paraId="3E29F579" w14:textId="77777777" w:rsidR="00955C41" w:rsidRDefault="00955C41" w:rsidP="00955C41">
      <w:pPr>
        <w:pStyle w:val="Lijstalinea"/>
        <w:numPr>
          <w:ilvl w:val="0"/>
          <w:numId w:val="23"/>
        </w:numPr>
      </w:pPr>
      <w:r>
        <w:t>90 percentile</w:t>
      </w:r>
    </w:p>
    <w:p w14:paraId="6ABAFB38" w14:textId="77777777" w:rsidR="00955C41" w:rsidRDefault="00955C41" w:rsidP="00955C41">
      <w:pPr>
        <w:pStyle w:val="Lijstalinea"/>
        <w:numPr>
          <w:ilvl w:val="0"/>
          <w:numId w:val="23"/>
        </w:numPr>
      </w:pPr>
      <w:r>
        <w:t>Failed</w:t>
      </w:r>
    </w:p>
    <w:p w14:paraId="22449280" w14:textId="77777777" w:rsidR="00955C41" w:rsidRDefault="00955C41" w:rsidP="00955C41">
      <w:pPr>
        <w:pStyle w:val="Lijstalinea"/>
        <w:numPr>
          <w:ilvl w:val="0"/>
          <w:numId w:val="23"/>
        </w:numPr>
      </w:pPr>
      <w:r>
        <w:t>Canceled</w:t>
      </w:r>
    </w:p>
    <w:p w14:paraId="3BB4F558" w14:textId="77777777" w:rsidR="00955C41" w:rsidRDefault="00955C41" w:rsidP="00955C41">
      <w:pPr>
        <w:pStyle w:val="Lijstalinea"/>
        <w:numPr>
          <w:ilvl w:val="0"/>
          <w:numId w:val="23"/>
        </w:numPr>
      </w:pPr>
      <w:r>
        <w:t>Median</w:t>
      </w:r>
    </w:p>
    <w:p w14:paraId="2834F754" w14:textId="77777777" w:rsidR="00955C41" w:rsidRDefault="00955C41" w:rsidP="00955C41">
      <w:pPr>
        <w:pStyle w:val="Lijstalinea"/>
        <w:numPr>
          <w:ilvl w:val="0"/>
          <w:numId w:val="23"/>
        </w:numPr>
      </w:pPr>
      <w:r>
        <w:t>95 percentile</w:t>
      </w:r>
    </w:p>
    <w:p w14:paraId="13011A80" w14:textId="77777777" w:rsidR="00955C41" w:rsidRDefault="00955C41" w:rsidP="00955C41">
      <w:pPr>
        <w:pStyle w:val="Lijstalinea"/>
        <w:numPr>
          <w:ilvl w:val="0"/>
          <w:numId w:val="23"/>
        </w:numPr>
      </w:pPr>
      <w:r>
        <w:t>S</w:t>
      </w:r>
      <w:r w:rsidRPr="00955C41">
        <w:t>td deviation</w:t>
      </w:r>
    </w:p>
    <w:p w14:paraId="2C6250D5" w14:textId="77777777" w:rsidR="00D478D5" w:rsidRDefault="00D478D5" w:rsidP="00D540D3"/>
    <w:p w14:paraId="52C3B4EC" w14:textId="77777777" w:rsidR="006332F9" w:rsidRDefault="006332F9" w:rsidP="00D540D3">
      <w:r>
        <w:t>Voorbeelden intermediate format inhoud:</w:t>
      </w:r>
    </w:p>
    <w:p w14:paraId="3900AEC1" w14:textId="77777777" w:rsidR="006332F9" w:rsidRDefault="006332F9" w:rsidP="00D540D3"/>
    <w:p w14:paraId="6A3D06F7" w14:textId="77777777" w:rsidR="007834D7" w:rsidRDefault="00D478D5" w:rsidP="00D540D3">
      <w:r>
        <w:rPr>
          <w:noProof/>
        </w:rPr>
        <w:drawing>
          <wp:inline distT="0" distB="0" distL="0" distR="0" wp14:anchorId="07CFA0B8" wp14:editId="43556F50">
            <wp:extent cx="4468483" cy="9166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4783" cy="952815"/>
                    </a:xfrm>
                    <a:prstGeom prst="rect">
                      <a:avLst/>
                    </a:prstGeom>
                  </pic:spPr>
                </pic:pic>
              </a:graphicData>
            </a:graphic>
          </wp:inline>
        </w:drawing>
      </w:r>
    </w:p>
    <w:p w14:paraId="42411E4D" w14:textId="77777777" w:rsidR="007F730B" w:rsidRPr="00D1311D" w:rsidRDefault="006332F9" w:rsidP="00D540D3">
      <w:pPr>
        <w:rPr>
          <w:lang w:val="it-IT"/>
        </w:rPr>
      </w:pPr>
      <w:r w:rsidRPr="00D1311D">
        <w:rPr>
          <w:lang w:val="it-IT"/>
        </w:rPr>
        <w:t xml:space="preserve">Intermediate transactie data (statistieken) </w:t>
      </w:r>
      <w:r w:rsidR="007834D7" w:rsidRPr="00D1311D">
        <w:rPr>
          <w:lang w:val="it-IT"/>
        </w:rPr>
        <w:t>_intermediate.trs.csv</w:t>
      </w:r>
    </w:p>
    <w:p w14:paraId="57345161" w14:textId="77777777" w:rsidR="00955C41" w:rsidRDefault="005371C7" w:rsidP="00380E38">
      <w:r>
        <w:t>H</w:t>
      </w:r>
      <w:r w:rsidR="00FF048A">
        <w:t>et ‘value’ deel van transactiedata (trs) is een opsomming van statistische getallen</w:t>
      </w:r>
    </w:p>
    <w:p w14:paraId="0D22D52D" w14:textId="77777777" w:rsidR="00955C41" w:rsidRDefault="00955C41" w:rsidP="00D540D3"/>
    <w:p w14:paraId="0C58D826" w14:textId="77777777" w:rsidR="001A4C60" w:rsidRPr="00D16405" w:rsidRDefault="001A4C60" w:rsidP="00D540D3">
      <w:pPr>
        <w:rPr>
          <w:lang w:val="en-US"/>
        </w:rPr>
      </w:pPr>
      <w:r>
        <w:rPr>
          <w:noProof/>
        </w:rPr>
        <w:drawing>
          <wp:inline distT="0" distB="0" distL="0" distR="0" wp14:anchorId="3F9C19F1" wp14:editId="629C1022">
            <wp:extent cx="5760720" cy="11029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102995"/>
                    </a:xfrm>
                    <a:prstGeom prst="rect">
                      <a:avLst/>
                    </a:prstGeom>
                  </pic:spPr>
                </pic:pic>
              </a:graphicData>
            </a:graphic>
          </wp:inline>
        </w:drawing>
      </w:r>
      <w:r w:rsidR="006332F9" w:rsidRPr="00D16405">
        <w:rPr>
          <w:lang w:val="en-US"/>
        </w:rPr>
        <w:t xml:space="preserve">Intermediate measure data (timeseries) </w:t>
      </w:r>
      <w:r w:rsidRPr="00D16405">
        <w:rPr>
          <w:lang w:val="en-US"/>
        </w:rPr>
        <w:t>_intermedi</w:t>
      </w:r>
      <w:r w:rsidR="006332F9" w:rsidRPr="00D16405">
        <w:rPr>
          <w:lang w:val="en-US"/>
        </w:rPr>
        <w:t>ate.msr.csv</w:t>
      </w:r>
    </w:p>
    <w:p w14:paraId="4768D124" w14:textId="77777777" w:rsidR="006332F9" w:rsidRDefault="005371C7" w:rsidP="00380E38">
      <w:r>
        <w:t>Het ‘value’ d</w:t>
      </w:r>
      <w:r w:rsidR="00380E38">
        <w:t>e</w:t>
      </w:r>
      <w:r>
        <w:t>el van measure data (msr) is een serie met meetgegevens, één getal (avg) per iteratie.</w:t>
      </w:r>
    </w:p>
    <w:p w14:paraId="1B2C39C8" w14:textId="77777777" w:rsidR="006332F9" w:rsidRDefault="006332F9" w:rsidP="00D540D3"/>
    <w:p w14:paraId="0AB1701F" w14:textId="77777777" w:rsidR="005371C7" w:rsidRDefault="005371C7" w:rsidP="00D540D3"/>
    <w:p w14:paraId="54270D28" w14:textId="77777777" w:rsidR="005371C7" w:rsidRDefault="005371C7" w:rsidP="00D540D3">
      <w:r>
        <w:rPr>
          <w:noProof/>
        </w:rPr>
        <w:drawing>
          <wp:inline distT="0" distB="0" distL="0" distR="0" wp14:anchorId="1823E389" wp14:editId="33DCC9EC">
            <wp:extent cx="2838450" cy="876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8450" cy="876300"/>
                    </a:xfrm>
                    <a:prstGeom prst="rect">
                      <a:avLst/>
                    </a:prstGeom>
                  </pic:spPr>
                </pic:pic>
              </a:graphicData>
            </a:graphic>
          </wp:inline>
        </w:drawing>
      </w:r>
    </w:p>
    <w:p w14:paraId="7930A4B3" w14:textId="77777777" w:rsidR="006332F9" w:rsidRPr="00D1311D" w:rsidRDefault="005371C7" w:rsidP="00D540D3">
      <w:pPr>
        <w:rPr>
          <w:lang w:val="it-IT"/>
        </w:rPr>
      </w:pPr>
      <w:r w:rsidRPr="00D1311D">
        <w:rPr>
          <w:lang w:val="it-IT"/>
        </w:rPr>
        <w:t>Intermediate variabelen data _intermediate.var.csv</w:t>
      </w:r>
    </w:p>
    <w:p w14:paraId="5A2B59D1" w14:textId="77777777" w:rsidR="005371C7" w:rsidRDefault="005371C7" w:rsidP="00380E38">
      <w:r>
        <w:t>Het key=value format is het meest duidelijk zichtbaar in de variabelen intermediate csv.</w:t>
      </w:r>
    </w:p>
    <w:p w14:paraId="4C218B41" w14:textId="77777777" w:rsidR="00D540D3" w:rsidRPr="00D540D3" w:rsidRDefault="00D540D3" w:rsidP="00D540D3"/>
    <w:p w14:paraId="3DE81EC5" w14:textId="77777777" w:rsidR="00380E38" w:rsidRDefault="00380E38">
      <w:pPr>
        <w:spacing w:after="160" w:line="259" w:lineRule="auto"/>
      </w:pPr>
      <w:r>
        <w:br w:type="page"/>
      </w:r>
    </w:p>
    <w:p w14:paraId="0CF14376" w14:textId="77777777" w:rsidR="00D540D3" w:rsidRDefault="00D540D3" w:rsidP="00003D87">
      <w:pPr>
        <w:pStyle w:val="Kop4"/>
      </w:pPr>
      <w:r>
        <w:lastRenderedPageBreak/>
        <w:t>Database</w:t>
      </w:r>
    </w:p>
    <w:p w14:paraId="1EB5BBD1" w14:textId="77777777" w:rsidR="005371C7" w:rsidRDefault="00D95469" w:rsidP="005371C7">
      <w:r>
        <w:t>De intermediate format data wordt opgeslagen in een PostgreSQL database</w:t>
      </w:r>
      <w:r w:rsidR="00003D87">
        <w:t>, deze bevat vier tabellen</w:t>
      </w:r>
      <w:r>
        <w:t>.</w:t>
      </w:r>
    </w:p>
    <w:p w14:paraId="3CF31260" w14:textId="77777777" w:rsidR="00542FF0" w:rsidRDefault="00542FF0" w:rsidP="005371C7"/>
    <w:p w14:paraId="5414B15C" w14:textId="77777777" w:rsidR="005371C7" w:rsidRDefault="005371C7" w:rsidP="005371C7"/>
    <w:p w14:paraId="38E4F103" w14:textId="77777777" w:rsidR="00C1013D" w:rsidRDefault="00C1013D" w:rsidP="005371C7">
      <w:r>
        <w:rPr>
          <w:noProof/>
        </w:rPr>
        <w:drawing>
          <wp:inline distT="0" distB="0" distL="0" distR="0" wp14:anchorId="383B43B1" wp14:editId="54A0B8CA">
            <wp:extent cx="4157980" cy="27260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57980" cy="2726055"/>
                    </a:xfrm>
                    <a:prstGeom prst="rect">
                      <a:avLst/>
                    </a:prstGeom>
                    <a:noFill/>
                    <a:ln>
                      <a:noFill/>
                    </a:ln>
                  </pic:spPr>
                </pic:pic>
              </a:graphicData>
            </a:graphic>
          </wp:inline>
        </w:drawing>
      </w:r>
    </w:p>
    <w:p w14:paraId="41FECAB8" w14:textId="77777777" w:rsidR="00542FF0" w:rsidRPr="00003D87" w:rsidRDefault="00542FF0" w:rsidP="005371C7">
      <w:pPr>
        <w:rPr>
          <w:i/>
        </w:rPr>
      </w:pPr>
      <w:r w:rsidRPr="00003D87">
        <w:rPr>
          <w:i/>
        </w:rPr>
        <w:t>Datamodel database</w:t>
      </w:r>
    </w:p>
    <w:p w14:paraId="66B3CB62" w14:textId="77777777" w:rsidR="0073714D" w:rsidRDefault="0073714D" w:rsidP="005371C7"/>
    <w:p w14:paraId="1A8E66F0" w14:textId="77777777" w:rsidR="0073714D" w:rsidRDefault="0073714D" w:rsidP="005371C7"/>
    <w:tbl>
      <w:tblPr>
        <w:tblStyle w:val="Tabelraster"/>
        <w:tblW w:w="0" w:type="auto"/>
        <w:tblLook w:val="04A0" w:firstRow="1" w:lastRow="0" w:firstColumn="1" w:lastColumn="0" w:noHBand="0" w:noVBand="1"/>
      </w:tblPr>
      <w:tblGrid>
        <w:gridCol w:w="1413"/>
        <w:gridCol w:w="7649"/>
      </w:tblGrid>
      <w:tr w:rsidR="00AD5537" w:rsidRPr="00AD5537" w14:paraId="75F95121" w14:textId="77777777" w:rsidTr="00AD5537">
        <w:tc>
          <w:tcPr>
            <w:tcW w:w="1413" w:type="dxa"/>
          </w:tcPr>
          <w:p w14:paraId="640FD416" w14:textId="77777777" w:rsidR="00AD5537" w:rsidRPr="00AD5537" w:rsidRDefault="00AD5537" w:rsidP="00D95469">
            <w:r w:rsidRPr="00AD5537">
              <w:t>Project</w:t>
            </w:r>
          </w:p>
        </w:tc>
        <w:tc>
          <w:tcPr>
            <w:tcW w:w="7649" w:type="dxa"/>
          </w:tcPr>
          <w:p w14:paraId="4E483419" w14:textId="77777777" w:rsidR="00AD5537" w:rsidRDefault="00AD5537" w:rsidP="00D95469">
            <w:r w:rsidRPr="00AD5537">
              <w:t>per project een row</w:t>
            </w:r>
          </w:p>
          <w:p w14:paraId="43037055" w14:textId="77777777" w:rsidR="004E73C1" w:rsidRPr="00AD5537" w:rsidRDefault="004E73C1" w:rsidP="00D95469">
            <w:r>
              <w:t>name=project afkorting (moet uniek zijn)</w:t>
            </w:r>
          </w:p>
        </w:tc>
      </w:tr>
      <w:tr w:rsidR="00AD5537" w:rsidRPr="00AD5537" w14:paraId="2F3A9B70" w14:textId="77777777" w:rsidTr="00AD5537">
        <w:tc>
          <w:tcPr>
            <w:tcW w:w="1413" w:type="dxa"/>
          </w:tcPr>
          <w:p w14:paraId="78AA6089" w14:textId="77777777" w:rsidR="00AD5537" w:rsidRPr="00AD5537" w:rsidRDefault="00AD5537" w:rsidP="00D95469">
            <w:r w:rsidRPr="00AD5537">
              <w:t>Testrun</w:t>
            </w:r>
          </w:p>
        </w:tc>
        <w:tc>
          <w:tcPr>
            <w:tcW w:w="7649" w:type="dxa"/>
          </w:tcPr>
          <w:p w14:paraId="3B466A38" w14:textId="77777777" w:rsidR="00786600" w:rsidRDefault="00786600" w:rsidP="00D95469">
            <w:r>
              <w:t>Alle testruns behorende bij een project (1:n)</w:t>
            </w:r>
          </w:p>
          <w:p w14:paraId="1765C954" w14:textId="77777777" w:rsidR="00AD5537" w:rsidRDefault="00AD5537" w:rsidP="00D95469">
            <w:r w:rsidRPr="00AD5537">
              <w:t>name=datetime van de test</w:t>
            </w:r>
            <w:r w:rsidR="004E73C1">
              <w:t xml:space="preserve"> (moet uniek zijn)</w:t>
            </w:r>
          </w:p>
          <w:p w14:paraId="36E94CF8" w14:textId="77777777" w:rsidR="004E73C1" w:rsidRPr="00AD5537" w:rsidRDefault="00AD5537" w:rsidP="00D95469">
            <w:r>
              <w:t>enabled=zichtbaar of niet</w:t>
            </w:r>
          </w:p>
        </w:tc>
      </w:tr>
      <w:tr w:rsidR="00AD5537" w:rsidRPr="00AD5537" w14:paraId="7E8E5D24" w14:textId="77777777" w:rsidTr="00AD5537">
        <w:tc>
          <w:tcPr>
            <w:tcW w:w="1413" w:type="dxa"/>
          </w:tcPr>
          <w:p w14:paraId="7669ED41" w14:textId="77777777" w:rsidR="00AD5537" w:rsidRPr="00AD5537" w:rsidRDefault="00AD5537" w:rsidP="00D95469">
            <w:r w:rsidRPr="00AD5537">
              <w:t>Value</w:t>
            </w:r>
          </w:p>
        </w:tc>
        <w:tc>
          <w:tcPr>
            <w:tcW w:w="7649" w:type="dxa"/>
          </w:tcPr>
          <w:p w14:paraId="58BFC116" w14:textId="77777777" w:rsidR="00786600" w:rsidRDefault="00E324D6" w:rsidP="00D95469">
            <w:r>
              <w:t>Alle key-value paren behorende bij een testrun (1:n)</w:t>
            </w:r>
          </w:p>
          <w:p w14:paraId="4F5F472D" w14:textId="77777777" w:rsidR="00AD5537" w:rsidRPr="00D1311D" w:rsidRDefault="00AD5537" w:rsidP="00D95469">
            <w:pPr>
              <w:rPr>
                <w:lang w:val="en-US"/>
              </w:rPr>
            </w:pPr>
            <w:r w:rsidRPr="00D1311D">
              <w:rPr>
                <w:lang w:val="en-US"/>
              </w:rPr>
              <w:t>key=value pairs per testrun</w:t>
            </w:r>
          </w:p>
          <w:p w14:paraId="153A6F8E" w14:textId="77777777" w:rsidR="00AD5537" w:rsidRPr="00D1311D" w:rsidRDefault="00AD5537" w:rsidP="00D95469">
            <w:pPr>
              <w:rPr>
                <w:lang w:val="en-US"/>
              </w:rPr>
            </w:pPr>
            <w:r w:rsidRPr="00D1311D">
              <w:rPr>
                <w:lang w:val="en-US"/>
              </w:rPr>
              <w:t>category=trs, msr, var</w:t>
            </w:r>
          </w:p>
          <w:p w14:paraId="7DD644C4" w14:textId="77777777" w:rsidR="00AD5537" w:rsidRDefault="00AD5537" w:rsidP="00D95469">
            <w:r>
              <w:t>entity=servernaam e.d.</w:t>
            </w:r>
          </w:p>
          <w:p w14:paraId="20191D86" w14:textId="77777777" w:rsidR="004E73C1" w:rsidRPr="00AD5537" w:rsidRDefault="004E73C1" w:rsidP="00D95469">
            <w:r>
              <w:t>name=value combinaties moeten uniek zijn</w:t>
            </w:r>
          </w:p>
        </w:tc>
      </w:tr>
      <w:tr w:rsidR="00AD5537" w14:paraId="2DAB3C9B" w14:textId="77777777" w:rsidTr="00AD5537">
        <w:tc>
          <w:tcPr>
            <w:tcW w:w="1413" w:type="dxa"/>
          </w:tcPr>
          <w:p w14:paraId="36982883" w14:textId="77777777" w:rsidR="00AD5537" w:rsidRPr="00AD5537" w:rsidRDefault="00AD5537" w:rsidP="00D95469">
            <w:r w:rsidRPr="00AD5537">
              <w:t>Threshold</w:t>
            </w:r>
          </w:p>
        </w:tc>
        <w:tc>
          <w:tcPr>
            <w:tcW w:w="7649" w:type="dxa"/>
          </w:tcPr>
          <w:p w14:paraId="0656FBF1" w14:textId="77777777" w:rsidR="00E324D6" w:rsidRDefault="00E324D6" w:rsidP="00D95469">
            <w:r>
              <w:t>Threshold waarden die gelden voor een project (1:n)</w:t>
            </w:r>
          </w:p>
          <w:p w14:paraId="520BF191" w14:textId="77777777" w:rsidR="00AD5537" w:rsidRPr="00D1311D" w:rsidRDefault="00AD5537" w:rsidP="00D95469">
            <w:pPr>
              <w:rPr>
                <w:lang w:val="en-US"/>
              </w:rPr>
            </w:pPr>
            <w:r w:rsidRPr="00D1311D">
              <w:rPr>
                <w:lang w:val="en-US"/>
              </w:rPr>
              <w:t>pattern=transacatienaam pattern (regex)</w:t>
            </w:r>
          </w:p>
          <w:p w14:paraId="2F3F172D" w14:textId="77777777" w:rsidR="00AD5537" w:rsidRPr="00D1311D" w:rsidRDefault="00AD5537" w:rsidP="00D95469">
            <w:pPr>
              <w:rPr>
                <w:lang w:val="en-US"/>
              </w:rPr>
            </w:pPr>
            <w:r w:rsidRPr="00D1311D">
              <w:rPr>
                <w:lang w:val="en-US"/>
              </w:rPr>
              <w:t>th1=yellow threshold</w:t>
            </w:r>
          </w:p>
          <w:p w14:paraId="2268E879" w14:textId="77777777" w:rsidR="00AD5537" w:rsidRDefault="00AD5537" w:rsidP="00D95469">
            <w:r w:rsidRPr="00AD5537">
              <w:t>th2=red threshold</w:t>
            </w:r>
          </w:p>
        </w:tc>
      </w:tr>
    </w:tbl>
    <w:p w14:paraId="1D40C733" w14:textId="77777777" w:rsidR="005371C7" w:rsidRDefault="005371C7" w:rsidP="005371C7"/>
    <w:p w14:paraId="5926AE8A" w14:textId="77777777" w:rsidR="00E324D6" w:rsidRDefault="004E73C1" w:rsidP="005371C7">
      <w:r>
        <w:t>Alleen voor de threshold entiteit moet direct op de database gewerkt worden, alle overige entiteiten worden toegevoegd/gemuteerd/verwijderd via de programmatuur</w:t>
      </w:r>
      <w:r w:rsidR="00E324D6">
        <w:t>.</w:t>
      </w:r>
    </w:p>
    <w:p w14:paraId="3C02DB1F" w14:textId="77777777" w:rsidR="00E324D6" w:rsidRDefault="00E324D6" w:rsidP="005371C7"/>
    <w:p w14:paraId="549CF8D2" w14:textId="77777777" w:rsidR="00E324D6" w:rsidRDefault="00542FF0" w:rsidP="005371C7">
      <w:r>
        <w:t>Logica</w:t>
      </w:r>
    </w:p>
    <w:p w14:paraId="250271D9" w14:textId="77777777" w:rsidR="00E324D6" w:rsidRDefault="004E73C1" w:rsidP="00E324D6">
      <w:pPr>
        <w:pStyle w:val="Lijstalinea"/>
        <w:numPr>
          <w:ilvl w:val="0"/>
          <w:numId w:val="21"/>
        </w:numPr>
      </w:pPr>
      <w:r>
        <w:t>Het toevoegen van dubbele rijen wordt voorkomen door de database (uni</w:t>
      </w:r>
      <w:r w:rsidR="00E324D6">
        <w:t>que constraint</w:t>
      </w:r>
      <w:r>
        <w:t xml:space="preserve">), dus dubbel </w:t>
      </w:r>
      <w:r w:rsidR="00E324D6">
        <w:t>laden</w:t>
      </w:r>
      <w:r>
        <w:t xml:space="preserve"> van een testrun</w:t>
      </w:r>
      <w:r w:rsidR="00E324D6">
        <w:t xml:space="preserve"> met bijbehorende key-value pairs</w:t>
      </w:r>
      <w:r>
        <w:t xml:space="preserve"> </w:t>
      </w:r>
      <w:r w:rsidR="00E324D6">
        <w:t>kan (geeft geen fatale fouten) maar wordt op database geblokkeerd en heeft dus geen effect op de data</w:t>
      </w:r>
      <w:r>
        <w:t>.</w:t>
      </w:r>
    </w:p>
    <w:p w14:paraId="69D65856" w14:textId="151B1F99" w:rsidR="005371C7" w:rsidRPr="005371C7" w:rsidRDefault="00E324D6" w:rsidP="00E324D6">
      <w:pPr>
        <w:pStyle w:val="Lijstalinea"/>
        <w:numPr>
          <w:ilvl w:val="0"/>
          <w:numId w:val="21"/>
        </w:numPr>
      </w:pPr>
      <w:r>
        <w:lastRenderedPageBreak/>
        <w:t>Relaties tussen tabellen worden bewaakt door foreign key relaties. Het verwijderen van testruns waar nog value waarden aan hangen of projecten waar nog testruns voor bestaan wordt geblokkeerd door de database.</w:t>
      </w:r>
    </w:p>
    <w:p w14:paraId="5F07D885" w14:textId="77777777" w:rsidR="00D540D3" w:rsidRDefault="00D540D3" w:rsidP="00D540D3"/>
    <w:p w14:paraId="4B0A5B21" w14:textId="77777777" w:rsidR="00D540D3" w:rsidRDefault="00D540D3" w:rsidP="00003D87">
      <w:pPr>
        <w:pStyle w:val="Kop4"/>
      </w:pPr>
      <w:bookmarkStart w:id="34" w:name="_Ref535338023"/>
      <w:bookmarkStart w:id="35" w:name="_Ref535338026"/>
      <w:r>
        <w:t>HTML Template</w:t>
      </w:r>
      <w:bookmarkEnd w:id="34"/>
      <w:bookmarkEnd w:id="35"/>
    </w:p>
    <w:p w14:paraId="0B1B5CEC" w14:textId="7D875D6A" w:rsidR="00985859" w:rsidRDefault="00985859" w:rsidP="00985859">
      <w:r>
        <w:t>De HTML</w:t>
      </w:r>
      <w:r w:rsidR="00942872">
        <w:t>-</w:t>
      </w:r>
      <w:r>
        <w:t>templates bevatten variabelenamen die met een zoek-vervang methode uit de value tabellen gehaald worden.</w:t>
      </w:r>
      <w:r w:rsidR="00542FF0">
        <w:t xml:space="preserve"> De layout en keuze van af te drukken data wordt bepaald door de HTML</w:t>
      </w:r>
      <w:r w:rsidR="00942872">
        <w:t>-</w:t>
      </w:r>
      <w:r w:rsidR="00542FF0">
        <w:t>template, dus tijdens het merge-proces.</w:t>
      </w:r>
    </w:p>
    <w:p w14:paraId="33C88561" w14:textId="77777777" w:rsidR="00985859" w:rsidRDefault="00985859" w:rsidP="00985859"/>
    <w:p w14:paraId="2EB1A432" w14:textId="77777777" w:rsidR="00EF6513" w:rsidRPr="00003D87" w:rsidRDefault="00EF6513" w:rsidP="00003D87">
      <w:pPr>
        <w:pStyle w:val="Kop5"/>
        <w:rPr>
          <w:b/>
        </w:rPr>
      </w:pPr>
      <w:r w:rsidRPr="00003D87">
        <w:rPr>
          <w:b/>
        </w:rPr>
        <w:t>Variabelen uit het parse proces (var)</w:t>
      </w:r>
    </w:p>
    <w:p w14:paraId="6FF4D05A"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&lt;h3&gt;Specification&lt;/h3&gt;</w:t>
      </w:r>
    </w:p>
    <w:p w14:paraId="1DEA03C2"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&lt;table class="config"&gt;</w:t>
      </w:r>
    </w:p>
    <w:p w14:paraId="359EF515"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class="name"&gt;Comment&lt;/td&gt;&lt;td&gt;</w:t>
      </w:r>
      <w:r w:rsidRPr="00D1311D">
        <w:rPr>
          <w:rFonts w:ascii="Courier New" w:hAnsi="Courier New" w:cs="Courier New"/>
          <w:b/>
          <w:sz w:val="16"/>
          <w:szCs w:val="16"/>
          <w:lang w:val="en-US"/>
        </w:rPr>
        <w:t>${label}</w:t>
      </w:r>
      <w:r w:rsidRPr="00D1311D">
        <w:rPr>
          <w:rFonts w:ascii="Courier New" w:hAnsi="Courier New" w:cs="Courier New"/>
          <w:sz w:val="16"/>
          <w:szCs w:val="16"/>
          <w:lang w:val="en-US"/>
        </w:rPr>
        <w:t>&lt;/td&gt;&lt;/tr&gt;</w:t>
      </w:r>
    </w:p>
    <w:p w14:paraId="2E2CE4AC"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class="name"&gt;Workload&lt;/td&gt;&lt;td&gt;</w:t>
      </w:r>
      <w:r w:rsidRPr="00D1311D">
        <w:rPr>
          <w:rFonts w:ascii="Courier New" w:hAnsi="Courier New" w:cs="Courier New"/>
          <w:b/>
          <w:sz w:val="16"/>
          <w:szCs w:val="16"/>
          <w:lang w:val="en-US"/>
        </w:rPr>
        <w:t>${workload}</w:t>
      </w:r>
      <w:r w:rsidRPr="00D1311D">
        <w:rPr>
          <w:rFonts w:ascii="Courier New" w:hAnsi="Courier New" w:cs="Courier New"/>
          <w:sz w:val="16"/>
          <w:szCs w:val="16"/>
          <w:lang w:val="en-US"/>
        </w:rPr>
        <w:t>&lt;/td&gt;&lt;/tr&gt;</w:t>
      </w:r>
    </w:p>
    <w:p w14:paraId="0B4D5D40" w14:textId="77777777" w:rsidR="00985859" w:rsidRPr="00E029B1"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E029B1">
        <w:rPr>
          <w:rFonts w:ascii="Courier New" w:hAnsi="Courier New" w:cs="Courier New"/>
          <w:sz w:val="16"/>
          <w:szCs w:val="16"/>
        </w:rPr>
        <w:t>..</w:t>
      </w:r>
    </w:p>
    <w:p w14:paraId="31FF0DA8" w14:textId="77777777" w:rsidR="00985859" w:rsidRPr="00E324D6"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Cs w:val="20"/>
        </w:rPr>
      </w:pPr>
      <w:r w:rsidRPr="00E029B1">
        <w:rPr>
          <w:rFonts w:ascii="Courier New" w:hAnsi="Courier New" w:cs="Courier New"/>
          <w:sz w:val="16"/>
          <w:szCs w:val="16"/>
        </w:rPr>
        <w:t>&lt;/table&gt;</w:t>
      </w:r>
    </w:p>
    <w:p w14:paraId="20BBC2B8" w14:textId="77777777" w:rsidR="00E324D6" w:rsidRDefault="00E324D6" w:rsidP="00985859"/>
    <w:p w14:paraId="5E29DAC5" w14:textId="77777777" w:rsidR="00EF6513" w:rsidRPr="00003D87" w:rsidRDefault="00EF6513" w:rsidP="00003D87">
      <w:pPr>
        <w:pStyle w:val="Kop5"/>
        <w:rPr>
          <w:b/>
        </w:rPr>
      </w:pPr>
      <w:r w:rsidRPr="00003D87">
        <w:rPr>
          <w:b/>
        </w:rPr>
        <w:t>Door het merge proces on-the-fly gegenereerde variabelen (_var)</w:t>
      </w:r>
    </w:p>
    <w:p w14:paraId="06BA8DD0"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&lt;h3&gt;Specification&lt;/h3&gt;</w:t>
      </w:r>
    </w:p>
    <w:p w14:paraId="3DDF1AA9"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&lt;table class="config"&gt;</w:t>
      </w:r>
    </w:p>
    <w:p w14:paraId="330EA4C8" w14:textId="77777777" w:rsidR="00E324D6" w:rsidRPr="00D1311D" w:rsidRDefault="002C3475"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w:t>
      </w:r>
      <w:r w:rsidR="009C118C" w:rsidRPr="00D1311D">
        <w:rPr>
          <w:rFonts w:ascii="Courier New" w:hAnsi="Courier New" w:cs="Courier New"/>
          <w:sz w:val="16"/>
          <w:szCs w:val="16"/>
          <w:lang w:val="en-US"/>
        </w:rPr>
        <w:t>.</w:t>
      </w:r>
    </w:p>
    <w:p w14:paraId="53D448E6"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class="name"&gt;Baseline used&lt;/td&gt;&lt;td&gt;</w:t>
      </w:r>
      <w:r w:rsidRPr="00D1311D">
        <w:rPr>
          <w:rFonts w:ascii="Courier New" w:hAnsi="Courier New" w:cs="Courier New"/>
          <w:b/>
          <w:sz w:val="16"/>
          <w:szCs w:val="16"/>
          <w:lang w:val="en-US"/>
        </w:rPr>
        <w:t>${_baselineref}</w:t>
      </w:r>
      <w:r w:rsidRPr="00D1311D">
        <w:rPr>
          <w:rFonts w:ascii="Courier New" w:hAnsi="Courier New" w:cs="Courier New"/>
          <w:sz w:val="16"/>
          <w:szCs w:val="16"/>
          <w:lang w:val="en-US"/>
        </w:rPr>
        <w:t>&lt;/td&gt;&lt;/tr&gt;</w:t>
      </w:r>
    </w:p>
    <w:p w14:paraId="11FD7AE5"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class="name"&gt;Baseline reason&lt;/td&gt;&lt;td&gt;</w:t>
      </w:r>
      <w:r w:rsidRPr="00D1311D">
        <w:rPr>
          <w:rFonts w:ascii="Courier New" w:hAnsi="Courier New" w:cs="Courier New"/>
          <w:b/>
          <w:sz w:val="16"/>
          <w:szCs w:val="16"/>
          <w:lang w:val="en-US"/>
        </w:rPr>
        <w:t>${_baselinereason}</w:t>
      </w:r>
      <w:r w:rsidRPr="00D1311D">
        <w:rPr>
          <w:rFonts w:ascii="Courier New" w:hAnsi="Courier New" w:cs="Courier New"/>
          <w:sz w:val="16"/>
          <w:szCs w:val="16"/>
          <w:lang w:val="en-US"/>
        </w:rPr>
        <w:t>&lt;/td&gt;&lt;/tr&gt;</w:t>
      </w:r>
    </w:p>
    <w:p w14:paraId="446066C7"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class="name"&gt;Max trend items&lt;/td&gt;&lt;td&gt;${maxtrendcount}&lt;/td&gt;&lt;/tr&gt;</w:t>
      </w:r>
    </w:p>
    <w:p w14:paraId="4153B3FD" w14:textId="77777777" w:rsidR="00E324D6" w:rsidRDefault="00E324D6" w:rsidP="002C3475">
      <w:pPr>
        <w:pBdr>
          <w:top w:val="single" w:sz="4" w:space="1" w:color="auto"/>
          <w:left w:val="single" w:sz="4" w:space="4" w:color="auto"/>
          <w:bottom w:val="single" w:sz="4" w:space="1" w:color="auto"/>
          <w:right w:val="single" w:sz="4" w:space="4" w:color="auto"/>
        </w:pBdr>
      </w:pPr>
      <w:r w:rsidRPr="00E029B1">
        <w:rPr>
          <w:rFonts w:ascii="Courier New" w:hAnsi="Courier New" w:cs="Courier New"/>
          <w:sz w:val="16"/>
          <w:szCs w:val="16"/>
        </w:rPr>
        <w:t>&lt;/table&gt;</w:t>
      </w:r>
    </w:p>
    <w:p w14:paraId="432CC6A1" w14:textId="77777777" w:rsidR="002C3475" w:rsidRDefault="002C3475" w:rsidP="00985859"/>
    <w:p w14:paraId="27CCE089" w14:textId="77777777" w:rsidR="00EF6513" w:rsidRPr="00003D87" w:rsidRDefault="00EF6513" w:rsidP="00003D87">
      <w:pPr>
        <w:pStyle w:val="Kop5"/>
        <w:rPr>
          <w:b/>
        </w:rPr>
      </w:pPr>
      <w:r w:rsidRPr="00003D87">
        <w:rPr>
          <w:b/>
        </w:rPr>
        <w:t>Transactievariabelen met statistische reeks (var:2), kleurcode (var_c) en getalormat (:0.000)</w:t>
      </w:r>
    </w:p>
    <w:p w14:paraId="79CEBDA2"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&lt;/tr&gt;</w:t>
      </w:r>
    </w:p>
    <w:p w14:paraId="0B4DF634"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&lt;tr valign="top" class=""&gt;</w:t>
      </w:r>
    </w:p>
    <w:p w14:paraId="48EAD03A" w14:textId="77777777" w:rsidR="002C3475" w:rsidRPr="00D1311D" w:rsidRDefault="002C3475" w:rsidP="00E029B1">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en-US"/>
        </w:rPr>
      </w:pPr>
      <w:r w:rsidRPr="00D1311D">
        <w:rPr>
          <w:rFonts w:ascii="Courier New" w:hAnsi="Courier New" w:cs="Courier New"/>
          <w:sz w:val="16"/>
          <w:szCs w:val="16"/>
          <w:lang w:val="en-US"/>
        </w:rPr>
        <w:t>&lt;td class="name"&gt;ISZW_01_OpenStartPagina&lt;/td&gt;</w:t>
      </w:r>
    </w:p>
    <w:p w14:paraId="734328C5"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&lt;td&gt;</w:t>
      </w:r>
      <w:r w:rsidRPr="00D1311D">
        <w:rPr>
          <w:rFonts w:ascii="Courier New" w:hAnsi="Courier New" w:cs="Courier New"/>
          <w:b/>
          <w:sz w:val="16"/>
          <w:szCs w:val="16"/>
          <w:lang w:val="en-US"/>
        </w:rPr>
        <w:t>${ISZW_01_OpenStartPagina:0}</w:t>
      </w:r>
      <w:r w:rsidRPr="00D1311D">
        <w:rPr>
          <w:rFonts w:ascii="Courier New" w:hAnsi="Courier New" w:cs="Courier New"/>
          <w:sz w:val="16"/>
          <w:szCs w:val="16"/>
          <w:lang w:val="en-US"/>
        </w:rPr>
        <w:t>&lt;/td&gt;</w:t>
      </w:r>
    </w:p>
    <w:p w14:paraId="727FF663"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 class="</w:t>
      </w:r>
      <w:r w:rsidRPr="00D1311D">
        <w:rPr>
          <w:rFonts w:ascii="Courier New" w:hAnsi="Courier New" w:cs="Courier New"/>
          <w:b/>
          <w:sz w:val="16"/>
          <w:szCs w:val="16"/>
          <w:lang w:val="en-US"/>
        </w:rPr>
        <w:t>${ISZW_01_OpenStartPagina_c:1}</w:t>
      </w:r>
      <w:r w:rsidRPr="00D1311D">
        <w:rPr>
          <w:rFonts w:ascii="Courier New" w:hAnsi="Courier New" w:cs="Courier New"/>
          <w:sz w:val="16"/>
          <w:szCs w:val="16"/>
          <w:lang w:val="en-US"/>
        </w:rPr>
        <w:t>"&gt;</w:t>
      </w:r>
      <w:r w:rsidRPr="00D1311D">
        <w:rPr>
          <w:rFonts w:ascii="Courier New" w:hAnsi="Courier New" w:cs="Courier New"/>
          <w:b/>
          <w:sz w:val="16"/>
          <w:szCs w:val="16"/>
          <w:lang w:val="en-US"/>
        </w:rPr>
        <w:t>${ISZW_01_OpenStartPagina:1:0.000}</w:t>
      </w:r>
      <w:r w:rsidRPr="00D1311D">
        <w:rPr>
          <w:rFonts w:ascii="Courier New" w:hAnsi="Courier New" w:cs="Courier New"/>
          <w:sz w:val="16"/>
          <w:szCs w:val="16"/>
          <w:lang w:val="en-US"/>
        </w:rPr>
        <w:t>&lt;/td&gt;</w:t>
      </w:r>
    </w:p>
    <w:p w14:paraId="321C38AA" w14:textId="77777777" w:rsidR="002C3475" w:rsidRPr="00D1311D" w:rsidRDefault="002C3475" w:rsidP="009C118C">
      <w:pPr>
        <w:pBdr>
          <w:top w:val="single" w:sz="4" w:space="1" w:color="auto"/>
          <w:left w:val="single" w:sz="4" w:space="4" w:color="auto"/>
          <w:bottom w:val="single" w:sz="4" w:space="1" w:color="auto"/>
          <w:right w:val="single" w:sz="4" w:space="4" w:color="auto"/>
        </w:pBdr>
        <w:rPr>
          <w:lang w:val="en-US"/>
        </w:rPr>
      </w:pPr>
      <w:r w:rsidRPr="00D1311D">
        <w:rPr>
          <w:rFonts w:ascii="Courier New" w:hAnsi="Courier New" w:cs="Courier New"/>
          <w:sz w:val="16"/>
          <w:szCs w:val="16"/>
          <w:lang w:val="en-US"/>
        </w:rPr>
        <w:tab/>
        <w:t>&lt;td class="${ISZW_01_OpenStartPagina_c:2}"&gt;${ISZW_01_OpenStartPagina:2:0.000}&lt;/td&gt;</w:t>
      </w:r>
    </w:p>
    <w:p w14:paraId="7FB69F9B" w14:textId="77777777" w:rsidR="009C118C" w:rsidRPr="00D1311D" w:rsidRDefault="009C118C" w:rsidP="002C3475">
      <w:pPr>
        <w:rPr>
          <w:lang w:val="en-US"/>
        </w:rPr>
      </w:pPr>
    </w:p>
    <w:p w14:paraId="1C15F2F3" w14:textId="77777777" w:rsidR="002C3475" w:rsidRPr="00D1311D" w:rsidRDefault="00955C41" w:rsidP="009C118C">
      <w:pPr>
        <w:tabs>
          <w:tab w:val="left" w:pos="2694"/>
        </w:tabs>
        <w:rPr>
          <w:lang w:val="en-US"/>
        </w:rPr>
      </w:pPr>
      <w:r w:rsidRPr="00D1311D">
        <w:rPr>
          <w:lang w:val="en-US"/>
        </w:rPr>
        <w:t>${variabelenaam:0}</w:t>
      </w:r>
      <w:r w:rsidR="009C118C" w:rsidRPr="00D1311D">
        <w:rPr>
          <w:lang w:val="en-US"/>
        </w:rPr>
        <w:tab/>
        <w:t>=</w:t>
      </w:r>
      <w:r w:rsidRPr="00D1311D">
        <w:rPr>
          <w:lang w:val="en-US"/>
        </w:rPr>
        <w:t xml:space="preserve"> variabele index 0 (count</w:t>
      </w:r>
      <w:r w:rsidR="009C118C" w:rsidRPr="00D1311D">
        <w:rPr>
          <w:lang w:val="en-US"/>
        </w:rPr>
        <w:t>*</w:t>
      </w:r>
      <w:r w:rsidRPr="00D1311D">
        <w:rPr>
          <w:lang w:val="en-US"/>
        </w:rPr>
        <w:t>)</w:t>
      </w:r>
    </w:p>
    <w:p w14:paraId="11160EA6" w14:textId="77777777" w:rsidR="00955C41" w:rsidRPr="00D16405" w:rsidRDefault="00955C41" w:rsidP="009C118C">
      <w:pPr>
        <w:tabs>
          <w:tab w:val="left" w:pos="2694"/>
        </w:tabs>
      </w:pPr>
      <w:r w:rsidRPr="00D16405">
        <w:t>${variabelenaam_c:1}</w:t>
      </w:r>
      <w:r w:rsidR="009C118C" w:rsidRPr="00D16405">
        <w:tab/>
      </w:r>
      <w:r w:rsidRPr="00D16405">
        <w:t>= variabele index 1 (</w:t>
      </w:r>
      <w:r w:rsidR="009C118C" w:rsidRPr="00D16405">
        <w:t>minimum*) color code (groen, geel, rood)</w:t>
      </w:r>
    </w:p>
    <w:p w14:paraId="163CBCE4" w14:textId="77777777" w:rsidR="009C118C" w:rsidRDefault="009C118C" w:rsidP="009C118C">
      <w:pPr>
        <w:tabs>
          <w:tab w:val="left" w:pos="2694"/>
        </w:tabs>
      </w:pPr>
      <w:r w:rsidRPr="009C118C">
        <w:t>${</w:t>
      </w:r>
      <w:r>
        <w:t>variabelenaam</w:t>
      </w:r>
      <w:r w:rsidRPr="009C118C">
        <w:t>:1:0.000}</w:t>
      </w:r>
      <w:r>
        <w:tab/>
        <w:t>= variabele index 1* met decimaal format 0.000</w:t>
      </w:r>
    </w:p>
    <w:p w14:paraId="33272E5A" w14:textId="77777777" w:rsidR="009C118C" w:rsidRDefault="00EF6513" w:rsidP="009C118C">
      <w:pPr>
        <w:tabs>
          <w:tab w:val="left" w:pos="2694"/>
        </w:tabs>
      </w:pPr>
      <w:r>
        <w:t xml:space="preserve">* zie </w:t>
      </w:r>
      <w:r w:rsidR="009C118C">
        <w:t>typen</w:t>
      </w:r>
      <w:r>
        <w:t xml:space="preserve"> data</w:t>
      </w:r>
    </w:p>
    <w:p w14:paraId="0129FD07" w14:textId="77777777" w:rsidR="009C118C" w:rsidRDefault="009C118C" w:rsidP="009C118C">
      <w:pPr>
        <w:tabs>
          <w:tab w:val="left" w:pos="2694"/>
        </w:tabs>
      </w:pPr>
    </w:p>
    <w:p w14:paraId="42DCB036" w14:textId="77777777" w:rsidR="00EF6513" w:rsidRPr="00003D87" w:rsidRDefault="00EF6513" w:rsidP="00003D87">
      <w:pPr>
        <w:pStyle w:val="Kop5"/>
        <w:rPr>
          <w:b/>
        </w:rPr>
      </w:pPr>
      <w:r w:rsidRPr="00003D87">
        <w:rPr>
          <w:b/>
        </w:rPr>
        <w:t>Herhaling bij datareeksen $[${var:#}]</w:t>
      </w:r>
    </w:p>
    <w:p w14:paraId="2760EA13" w14:textId="77777777" w:rsidR="009C118C" w:rsidRPr="00474035" w:rsidRDefault="009C118C" w:rsidP="009C118C">
      <w:pPr>
        <w:pBdr>
          <w:top w:val="single" w:sz="4" w:space="1" w:color="auto"/>
          <w:left w:val="single" w:sz="4" w:space="4" w:color="auto"/>
          <w:bottom w:val="single" w:sz="4" w:space="1" w:color="auto"/>
          <w:right w:val="single" w:sz="4" w:space="4" w:color="auto"/>
        </w:pBdr>
        <w:rPr>
          <w:sz w:val="16"/>
          <w:szCs w:val="16"/>
          <w:lang w:val="en-US"/>
        </w:rPr>
      </w:pPr>
      <w:r w:rsidRPr="00474035">
        <w:rPr>
          <w:sz w:val="16"/>
          <w:szCs w:val="16"/>
          <w:lang w:val="en-US"/>
        </w:rPr>
        <w:t>…</w:t>
      </w:r>
    </w:p>
    <w:p w14:paraId="4C00B3C4" w14:textId="77777777" w:rsidR="009C118C" w:rsidRPr="00474035"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474035">
        <w:rPr>
          <w:rFonts w:ascii="Courier New" w:hAnsi="Courier New" w:cs="Courier New"/>
          <w:sz w:val="16"/>
          <w:szCs w:val="16"/>
          <w:lang w:val="en-US"/>
        </w:rPr>
        <w:tab/>
        <w:t>&lt;h2&gt;Trend (ms)&lt;/h2&gt;</w:t>
      </w:r>
    </w:p>
    <w:p w14:paraId="51FD5060"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&lt;table cellspacing="2" cellpadding="5" border="0" class="details"&gt;</w:t>
      </w:r>
    </w:p>
    <w:p w14:paraId="7E015B79"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 valign="top"&gt;</w:t>
      </w:r>
    </w:p>
    <w:p w14:paraId="151F20AE"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&lt;th&gt;Transaction&lt;/th&gt;</w:t>
      </w:r>
      <w:r w:rsidRPr="00D1311D">
        <w:rPr>
          <w:rFonts w:ascii="Courier New" w:hAnsi="Courier New" w:cs="Courier New"/>
          <w:b/>
          <w:sz w:val="16"/>
          <w:szCs w:val="16"/>
          <w:lang w:val="en-US"/>
        </w:rPr>
        <w:t>$[&lt;th&gt;${printableTime:#}&lt;/th&gt;]</w:t>
      </w:r>
    </w:p>
    <w:p w14:paraId="66356017"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w:t>
      </w:r>
    </w:p>
    <w:p w14:paraId="28B44AFE"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 valign="top" class=""&gt;</w:t>
      </w:r>
    </w:p>
    <w:p w14:paraId="27ADB6AF"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 class="name"&gt;ISZW_01_OpenStartPagina&lt;/td&gt;</w:t>
      </w:r>
    </w:p>
    <w:p w14:paraId="4E462B32" w14:textId="77777777" w:rsidR="009C118C" w:rsidRPr="00D1311D" w:rsidRDefault="009C118C" w:rsidP="009C118C">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en-US"/>
        </w:rPr>
      </w:pPr>
      <w:r w:rsidRPr="00D1311D">
        <w:rPr>
          <w:rFonts w:ascii="Courier New" w:hAnsi="Courier New" w:cs="Courier New"/>
          <w:b/>
          <w:sz w:val="16"/>
          <w:szCs w:val="16"/>
          <w:lang w:val="en-US"/>
        </w:rPr>
        <w:t>$[&lt;td class="${ISZW_01_OpenStartPagina_c:#}"&gt;${ISZW_01_OpenStartPagina:#:0.000}&lt;/td&gt;]</w:t>
      </w:r>
    </w:p>
    <w:p w14:paraId="74F3EBE9"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w:t>
      </w:r>
    </w:p>
    <w:p w14:paraId="4CAE462D"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 valign="top" class=""&gt;</w:t>
      </w:r>
    </w:p>
    <w:p w14:paraId="54C701FD"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 class="name"&gt;ISZW_01_OpenStartPagina2&lt;/td&gt;</w:t>
      </w:r>
    </w:p>
    <w:p w14:paraId="71A43859" w14:textId="77777777" w:rsidR="009C118C" w:rsidRPr="00D16405" w:rsidRDefault="009C118C" w:rsidP="009C118C">
      <w:pPr>
        <w:pBdr>
          <w:top w:val="single" w:sz="4" w:space="1" w:color="auto"/>
          <w:left w:val="single" w:sz="4" w:space="4" w:color="auto"/>
          <w:bottom w:val="single" w:sz="4" w:space="1" w:color="auto"/>
          <w:right w:val="single" w:sz="4" w:space="4" w:color="auto"/>
        </w:pBdr>
        <w:ind w:firstLine="708"/>
        <w:rPr>
          <w:rFonts w:ascii="Courier New" w:hAnsi="Courier New" w:cs="Courier New"/>
          <w:b/>
          <w:sz w:val="16"/>
          <w:szCs w:val="16"/>
        </w:rPr>
      </w:pPr>
      <w:r w:rsidRPr="00D16405">
        <w:rPr>
          <w:rFonts w:ascii="Courier New" w:hAnsi="Courier New" w:cs="Courier New"/>
          <w:b/>
          <w:sz w:val="16"/>
          <w:szCs w:val="16"/>
        </w:rPr>
        <w:t>$[&lt;td class="${ISZW_01_OpenStartPagina2_c:#}"&gt;${ISZW_01_OpenStartPagina2:#:0.000}&lt;/td&gt;]</w:t>
      </w:r>
    </w:p>
    <w:p w14:paraId="4412AEAF" w14:textId="77777777" w:rsidR="009C118C" w:rsidRPr="009C118C"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D16405">
        <w:rPr>
          <w:rFonts w:ascii="Courier New" w:hAnsi="Courier New" w:cs="Courier New"/>
          <w:sz w:val="16"/>
          <w:szCs w:val="16"/>
        </w:rPr>
        <w:lastRenderedPageBreak/>
        <w:tab/>
      </w:r>
      <w:r w:rsidRPr="009C118C">
        <w:rPr>
          <w:rFonts w:ascii="Courier New" w:hAnsi="Courier New" w:cs="Courier New"/>
          <w:sz w:val="16"/>
          <w:szCs w:val="16"/>
        </w:rPr>
        <w:t>&lt;/tr&gt;</w:t>
      </w:r>
    </w:p>
    <w:p w14:paraId="1BC44F43" w14:textId="77777777" w:rsidR="009C118C" w:rsidRPr="009C118C"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9C118C">
        <w:rPr>
          <w:rFonts w:ascii="Courier New" w:hAnsi="Courier New" w:cs="Courier New"/>
          <w:sz w:val="16"/>
          <w:szCs w:val="16"/>
        </w:rPr>
        <w:t>...</w:t>
      </w:r>
    </w:p>
    <w:p w14:paraId="55216F17" w14:textId="77777777" w:rsidR="009C118C" w:rsidRDefault="009C118C" w:rsidP="00985859"/>
    <w:p w14:paraId="7EAFB692" w14:textId="46A3EAA4" w:rsidR="009C118C" w:rsidRDefault="009C118C" w:rsidP="00985859">
      <w:r>
        <w:t>Wanneer voor een serie metingen dezelfde waarde moet worden afgedrukt, bijvoorbeeld het 90 percentiel van een transactie voor elke x laatste metingen, wordt herhaling gebruikt $[dit wordt herhaald]. De # is de waarde uit de meting reeks (0=1</w:t>
      </w:r>
      <w:r w:rsidRPr="009C118C">
        <w:rPr>
          <w:vertAlign w:val="superscript"/>
        </w:rPr>
        <w:t>e</w:t>
      </w:r>
      <w:r>
        <w:t xml:space="preserve"> meting, 1=2</w:t>
      </w:r>
      <w:r w:rsidRPr="009C118C">
        <w:rPr>
          <w:vertAlign w:val="superscript"/>
        </w:rPr>
        <w:t>e</w:t>
      </w:r>
      <w:r>
        <w:t xml:space="preserve"> meting…)</w:t>
      </w:r>
      <w:r w:rsidR="00EF6513">
        <w:t>, de # wordt door de merge tool zelf vervangen door volgnummers. Welke waarde uit de statistische set wordt herhaald, wordt bepaald op command</w:t>
      </w:r>
      <w:r w:rsidR="00905814">
        <w:t>-</w:t>
      </w:r>
      <w:r w:rsidR="00EF6513">
        <w:t>line in de merge tool</w:t>
      </w:r>
      <w:r w:rsidR="008D0A9A">
        <w:t>s</w:t>
      </w:r>
      <w:r w:rsidR="00EF6513">
        <w:t xml:space="preserve"> srt.mergetransaactions.exe, srt.mergevariables.exe … Bijvoorbeeld 90 percentile: </w:t>
      </w:r>
      <w:r w:rsidR="00EF6513" w:rsidRPr="008D0A9A">
        <w:rPr>
          <w:b/>
        </w:rPr>
        <w:t>indexvalue=4</w:t>
      </w:r>
      <w:r w:rsidR="00EF6513">
        <w:t>, zie Typen Data.</w:t>
      </w:r>
    </w:p>
    <w:p w14:paraId="35FBEA7D" w14:textId="77777777" w:rsidR="009C118C" w:rsidRDefault="009C118C" w:rsidP="00985859"/>
    <w:p w14:paraId="1C5F832C" w14:textId="4D17AC16" w:rsidR="00985859" w:rsidRPr="00985859" w:rsidRDefault="00BE00AF" w:rsidP="00985859">
      <w:r>
        <w:t>Let op: de open- en sluitkarakters van de variabelen {} en de herhaling [] wordt gezocht op dezelfde regel. Er wordt niet over regels heen gezocht naar een sluit-tag.  Deze restrictie geldt omwille van eenvoud en voldoet voor nu.</w:t>
      </w:r>
      <w:r w:rsidR="000E0C8F">
        <w:t xml:space="preserve"> Deze logica kan worden verstoord door het gebruik van HTML</w:t>
      </w:r>
      <w:r w:rsidR="00A10C3C">
        <w:t>-</w:t>
      </w:r>
      <w:r w:rsidR="000E0C8F">
        <w:t>formattering tools.</w:t>
      </w:r>
    </w:p>
    <w:p w14:paraId="1737E696" w14:textId="77777777" w:rsidR="000E0C8F" w:rsidRDefault="000E0C8F" w:rsidP="000E0C8F">
      <w:pPr>
        <w:ind w:firstLine="426"/>
      </w:pPr>
    </w:p>
    <w:p w14:paraId="5695B36D" w14:textId="77777777" w:rsidR="000E0C8F" w:rsidRPr="00003D87" w:rsidRDefault="000E0C8F" w:rsidP="00003D87">
      <w:pPr>
        <w:pStyle w:val="Kop5"/>
        <w:rPr>
          <w:b/>
        </w:rPr>
      </w:pPr>
      <w:r w:rsidRPr="00003D87">
        <w:rPr>
          <w:b/>
        </w:rPr>
        <w:t>Default waarde bij ‘geen waarde’</w:t>
      </w:r>
    </w:p>
    <w:p w14:paraId="48113982" w14:textId="77777777" w:rsidR="000E0C8F" w:rsidRPr="00E029B1" w:rsidRDefault="000E0C8F" w:rsidP="000E0C8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E029B1">
        <w:rPr>
          <w:rFonts w:ascii="Courier New" w:hAnsi="Courier New" w:cs="Courier New"/>
          <w:sz w:val="16"/>
          <w:szCs w:val="16"/>
        </w:rPr>
        <w:t>...</w:t>
      </w:r>
    </w:p>
    <w:p w14:paraId="57D8130E" w14:textId="77777777" w:rsidR="000E0C8F" w:rsidRPr="00E029B1"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rPr>
      </w:pPr>
      <w:r w:rsidRPr="00E029B1">
        <w:rPr>
          <w:rFonts w:ascii="Courier New" w:hAnsi="Courier New" w:cs="Courier New"/>
          <w:sz w:val="16"/>
          <w:szCs w:val="16"/>
        </w:rPr>
        <w:t>name: '00200_opstartpagina_in',</w:t>
      </w:r>
    </w:p>
    <w:p w14:paraId="175FF055" w14:textId="77777777" w:rsidR="000E0C8F" w:rsidRPr="00E029B1"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rPr>
      </w:pPr>
      <w:r w:rsidRPr="00E029B1">
        <w:rPr>
          <w:rFonts w:ascii="Courier New" w:hAnsi="Courier New" w:cs="Courier New"/>
          <w:sz w:val="16"/>
          <w:szCs w:val="16"/>
        </w:rPr>
        <w:t>yAxis: 1,</w:t>
      </w:r>
    </w:p>
    <w:p w14:paraId="5693A41A" w14:textId="77777777" w:rsidR="000E0C8F" w:rsidRPr="00D1311D"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it-IT"/>
        </w:rPr>
      </w:pPr>
      <w:r w:rsidRPr="00D1311D">
        <w:rPr>
          <w:rFonts w:ascii="Courier New" w:hAnsi="Courier New" w:cs="Courier New"/>
          <w:sz w:val="16"/>
          <w:szCs w:val="16"/>
          <w:lang w:val="it-IT"/>
        </w:rPr>
        <w:t>data: [null$[,</w:t>
      </w:r>
      <w:r w:rsidRPr="00D1311D">
        <w:rPr>
          <w:rFonts w:ascii="Courier New" w:hAnsi="Courier New" w:cs="Courier New"/>
          <w:b/>
          <w:sz w:val="16"/>
          <w:szCs w:val="16"/>
          <w:lang w:val="it-IT"/>
        </w:rPr>
        <w:t>${00200_opstartpagina_in:#:0.000:null</w:t>
      </w:r>
      <w:r w:rsidRPr="00D1311D">
        <w:rPr>
          <w:rFonts w:ascii="Courier New" w:hAnsi="Courier New" w:cs="Courier New"/>
          <w:sz w:val="16"/>
          <w:szCs w:val="16"/>
          <w:lang w:val="it-IT"/>
        </w:rPr>
        <w:t>}]],</w:t>
      </w:r>
    </w:p>
    <w:p w14:paraId="790B4E43" w14:textId="77777777" w:rsidR="000E0C8F" w:rsidRPr="001E2481"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en-US"/>
        </w:rPr>
      </w:pPr>
      <w:r w:rsidRPr="001E2481">
        <w:rPr>
          <w:rFonts w:ascii="Courier New" w:hAnsi="Courier New" w:cs="Courier New"/>
          <w:sz w:val="16"/>
          <w:szCs w:val="16"/>
          <w:lang w:val="en-US"/>
        </w:rPr>
        <w:t>tooltip: {</w:t>
      </w:r>
    </w:p>
    <w:p w14:paraId="41C651DB" w14:textId="77777777" w:rsidR="000E0C8F" w:rsidRPr="009D0EE6"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rPr>
      </w:pPr>
      <w:r w:rsidRPr="001E2481">
        <w:rPr>
          <w:rFonts w:ascii="Courier New" w:hAnsi="Courier New" w:cs="Courier New"/>
          <w:sz w:val="16"/>
          <w:szCs w:val="16"/>
          <w:lang w:val="en-US"/>
        </w:rPr>
        <w:tab/>
      </w:r>
      <w:r w:rsidRPr="009D0EE6">
        <w:rPr>
          <w:rFonts w:ascii="Courier New" w:hAnsi="Courier New" w:cs="Courier New"/>
          <w:sz w:val="16"/>
          <w:szCs w:val="16"/>
        </w:rPr>
        <w:t>valueSuffix: ' s'</w:t>
      </w:r>
    </w:p>
    <w:p w14:paraId="703F1F97" w14:textId="77777777" w:rsidR="000E0C8F" w:rsidRPr="009D0EE6"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8"/>
          <w:szCs w:val="18"/>
        </w:rPr>
      </w:pPr>
      <w:r w:rsidRPr="009D0EE6">
        <w:rPr>
          <w:rFonts w:ascii="Courier New" w:hAnsi="Courier New" w:cs="Courier New"/>
          <w:sz w:val="16"/>
          <w:szCs w:val="16"/>
        </w:rPr>
        <w:t>}</w:t>
      </w:r>
    </w:p>
    <w:p w14:paraId="40ABC650" w14:textId="77777777" w:rsidR="000E0C8F" w:rsidRPr="009D0EE6" w:rsidRDefault="000E0C8F" w:rsidP="00D540D3"/>
    <w:p w14:paraId="18E3B89E" w14:textId="77777777" w:rsidR="000E0C8F" w:rsidRDefault="000E0C8F" w:rsidP="00D540D3">
      <w:r>
        <w:t>Er is een derde formattering parameter mogelijk bij variabelen (hier: null), dit is een default waarde. Deze string wordt gebruikt wanneer de data serie op dit punt geen data bevat, met name handig bij measures (timeseries) voor het afdrukken van ‘niet gemeten’ waarden.</w:t>
      </w:r>
    </w:p>
    <w:p w14:paraId="732E38CC" w14:textId="77777777" w:rsidR="000E0C8F" w:rsidRPr="00666500" w:rsidRDefault="000E0C8F" w:rsidP="00D540D3"/>
    <w:p w14:paraId="4F45DB2D" w14:textId="77777777" w:rsidR="006C7857" w:rsidRDefault="0042227A" w:rsidP="00003D87">
      <w:pPr>
        <w:pStyle w:val="Kop4"/>
      </w:pPr>
      <w:r>
        <w:t>Fout</w:t>
      </w:r>
      <w:r w:rsidR="006C7857">
        <w:t>opsporing</w:t>
      </w:r>
    </w:p>
    <w:p w14:paraId="45F62AEF" w14:textId="77777777" w:rsidR="006C7857" w:rsidRDefault="006C7857" w:rsidP="006C7857">
      <w:r>
        <w:t xml:space="preserve">Wanneer bij het genereren van een rapport fouten zijn opgetreden, kijk </w:t>
      </w:r>
      <w:r w:rsidR="00446ADA">
        <w:t xml:space="preserve">dan </w:t>
      </w:r>
      <w:r>
        <w:t>eerst naar de inhoud van bes</w:t>
      </w:r>
      <w:r w:rsidR="000D5B0D">
        <w:t>t</w:t>
      </w:r>
      <w:r>
        <w:t>and:</w:t>
      </w:r>
    </w:p>
    <w:p w14:paraId="0FD9E7A5" w14:textId="77777777" w:rsidR="000D5B0D" w:rsidRDefault="000D5B0D" w:rsidP="006C7857"/>
    <w:p w14:paraId="35987018" w14:textId="77777777" w:rsidR="006C7857" w:rsidRPr="000D5B0D" w:rsidRDefault="00446ADA" w:rsidP="006C7857">
      <w:pPr>
        <w:rPr>
          <w:rFonts w:ascii="Courier New" w:hAnsi="Courier New" w:cs="Courier New"/>
        </w:rPr>
      </w:pPr>
      <w:r>
        <w:rPr>
          <w:rFonts w:ascii="Courier New" w:hAnsi="Courier New" w:cs="Courier New"/>
          <w:highlight w:val="lightGray"/>
        </w:rPr>
        <w:t>..\ReportTool\report\</w:t>
      </w:r>
      <w:r w:rsidR="006C7857" w:rsidRPr="00446ADA">
        <w:rPr>
          <w:rFonts w:ascii="Courier New" w:hAnsi="Courier New" w:cs="Courier New"/>
          <w:highlight w:val="lightGray"/>
        </w:rPr>
        <w:t>&lt;project&gt;_report.exitcode</w:t>
      </w:r>
    </w:p>
    <w:p w14:paraId="341129AD" w14:textId="77777777" w:rsidR="000D5B0D" w:rsidRDefault="000D5B0D" w:rsidP="006C7857"/>
    <w:p w14:paraId="1178AD57" w14:textId="77777777" w:rsidR="006C7857" w:rsidRDefault="000D5B0D" w:rsidP="006C7857">
      <w:r>
        <w:t>Voorbeeld:</w:t>
      </w:r>
    </w:p>
    <w:p w14:paraId="5D9E8DC3" w14:textId="77777777" w:rsidR="000D5B0D" w:rsidRDefault="000D5B0D" w:rsidP="006C7857">
      <w:r>
        <w:rPr>
          <w:noProof/>
        </w:rPr>
        <w:drawing>
          <wp:inline distT="0" distB="0" distL="0" distR="0" wp14:anchorId="34DDEEE8" wp14:editId="412305BC">
            <wp:extent cx="1466571" cy="38821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6571" cy="388210"/>
                    </a:xfrm>
                    <a:prstGeom prst="rect">
                      <a:avLst/>
                    </a:prstGeom>
                  </pic:spPr>
                </pic:pic>
              </a:graphicData>
            </a:graphic>
          </wp:inline>
        </w:drawing>
      </w:r>
    </w:p>
    <w:p w14:paraId="26B163A8" w14:textId="77777777" w:rsidR="000D5B0D" w:rsidRPr="00446ADA" w:rsidRDefault="000D5B0D" w:rsidP="006C7857">
      <w:pPr>
        <w:rPr>
          <w:rStyle w:val="Subtielebenadrukking"/>
        </w:rPr>
      </w:pPr>
      <w:r w:rsidRPr="00446ADA">
        <w:rPr>
          <w:rStyle w:val="Subtielebenadrukking"/>
        </w:rPr>
        <w:t>Inhoud cs_report.exitcode</w:t>
      </w:r>
    </w:p>
    <w:p w14:paraId="7E48FA7F" w14:textId="77777777" w:rsidR="000D5B0D" w:rsidRDefault="000D5B0D" w:rsidP="006C7857"/>
    <w:p w14:paraId="50BECB81" w14:textId="1843B76E" w:rsidR="006C7857" w:rsidRDefault="00446ADA" w:rsidP="006C7857">
      <w:r>
        <w:t>Exit</w:t>
      </w:r>
      <w:r w:rsidR="00905814">
        <w:t xml:space="preserve"> </w:t>
      </w:r>
      <w:r>
        <w:t>codes:</w:t>
      </w:r>
    </w:p>
    <w:p w14:paraId="4291E6F5" w14:textId="77777777" w:rsidR="00446ADA" w:rsidRDefault="00446ADA" w:rsidP="006C7857"/>
    <w:p w14:paraId="72562FB3" w14:textId="77777777" w:rsidR="006C7857" w:rsidRDefault="006C7857" w:rsidP="006C7857">
      <w:r>
        <w:t>0 = goed</w:t>
      </w:r>
    </w:p>
    <w:p w14:paraId="6F70D90A" w14:textId="77777777" w:rsidR="006C7857" w:rsidRDefault="006C7857" w:rsidP="006C7857">
      <w:r>
        <w:t>1 = fout tijdens verzamelen</w:t>
      </w:r>
      <w:r w:rsidR="000D5B0D">
        <w:t xml:space="preserve"> </w:t>
      </w:r>
      <w:r>
        <w:t>van data</w:t>
      </w:r>
      <w:r w:rsidR="000D5B0D">
        <w:t xml:space="preserve"> (missing file error)</w:t>
      </w:r>
    </w:p>
    <w:p w14:paraId="57434DF1" w14:textId="77777777" w:rsidR="006C7857" w:rsidRDefault="006C7857" w:rsidP="006C7857">
      <w:r>
        <w:t xml:space="preserve">2 = fout tijdens </w:t>
      </w:r>
      <w:r w:rsidR="000D5B0D">
        <w:t>parsen van data (parse error)</w:t>
      </w:r>
    </w:p>
    <w:p w14:paraId="4C11F363" w14:textId="77777777" w:rsidR="000D5B0D" w:rsidRDefault="000D5B0D" w:rsidP="006C7857">
      <w:r>
        <w:t>3 = fout tijdens het mergen van database data en template (merge error)</w:t>
      </w:r>
    </w:p>
    <w:p w14:paraId="67B2F8D3" w14:textId="196D7C3C" w:rsidR="000D5B0D" w:rsidRDefault="000D5B0D" w:rsidP="006C7857">
      <w:r>
        <w:t xml:space="preserve">4 = fout tijdens het </w:t>
      </w:r>
      <w:r w:rsidR="00A10C3C">
        <w:t>kopiëren</w:t>
      </w:r>
      <w:r>
        <w:t xml:space="preserve"> van resultaat naar target directory (wrap</w:t>
      </w:r>
      <w:r w:rsidR="00905814">
        <w:t>-</w:t>
      </w:r>
      <w:r>
        <w:t>up error)</w:t>
      </w:r>
    </w:p>
    <w:p w14:paraId="5800AB04" w14:textId="77777777" w:rsidR="006C7857" w:rsidRDefault="006C7857" w:rsidP="006C7857"/>
    <w:p w14:paraId="2CAD95AA" w14:textId="77777777" w:rsidR="006C7857" w:rsidRDefault="006C7857" w:rsidP="006C7857">
      <w:r>
        <w:lastRenderedPageBreak/>
        <w:t xml:space="preserve">Bij het genereren van een rapport wordt in de html target directory een log aangemaakt met daarin de logregels die alle sub-tools hebben gegenereerd naar de console. Hierin is de progressie van de diverse fases te volgen en hierin worden ook exceptions gelogd wanneer ze optreden. </w:t>
      </w:r>
    </w:p>
    <w:p w14:paraId="1A53731A" w14:textId="77777777" w:rsidR="006C7857" w:rsidRDefault="006C7857" w:rsidP="006C7857"/>
    <w:p w14:paraId="0E7365D8" w14:textId="77777777" w:rsidR="006C7857" w:rsidRPr="00D1311D" w:rsidRDefault="00446ADA" w:rsidP="006C7857">
      <w:pPr>
        <w:rPr>
          <w:rFonts w:ascii="Courier New" w:hAnsi="Courier New" w:cs="Courier New"/>
          <w:lang w:val="en-US"/>
        </w:rPr>
      </w:pPr>
      <w:r w:rsidRPr="00D1311D">
        <w:rPr>
          <w:rFonts w:ascii="Courier New" w:hAnsi="Courier New" w:cs="Courier New"/>
          <w:highlight w:val="lightGray"/>
          <w:lang w:val="en-US"/>
        </w:rPr>
        <w:t>..\ReportTool\tools\report\</w:t>
      </w:r>
      <w:r w:rsidR="006C7857" w:rsidRPr="00D1311D">
        <w:rPr>
          <w:rFonts w:ascii="Courier New" w:hAnsi="Courier New" w:cs="Courier New"/>
          <w:highlight w:val="lightGray"/>
          <w:lang w:val="en-US"/>
        </w:rPr>
        <w:t>&lt;projectcode&gt;.report.log</w:t>
      </w:r>
    </w:p>
    <w:p w14:paraId="7C16C830" w14:textId="77777777" w:rsidR="00446ADA" w:rsidRPr="00D1311D" w:rsidRDefault="00446ADA">
      <w:pPr>
        <w:spacing w:after="160" w:line="259" w:lineRule="auto"/>
        <w:rPr>
          <w:lang w:val="en-US"/>
        </w:rPr>
      </w:pPr>
    </w:p>
    <w:p w14:paraId="110AC689" w14:textId="77777777" w:rsidR="00446ADA" w:rsidRDefault="00446ADA">
      <w:pPr>
        <w:spacing w:after="160" w:line="259" w:lineRule="auto"/>
      </w:pPr>
      <w:r>
        <w:rPr>
          <w:noProof/>
        </w:rPr>
        <w:drawing>
          <wp:inline distT="0" distB="0" distL="0" distR="0" wp14:anchorId="779FD3C3" wp14:editId="498BD135">
            <wp:extent cx="4382219" cy="29730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6862" cy="2989815"/>
                    </a:xfrm>
                    <a:prstGeom prst="rect">
                      <a:avLst/>
                    </a:prstGeom>
                  </pic:spPr>
                </pic:pic>
              </a:graphicData>
            </a:graphic>
          </wp:inline>
        </w:drawing>
      </w:r>
    </w:p>
    <w:p w14:paraId="656F3B3A" w14:textId="77777777" w:rsidR="00D540D3" w:rsidRDefault="00446ADA">
      <w:pPr>
        <w:spacing w:after="160" w:line="259" w:lineRule="auto"/>
        <w:rPr>
          <w:rStyle w:val="Subtielebenadrukking"/>
        </w:rPr>
      </w:pPr>
      <w:r w:rsidRPr="00446ADA">
        <w:rPr>
          <w:rStyle w:val="Subtielebenadrukking"/>
        </w:rPr>
        <w:t>Voorbeeld cs_report.log</w:t>
      </w:r>
    </w:p>
    <w:p w14:paraId="77400884" w14:textId="77777777" w:rsidR="00D540D3" w:rsidRDefault="00D540D3" w:rsidP="00D540D3"/>
    <w:p w14:paraId="6E93B818" w14:textId="77777777" w:rsidR="00D540D3" w:rsidRDefault="00D540D3" w:rsidP="00D540D3"/>
    <w:p w14:paraId="340A7292" w14:textId="77777777" w:rsidR="00D540D3" w:rsidRDefault="00D540D3" w:rsidP="00D540D3"/>
    <w:p w14:paraId="0FDA1CA4" w14:textId="77777777" w:rsidR="00982DD7" w:rsidRPr="00D540D3" w:rsidRDefault="00982DD7" w:rsidP="00D540D3">
      <w:r w:rsidRPr="00D540D3">
        <w:br w:type="page"/>
      </w:r>
    </w:p>
    <w:p w14:paraId="3D896BA3" w14:textId="77777777" w:rsidR="005F0EDD" w:rsidRDefault="005F0EDD" w:rsidP="005F0EDD">
      <w:pPr>
        <w:pStyle w:val="Kop1"/>
      </w:pPr>
      <w:bookmarkStart w:id="36" w:name="_Toc536098043"/>
      <w:r>
        <w:lastRenderedPageBreak/>
        <w:t>Usecases</w:t>
      </w:r>
      <w:bookmarkEnd w:id="36"/>
    </w:p>
    <w:p w14:paraId="5BF31E8F" w14:textId="77777777" w:rsidR="008E48A8" w:rsidRDefault="008E48A8" w:rsidP="008E48A8">
      <w:pPr>
        <w:pStyle w:val="Kop2"/>
      </w:pPr>
      <w:bookmarkStart w:id="37" w:name="_Toc536098044"/>
      <w:r>
        <w:t>Toevoegen van een nieuw project</w:t>
      </w:r>
      <w:bookmarkEnd w:id="37"/>
    </w:p>
    <w:p w14:paraId="18E845B1" w14:textId="77777777" w:rsidR="0000342A" w:rsidRDefault="0000342A" w:rsidP="008E48A8"/>
    <w:p w14:paraId="21C666CD" w14:textId="77777777" w:rsidR="0000342A" w:rsidRDefault="0000342A" w:rsidP="0000342A">
      <w:pPr>
        <w:pStyle w:val="Lijstalinea"/>
        <w:numPr>
          <w:ilvl w:val="0"/>
          <w:numId w:val="32"/>
        </w:numPr>
      </w:pPr>
      <w:r>
        <w:t>Toevoegen van een script directory</w:t>
      </w:r>
      <w:r w:rsidR="00F6036B">
        <w:t xml:space="preserve"> (</w:t>
      </w:r>
      <w:r>
        <w:t>voorbeeld testproject</w:t>
      </w:r>
      <w:r w:rsidR="00F6036B">
        <w:t>)</w:t>
      </w:r>
    </w:p>
    <w:p w14:paraId="53629599" w14:textId="77777777" w:rsidR="00F6036B" w:rsidRDefault="00F6036B" w:rsidP="00F6036B">
      <w:pPr>
        <w:pStyle w:val="Lijstalinea"/>
        <w:numPr>
          <w:ilvl w:val="1"/>
          <w:numId w:val="32"/>
        </w:numPr>
      </w:pPr>
      <w:r>
        <w:t>..\02_Scripts\&lt;projectnaam&gt;</w:t>
      </w:r>
    </w:p>
    <w:p w14:paraId="0811E13B" w14:textId="77777777" w:rsidR="00F6036B" w:rsidRDefault="00F6036B" w:rsidP="00F6036B">
      <w:pPr>
        <w:pStyle w:val="Lijstalinea"/>
        <w:numPr>
          <w:ilvl w:val="1"/>
          <w:numId w:val="32"/>
        </w:numPr>
      </w:pPr>
      <w:r>
        <w:t>Plaatsen van de scripts in deze folder</w:t>
      </w:r>
    </w:p>
    <w:p w14:paraId="30FA5553" w14:textId="77777777" w:rsidR="0000342A" w:rsidRDefault="0000342A" w:rsidP="0000342A">
      <w:pPr>
        <w:pStyle w:val="Lijstalinea"/>
        <w:numPr>
          <w:ilvl w:val="0"/>
          <w:numId w:val="32"/>
        </w:numPr>
      </w:pPr>
      <w:r>
        <w:t>Toevoegen van een project directory</w:t>
      </w:r>
      <w:r w:rsidR="00F6036B">
        <w:t xml:space="preserve"> met inhoud (voorbeeld van testproject)</w:t>
      </w:r>
    </w:p>
    <w:p w14:paraId="0EA8102C" w14:textId="77777777" w:rsidR="00F6036B" w:rsidRDefault="00F6036B" w:rsidP="00F6036B">
      <w:pPr>
        <w:pStyle w:val="Lijstalinea"/>
        <w:numPr>
          <w:ilvl w:val="1"/>
          <w:numId w:val="32"/>
        </w:numPr>
      </w:pPr>
      <w:r>
        <w:t>..\09_ProjectFolders\&lt;projectnaam&gt;</w:t>
      </w:r>
    </w:p>
    <w:p w14:paraId="6081123E" w14:textId="77777777" w:rsidR="00F6036B" w:rsidRPr="00F6036B" w:rsidRDefault="00F6036B" w:rsidP="00F6036B">
      <w:pPr>
        <w:pStyle w:val="Lijstalinea"/>
        <w:numPr>
          <w:ilvl w:val="1"/>
          <w:numId w:val="32"/>
        </w:numPr>
        <w:rPr>
          <w:lang w:val="en-US"/>
        </w:rPr>
      </w:pPr>
      <w:r w:rsidRPr="00F6036B">
        <w:rPr>
          <w:lang w:val="en-US"/>
        </w:rPr>
        <w:t xml:space="preserve">checks.sh, getparams.sh, posttest.sh, </w:t>
      </w:r>
      <w:r>
        <w:rPr>
          <w:lang w:val="en-US"/>
        </w:rPr>
        <w:t>T</w:t>
      </w:r>
      <w:r w:rsidRPr="00F6036B">
        <w:rPr>
          <w:lang w:val="en-US"/>
        </w:rPr>
        <w:t>ransactions.</w:t>
      </w:r>
      <w:r>
        <w:rPr>
          <w:lang w:val="en-US"/>
        </w:rPr>
        <w:t>csv, vars.incl</w:t>
      </w:r>
    </w:p>
    <w:p w14:paraId="52A5BF72" w14:textId="77777777" w:rsidR="00F6036B" w:rsidRDefault="0000342A" w:rsidP="0000342A">
      <w:pPr>
        <w:pStyle w:val="Lijstalinea"/>
        <w:numPr>
          <w:ilvl w:val="0"/>
          <w:numId w:val="32"/>
        </w:numPr>
      </w:pPr>
      <w:r>
        <w:t>Configuratie van het project</w:t>
      </w:r>
    </w:p>
    <w:p w14:paraId="3BAE59F9" w14:textId="68C11768" w:rsidR="0000342A" w:rsidRDefault="0000342A" w:rsidP="00F6036B">
      <w:pPr>
        <w:pStyle w:val="Lijstalinea"/>
        <w:numPr>
          <w:ilvl w:val="1"/>
          <w:numId w:val="32"/>
        </w:numPr>
      </w:pPr>
      <w:r>
        <w:t xml:space="preserve">Vullen van transactienamen </w:t>
      </w:r>
      <w:r w:rsidR="00F6036B">
        <w:t>in &lt;projectfolder&gt;\Transactions.csv, zie</w:t>
      </w:r>
      <w:r w:rsidR="00837F82">
        <w:t xml:space="preserve"> par.</w:t>
      </w:r>
      <w:r w:rsidR="00F6036B">
        <w:t xml:space="preserve"> </w:t>
      </w:r>
      <w:r w:rsidR="00837F82">
        <w:fldChar w:fldCharType="begin"/>
      </w:r>
      <w:r w:rsidR="00837F82">
        <w:instrText xml:space="preserve"> REF _Ref535419875 \r \h </w:instrText>
      </w:r>
      <w:r w:rsidR="00837F82">
        <w:fldChar w:fldCharType="separate"/>
      </w:r>
      <w:r w:rsidR="005A1CAF">
        <w:t>4.3</w:t>
      </w:r>
      <w:r w:rsidR="00837F82">
        <w:fldChar w:fldCharType="end"/>
      </w:r>
      <w:r w:rsidR="00837F82">
        <w:t>.</w:t>
      </w:r>
    </w:p>
    <w:p w14:paraId="2ABE6BF7" w14:textId="77777777" w:rsidR="00F6036B" w:rsidRDefault="00F6036B" w:rsidP="00F6036B">
      <w:pPr>
        <w:pStyle w:val="Lijstalinea"/>
        <w:numPr>
          <w:ilvl w:val="1"/>
          <w:numId w:val="32"/>
        </w:numPr>
      </w:pPr>
      <w:r>
        <w:t>Configuratie van loadgenerator en project specifieke parameters in &lt;projectfolder&gt;\vars.incl. Alle globale variabelen kunnen hierin per project worden overschreven.</w:t>
      </w:r>
    </w:p>
    <w:p w14:paraId="6640B9A5" w14:textId="77777777" w:rsidR="008E48A8" w:rsidRDefault="0000342A" w:rsidP="0000342A">
      <w:pPr>
        <w:pStyle w:val="Lijstalinea"/>
        <w:numPr>
          <w:ilvl w:val="0"/>
          <w:numId w:val="32"/>
        </w:numPr>
      </w:pPr>
      <w:r>
        <w:t xml:space="preserve">Eventueel: </w:t>
      </w:r>
      <w:r w:rsidR="00F6036B">
        <w:t xml:space="preserve">toevoegen of </w:t>
      </w:r>
      <w:r>
        <w:t>aanpassen van requirements aan responstijden</w:t>
      </w:r>
    </w:p>
    <w:p w14:paraId="5C1EE3C1" w14:textId="27F8745A" w:rsidR="00F6036B" w:rsidRPr="00F6036B" w:rsidRDefault="00F6036B" w:rsidP="00F6036B">
      <w:pPr>
        <w:pStyle w:val="Lijstalinea"/>
        <w:numPr>
          <w:ilvl w:val="1"/>
          <w:numId w:val="32"/>
        </w:numPr>
      </w:pPr>
      <w:r w:rsidRPr="00F6036B">
        <w:t xml:space="preserve">Open Postgres database admin tool, voeg per transactie in het juiste </w:t>
      </w:r>
      <w:r>
        <w:t>project specifieke</w:t>
      </w:r>
      <w:r w:rsidRPr="00F6036B">
        <w:t xml:space="preserve"> requirements toe aan tabel ‘threshold’</w:t>
      </w:r>
      <w:r w:rsidR="00837F82">
        <w:t xml:space="preserve">, zie par. </w:t>
      </w:r>
      <w:r w:rsidR="00837F82">
        <w:fldChar w:fldCharType="begin"/>
      </w:r>
      <w:r w:rsidR="00837F82">
        <w:instrText xml:space="preserve"> REF _Ref535419987 \r \h </w:instrText>
      </w:r>
      <w:r w:rsidR="00837F82">
        <w:fldChar w:fldCharType="separate"/>
      </w:r>
      <w:r w:rsidR="005A1CAF">
        <w:t>4.4</w:t>
      </w:r>
      <w:r w:rsidR="00837F82">
        <w:fldChar w:fldCharType="end"/>
      </w:r>
      <w:r w:rsidR="00837F82">
        <w:t>.</w:t>
      </w:r>
      <w:r w:rsidR="00837F82" w:rsidRPr="00F6036B">
        <w:t xml:space="preserve"> </w:t>
      </w:r>
    </w:p>
    <w:p w14:paraId="281443C6" w14:textId="77777777" w:rsidR="0000342A" w:rsidRPr="00F6036B" w:rsidRDefault="0000342A" w:rsidP="008E48A8"/>
    <w:p w14:paraId="2C78C28C" w14:textId="77777777" w:rsidR="008438F7" w:rsidRDefault="00001DE5" w:rsidP="006603AB">
      <w:pPr>
        <w:pStyle w:val="Kop2"/>
      </w:pPr>
      <w:bookmarkStart w:id="38" w:name="_Toc536098045"/>
      <w:r>
        <w:t>Eisen aan een testscript</w:t>
      </w:r>
      <w:bookmarkEnd w:id="38"/>
    </w:p>
    <w:p w14:paraId="2FCC3081" w14:textId="44050E62" w:rsidR="008438F7" w:rsidRDefault="008438F7" w:rsidP="008438F7">
      <w:r>
        <w:t>Het tests</w:t>
      </w:r>
      <w:r w:rsidR="00A10C3C">
        <w:t>c</w:t>
      </w:r>
      <w:r>
        <w:t xml:space="preserve">ript moet aan een </w:t>
      </w:r>
      <w:r w:rsidR="006603AB">
        <w:t xml:space="preserve">beperkt </w:t>
      </w:r>
      <w:r>
        <w:t>aantal voorwaarden voldoen om te kunne</w:t>
      </w:r>
      <w:r w:rsidR="006603AB">
        <w:t>n functioneren in de teststraat.</w:t>
      </w:r>
    </w:p>
    <w:p w14:paraId="476D8ED1" w14:textId="77777777" w:rsidR="008438F7" w:rsidRDefault="008438F7" w:rsidP="008438F7"/>
    <w:p w14:paraId="510CCC7B" w14:textId="77777777" w:rsidR="008438F7" w:rsidRDefault="008438F7" w:rsidP="006603AB">
      <w:pPr>
        <w:pStyle w:val="Kop3"/>
      </w:pPr>
      <w:bookmarkStart w:id="39" w:name="_Toc536098046"/>
      <w:r>
        <w:t>Technologie: JMeter of Silkperformer</w:t>
      </w:r>
      <w:bookmarkEnd w:id="39"/>
    </w:p>
    <w:p w14:paraId="730D5B61" w14:textId="77777777" w:rsidR="006603AB" w:rsidRDefault="006603AB" w:rsidP="006603AB">
      <w:r>
        <w:t>De teststraat ondersteunt momenteel JMeter en Silkperformer. Voor Silkperformer testen is een beperkt aantal licenties on-premise beschikbaar. De maximaal in te stellen belasting is afhankelijk van het beschikbaar aantal licenties. Het uitgangspunt is dat nieuwe projecten worden gemaakt met JMeter (afbouwen Silkperformer), gebruik alleen Silkperformer als JMeter niet voldoet. Op die manier hopen we in de toekomst volledig over te gaan naar JMeter (open source).</w:t>
      </w:r>
      <w:r w:rsidR="00861AD3">
        <w:t xml:space="preserve"> Jmeter wordt gebruikt in combinatie met Google Jmeterplugins.</w:t>
      </w:r>
    </w:p>
    <w:p w14:paraId="62778A21" w14:textId="77777777" w:rsidR="008438F7" w:rsidRDefault="008438F7" w:rsidP="008438F7"/>
    <w:p w14:paraId="1EFAF16D" w14:textId="77777777" w:rsidR="008438F7" w:rsidRDefault="00C31FC1" w:rsidP="006603AB">
      <w:pPr>
        <w:pStyle w:val="Kop3"/>
      </w:pPr>
      <w:bookmarkStart w:id="40" w:name="_Toc536098047"/>
      <w:r>
        <w:t>Gebruik</w:t>
      </w:r>
      <w:r w:rsidR="008438F7">
        <w:t xml:space="preserve"> van loadgeneratoren</w:t>
      </w:r>
      <w:bookmarkEnd w:id="40"/>
    </w:p>
    <w:p w14:paraId="1C0CA97B" w14:textId="77777777" w:rsidR="00C31FC1" w:rsidRPr="00C31FC1" w:rsidRDefault="00C31FC1" w:rsidP="00C31FC1">
      <w:pPr>
        <w:rPr>
          <w:rStyle w:val="Zwaar"/>
        </w:rPr>
      </w:pPr>
      <w:r w:rsidRPr="00C31FC1">
        <w:rPr>
          <w:rStyle w:val="Zwaar"/>
        </w:rPr>
        <w:t>JMeter</w:t>
      </w:r>
    </w:p>
    <w:p w14:paraId="2CCEA715" w14:textId="77777777" w:rsidR="00C31FC1" w:rsidRDefault="00C31FC1" w:rsidP="00C31FC1">
      <w:r>
        <w:t>Jmeter draait vanaf de controller en maakt (nog) geen gebruik van aparte loadgeneratoren voor gedistribueerd testen.</w:t>
      </w:r>
    </w:p>
    <w:p w14:paraId="0EEC8A7A" w14:textId="77777777" w:rsidR="00C31FC1" w:rsidRDefault="00C31FC1" w:rsidP="00C31FC1"/>
    <w:p w14:paraId="2389267D" w14:textId="77777777" w:rsidR="00C31FC1" w:rsidRPr="00C31FC1" w:rsidRDefault="00C31FC1" w:rsidP="00C31FC1">
      <w:pPr>
        <w:rPr>
          <w:rStyle w:val="Zwaar"/>
        </w:rPr>
      </w:pPr>
      <w:r w:rsidRPr="00C31FC1">
        <w:rPr>
          <w:rStyle w:val="Zwaar"/>
        </w:rPr>
        <w:t>Silkperformer</w:t>
      </w:r>
    </w:p>
    <w:p w14:paraId="5F965DC7" w14:textId="11059FAB" w:rsidR="00861AD3" w:rsidRDefault="00D92581" w:rsidP="00861AD3">
      <w:r w:rsidRPr="00D92581">
        <w:t>De Silkperformer ‘controller’ component draait op de teststraat machine, het verkeer wordt gegenereerd vanaf een aantal loa</w:t>
      </w:r>
      <w:r w:rsidR="00A10C3C">
        <w:t>d</w:t>
      </w:r>
      <w:r w:rsidRPr="00D92581">
        <w:t>generatoren.</w:t>
      </w:r>
      <w:r>
        <w:t xml:space="preserve"> Het gebruik van deze loadgeneratoren moet geconfigureerd worden in het testscript (workload). Let erop dat verschillende typen testen draaien vanaf andere testclusters.</w:t>
      </w:r>
      <w:r w:rsidR="00830651">
        <w:t xml:space="preserve"> Het gebruik van loadgeneratoren voor specifieke workloads wordt geconfigureerd in het Silkperformer project.</w:t>
      </w:r>
    </w:p>
    <w:p w14:paraId="2698895D" w14:textId="77777777" w:rsidR="008438F7" w:rsidRDefault="008438F7" w:rsidP="008438F7"/>
    <w:p w14:paraId="44DA881B" w14:textId="77777777" w:rsidR="008438F7" w:rsidRDefault="008438F7" w:rsidP="006603AB">
      <w:pPr>
        <w:pStyle w:val="Kop3"/>
      </w:pPr>
      <w:bookmarkStart w:id="41" w:name="_Toc536098048"/>
      <w:r>
        <w:t>Configuratie van workload</w:t>
      </w:r>
      <w:bookmarkEnd w:id="41"/>
    </w:p>
    <w:p w14:paraId="0EA44D0D" w14:textId="77777777" w:rsidR="00861AD3" w:rsidRDefault="006603AB" w:rsidP="008438F7">
      <w:r>
        <w:t>Voor elk script</w:t>
      </w:r>
      <w:r w:rsidR="00861AD3">
        <w:t xml:space="preserve"> worden vier workloads voorgedefinieerd: Productie, Duurtest, Stresstest, Verificati</w:t>
      </w:r>
      <w:r w:rsidR="00BC394F">
        <w:t>e.</w:t>
      </w:r>
    </w:p>
    <w:p w14:paraId="502CAC03" w14:textId="77777777" w:rsidR="00D4727A" w:rsidRDefault="00D4727A" w:rsidP="00D4727A">
      <w:pPr>
        <w:pStyle w:val="Lijstalinea"/>
        <w:numPr>
          <w:ilvl w:val="0"/>
          <w:numId w:val="19"/>
        </w:numPr>
      </w:pPr>
      <w:r>
        <w:lastRenderedPageBreak/>
        <w:t>Productie: belastingniveau is productie piekbelasting, doorlooptijd: zo lang nodig is om voldoende samples te verzamelen, uitgangspunt is 1 uur</w:t>
      </w:r>
    </w:p>
    <w:p w14:paraId="5CCFC315" w14:textId="77777777" w:rsidR="00D4727A" w:rsidRDefault="00D4727A" w:rsidP="00D4727A">
      <w:pPr>
        <w:pStyle w:val="Lijstalinea"/>
        <w:numPr>
          <w:ilvl w:val="0"/>
          <w:numId w:val="19"/>
        </w:numPr>
      </w:pPr>
      <w:r>
        <w:t>Duurtest: belastingniveau ‘Productie’, doorlooptijd 6 uur</w:t>
      </w:r>
    </w:p>
    <w:p w14:paraId="297BEE39" w14:textId="77777777" w:rsidR="00D4727A" w:rsidRDefault="00D4727A" w:rsidP="00D4727A">
      <w:pPr>
        <w:pStyle w:val="Lijstalinea"/>
        <w:numPr>
          <w:ilvl w:val="0"/>
          <w:numId w:val="19"/>
        </w:numPr>
      </w:pPr>
      <w:r>
        <w:t>Stresstest: ramp-up over een heel uur tot 5x of 10x belastingniveau ‘productie’, doorlooptijd 1 uur</w:t>
      </w:r>
    </w:p>
    <w:p w14:paraId="126EC246" w14:textId="77777777" w:rsidR="00D4727A" w:rsidRDefault="00D4727A" w:rsidP="00D4727A">
      <w:pPr>
        <w:pStyle w:val="Lijstalinea"/>
        <w:numPr>
          <w:ilvl w:val="0"/>
          <w:numId w:val="19"/>
        </w:numPr>
      </w:pPr>
      <w:r>
        <w:t>Verificatie: korte test, elk script 1x doorlopen single user tbv compatibiliteit script-applicatie</w:t>
      </w:r>
    </w:p>
    <w:p w14:paraId="3E1FA86F" w14:textId="77777777" w:rsidR="00861AD3" w:rsidRDefault="00861AD3" w:rsidP="008438F7"/>
    <w:p w14:paraId="5F8D7C38" w14:textId="77777777" w:rsidR="008438F7" w:rsidRPr="00C31FC1" w:rsidRDefault="008438F7" w:rsidP="00C31FC1">
      <w:pPr>
        <w:rPr>
          <w:rStyle w:val="Zwaar"/>
        </w:rPr>
      </w:pPr>
      <w:r w:rsidRPr="00C31FC1">
        <w:rPr>
          <w:rStyle w:val="Zwaar"/>
        </w:rPr>
        <w:t>JMeter</w:t>
      </w:r>
    </w:p>
    <w:p w14:paraId="51E35EA3" w14:textId="77777777" w:rsidR="00861AD3" w:rsidRDefault="00BC394F" w:rsidP="008438F7">
      <w:r>
        <w:t>Maak een kopie van het testplan voor elke workload, dus per project vier jmx bestanden volgens template:</w:t>
      </w:r>
    </w:p>
    <w:p w14:paraId="1AB27B71" w14:textId="77777777" w:rsidR="00BC394F" w:rsidRDefault="00BC394F" w:rsidP="008438F7">
      <w:r>
        <w:t>&lt;project&gt;_&lt;workloadnaam&gt;.jmx</w:t>
      </w:r>
    </w:p>
    <w:p w14:paraId="4C366AED" w14:textId="77777777" w:rsidR="00BC394F" w:rsidRDefault="00BC394F" w:rsidP="008438F7"/>
    <w:p w14:paraId="5EB0EDDF" w14:textId="77777777" w:rsidR="00BC394F" w:rsidRDefault="00BC394F" w:rsidP="008438F7">
      <w:r>
        <w:t>lrk_productie.jmx + lrk_duurtest.jmx + lrk_stresstest.jmx + lr</w:t>
      </w:r>
      <w:r w:rsidR="00A54D70">
        <w:t>k</w:t>
      </w:r>
      <w:r>
        <w:t>_verificatie.jmx</w:t>
      </w:r>
    </w:p>
    <w:p w14:paraId="44A273CE" w14:textId="77777777" w:rsidR="00BC394F" w:rsidRDefault="00BC394F" w:rsidP="008438F7"/>
    <w:p w14:paraId="27417FFA" w14:textId="2959CE3A" w:rsidR="00861AD3" w:rsidRDefault="00BC394F" w:rsidP="008438F7">
      <w:r>
        <w:t xml:space="preserve">Maak het jezelf makkelijk door in het script een set parameters te </w:t>
      </w:r>
      <w:r w:rsidR="00A10C3C">
        <w:t>definiëren</w:t>
      </w:r>
      <w:r>
        <w:t xml:space="preserve"> in een configuratieset die enabled of disabled kan worden.</w:t>
      </w:r>
      <w:r w:rsidR="009B0E90">
        <w:t xml:space="preserve"> Enable dan voor elke kopie een andere workload configuratieset.</w:t>
      </w:r>
    </w:p>
    <w:p w14:paraId="16D76101" w14:textId="77777777" w:rsidR="00BC394F" w:rsidRDefault="00BC394F" w:rsidP="008438F7"/>
    <w:p w14:paraId="5FB12C44" w14:textId="77777777" w:rsidR="008438F7" w:rsidRPr="00C31FC1" w:rsidRDefault="008438F7" w:rsidP="00C31FC1">
      <w:pPr>
        <w:rPr>
          <w:rStyle w:val="Zwaar"/>
        </w:rPr>
      </w:pPr>
      <w:r w:rsidRPr="00C31FC1">
        <w:rPr>
          <w:rStyle w:val="Zwaar"/>
        </w:rPr>
        <w:t>Silkperformer</w:t>
      </w:r>
    </w:p>
    <w:p w14:paraId="2AFC22CB" w14:textId="77777777" w:rsidR="00BC394F" w:rsidRDefault="00BC394F" w:rsidP="008438F7">
      <w:r>
        <w:t>Maak in de Silkperformer test vier voorgedefinieerde workload configuraties: productie, stresstest, duurtest en verificatie en definieer dus vier configuratieset van aantal vusers, orkestratie en iteratieduur van de scripts en gebruikte loadgeneratoren. Het resultaat is één testscript met daarin vier workload definities.</w:t>
      </w:r>
    </w:p>
    <w:p w14:paraId="25CF836A" w14:textId="77777777" w:rsidR="008438F7" w:rsidRPr="008438F7" w:rsidRDefault="008438F7" w:rsidP="008438F7"/>
    <w:p w14:paraId="24F13FCB" w14:textId="77777777" w:rsidR="005F0EDD" w:rsidRDefault="000E04E9" w:rsidP="006603AB">
      <w:pPr>
        <w:pStyle w:val="Kop2"/>
      </w:pPr>
      <w:bookmarkStart w:id="42" w:name="_Ref535419875"/>
      <w:bookmarkStart w:id="43" w:name="_Ref535419878"/>
      <w:bookmarkStart w:id="44" w:name="_Toc536098049"/>
      <w:r>
        <w:t>Toevoegen</w:t>
      </w:r>
      <w:r w:rsidR="00D63320">
        <w:t>, wijzigen of</w:t>
      </w:r>
      <w:r>
        <w:t xml:space="preserve"> wijzigen van een transactie</w:t>
      </w:r>
      <w:r w:rsidR="006C45E0">
        <w:t>naam</w:t>
      </w:r>
      <w:bookmarkEnd w:id="42"/>
      <w:bookmarkEnd w:id="43"/>
      <w:bookmarkEnd w:id="44"/>
    </w:p>
    <w:p w14:paraId="562910C2" w14:textId="77777777" w:rsidR="006C45E0" w:rsidRDefault="006C45E0" w:rsidP="006C45E0">
      <w:r>
        <w:t>Voeg de nieuwe of gew</w:t>
      </w:r>
      <w:r w:rsidR="00844754">
        <w:t>ijzigde transactienaam toe in projectbestand ‘transactions.csv’:</w:t>
      </w:r>
      <w:r>
        <w:t xml:space="preserve"> </w:t>
      </w:r>
    </w:p>
    <w:p w14:paraId="0074BD4B" w14:textId="77777777" w:rsidR="006C45E0" w:rsidRDefault="006C45E0" w:rsidP="006C45E0"/>
    <w:p w14:paraId="198E9F6B" w14:textId="77777777" w:rsidR="006C45E0" w:rsidRPr="00844754" w:rsidRDefault="00844754" w:rsidP="006C45E0">
      <w:pPr>
        <w:rPr>
          <w:rFonts w:ascii="Courier New" w:hAnsi="Courier New" w:cs="Courier New"/>
        </w:rPr>
      </w:pPr>
      <w:r w:rsidRPr="00844754">
        <w:rPr>
          <w:rFonts w:ascii="Courier New" w:hAnsi="Courier New" w:cs="Courier New"/>
          <w:highlight w:val="lightGray"/>
        </w:rPr>
        <w:t>E:\09_ProjectFolders\&lt;project&gt;\transactions.csv</w:t>
      </w:r>
    </w:p>
    <w:p w14:paraId="0F86960E" w14:textId="77777777" w:rsidR="00844754" w:rsidRDefault="00844754" w:rsidP="006C45E0"/>
    <w:p w14:paraId="39374F52" w14:textId="77777777" w:rsidR="00844754" w:rsidRDefault="00844754" w:rsidP="006C45E0">
      <w:r>
        <w:t>Voorbeeld:</w:t>
      </w:r>
    </w:p>
    <w:p w14:paraId="19EACFC6" w14:textId="77777777" w:rsidR="00844754" w:rsidRDefault="00844754" w:rsidP="006C45E0"/>
    <w:p w14:paraId="6031ABF4"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00100_opstartpagina_op</w:t>
      </w:r>
    </w:p>
    <w:p w14:paraId="6C9EA55A"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00110_btnlogin</w:t>
      </w:r>
    </w:p>
    <w:p w14:paraId="1D3A5540"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00200_opstartpagina_in</w:t>
      </w:r>
    </w:p>
    <w:p w14:paraId="61E52CEC"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00210_btnlogin</w:t>
      </w:r>
    </w:p>
    <w:p w14:paraId="2FF94E2D"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00300_opstartpagina_hh</w:t>
      </w:r>
    </w:p>
    <w:p w14:paraId="0A38D22B"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00310_btnlogin</w:t>
      </w:r>
    </w:p>
    <w:p w14:paraId="40E3697A"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HEADER</w:t>
      </w:r>
    </w:p>
    <w:p w14:paraId="6F524D73"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01000_hoofdpagina_pp</w:t>
      </w:r>
    </w:p>
    <w:p w14:paraId="437236B4"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01010_linkzoekscherm</w:t>
      </w:r>
    </w:p>
    <w:p w14:paraId="0FA97009"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01020_kiessoortopvang</w:t>
      </w:r>
    </w:p>
    <w:p w14:paraId="723BB82C"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01030_btnzoeken</w:t>
      </w:r>
    </w:p>
    <w:p w14:paraId="781564F2"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01050_opendetail_bso</w:t>
      </w:r>
    </w:p>
    <w:p w14:paraId="67CE8695"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01060_opendetail_houder</w:t>
      </w:r>
    </w:p>
    <w:p w14:paraId="790DE6E8"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01070_linklaatstezoekresultaat</w:t>
      </w:r>
    </w:p>
    <w:p w14:paraId="256037E3"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01080_vgo_bemiddeld_door</w:t>
      </w:r>
    </w:p>
    <w:p w14:paraId="774CBEA0"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01090_gob_bemiddelaar_voor</w:t>
      </w:r>
    </w:p>
    <w:p w14:paraId="563A050C"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lastRenderedPageBreak/>
        <w:t>01120_vgo_detail</w:t>
      </w:r>
    </w:p>
    <w:p w14:paraId="0AE08031"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01130_vgo_detail_nieuw</w:t>
      </w:r>
    </w:p>
    <w:p w14:paraId="61A2A1AE"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01100_inspectierapport_inzien</w:t>
      </w:r>
    </w:p>
    <w:p w14:paraId="37216DCC"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01140_inspectierapport_inzien_nieuw</w:t>
      </w:r>
    </w:p>
    <w:p w14:paraId="187DFFEE"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01110_inspectierapport_inzien_download</w:t>
      </w:r>
    </w:p>
    <w:p w14:paraId="34D0189D" w14:textId="77777777" w:rsidR="00844754" w:rsidRDefault="00844754" w:rsidP="00844754">
      <w:pPr>
        <w:pBdr>
          <w:top w:val="single" w:sz="4" w:space="1" w:color="auto"/>
          <w:left w:val="single" w:sz="4" w:space="4" w:color="auto"/>
          <w:bottom w:val="single" w:sz="4" w:space="1" w:color="auto"/>
          <w:right w:val="single" w:sz="4" w:space="4" w:color="auto"/>
        </w:pBdr>
        <w:ind w:left="708"/>
      </w:pPr>
      <w:r w:rsidRPr="00844754">
        <w:rPr>
          <w:rFonts w:ascii="Courier New" w:hAnsi="Courier New" w:cs="Courier New"/>
        </w:rPr>
        <w:t>HEADER</w:t>
      </w:r>
    </w:p>
    <w:p w14:paraId="2E4D1FFE" w14:textId="77777777" w:rsidR="006C45E0" w:rsidRDefault="006C45E0" w:rsidP="006C45E0"/>
    <w:p w14:paraId="5FD12EC2" w14:textId="77777777" w:rsidR="006C45E0" w:rsidRDefault="006C45E0" w:rsidP="006C45E0">
      <w:r>
        <w:t xml:space="preserve">De test zal een nieuwe of gewijzigde transactienaam gaan opleveren, de rapportgenerator haalt alle </w:t>
      </w:r>
      <w:r w:rsidR="00844754">
        <w:t>transacties uit het testresultaat, maar welke transactie moet worden opgenomen in het gegenereerde rapport hangt af van de lijst in deze .csv.</w:t>
      </w:r>
    </w:p>
    <w:p w14:paraId="76FBC05C" w14:textId="77777777" w:rsidR="00844754" w:rsidRDefault="00844754" w:rsidP="006C45E0"/>
    <w:p w14:paraId="330F7B3D" w14:textId="77777777" w:rsidR="00844754" w:rsidRDefault="00844754" w:rsidP="006C45E0">
      <w:r>
        <w:t>Transacties die niet opgenomen hoeven worden in het rapport kunnen hier weggelaten worden. Alle transacties wegen echter mee in de berekening van grand-totals.</w:t>
      </w:r>
    </w:p>
    <w:p w14:paraId="73F7A9B3" w14:textId="77777777" w:rsidR="006C618A" w:rsidRDefault="006C618A" w:rsidP="006C45E0"/>
    <w:p w14:paraId="7F36305C" w14:textId="77777777" w:rsidR="00844754" w:rsidRDefault="00844754" w:rsidP="006C45E0"/>
    <w:p w14:paraId="5CEA2ED5" w14:textId="77777777" w:rsidR="000E04E9" w:rsidRDefault="00844754" w:rsidP="006603AB">
      <w:pPr>
        <w:pStyle w:val="Kop2"/>
      </w:pPr>
      <w:bookmarkStart w:id="45" w:name="_Ref535419987"/>
      <w:bookmarkStart w:id="46" w:name="_Ref535419990"/>
      <w:bookmarkStart w:id="47" w:name="_Toc536098050"/>
      <w:r>
        <w:t>T</w:t>
      </w:r>
      <w:r w:rsidR="000E04E9">
        <w:t>oevoegen of wijzigen van thresholds</w:t>
      </w:r>
      <w:bookmarkEnd w:id="45"/>
      <w:bookmarkEnd w:id="46"/>
      <w:bookmarkEnd w:id="47"/>
    </w:p>
    <w:p w14:paraId="1F13937F" w14:textId="77777777" w:rsidR="00844754" w:rsidRDefault="006C618A" w:rsidP="00844754">
      <w:r>
        <w:t>Standaard worden generieke drempelwaarden toegepast (generic). Deze gelden als basis thresholds voor transacties waarvoor geen threshold geformuleerd is. Per transactie of groep transacties kan een aparte threshold gemaakt worden op basis van reguliere expressies.</w:t>
      </w:r>
    </w:p>
    <w:p w14:paraId="4D0E3B1D" w14:textId="77777777" w:rsidR="006C618A" w:rsidRDefault="006C618A" w:rsidP="00844754"/>
    <w:p w14:paraId="35FEA86B" w14:textId="77777777" w:rsidR="006C618A" w:rsidRDefault="006C618A" w:rsidP="00844754">
      <w:r>
        <w:t>Er is geen goede interface aanwezig voor het onderhoud aan deze cijfers, muteer ze direct in de database in tabel ‘thresholds’</w:t>
      </w:r>
      <w:r w:rsidR="00E013EA">
        <w:t>. Wanneer voor de eerste keer een rapport gedraaid heeft, is een nieuw project, testrun en ‘generic’ threshold regel toegevoegd met standaard thresholds van 1 en 3 seconden. Let op: threshold 1 = geel = waarschuwing; threshold 2 = rood = nonfunctional</w:t>
      </w:r>
    </w:p>
    <w:p w14:paraId="058FE565" w14:textId="77777777" w:rsidR="00E013EA" w:rsidRDefault="00E013EA" w:rsidP="00844754"/>
    <w:p w14:paraId="7C6002F8" w14:textId="77777777" w:rsidR="00E013EA" w:rsidRDefault="00E013EA" w:rsidP="00E013EA">
      <w:r>
        <w:rPr>
          <w:noProof/>
        </w:rPr>
        <w:drawing>
          <wp:inline distT="0" distB="0" distL="0" distR="0" wp14:anchorId="13E5B15A" wp14:editId="6DD18E07">
            <wp:extent cx="4813803" cy="3122933"/>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3803" cy="3122933"/>
                    </a:xfrm>
                    <a:prstGeom prst="rect">
                      <a:avLst/>
                    </a:prstGeom>
                  </pic:spPr>
                </pic:pic>
              </a:graphicData>
            </a:graphic>
          </wp:inline>
        </w:drawing>
      </w:r>
    </w:p>
    <w:p w14:paraId="0A5ED58A" w14:textId="77777777" w:rsidR="00E013EA" w:rsidRPr="00E013EA" w:rsidRDefault="00386F6C" w:rsidP="00E013EA">
      <w:pPr>
        <w:rPr>
          <w:rStyle w:val="Subtielebenadrukking"/>
        </w:rPr>
      </w:pPr>
      <w:r>
        <w:rPr>
          <w:rStyle w:val="Subtielebenadrukking"/>
        </w:rPr>
        <w:t>T</w:t>
      </w:r>
      <w:r w:rsidR="00E013EA" w:rsidRPr="00E013EA">
        <w:rPr>
          <w:rStyle w:val="Subtielebenadrukking"/>
        </w:rPr>
        <w:t>abel</w:t>
      </w:r>
      <w:r>
        <w:rPr>
          <w:rStyle w:val="Subtielebenadrukking"/>
        </w:rPr>
        <w:t xml:space="preserve"> ‘threshold’ in database ‘teststraat’</w:t>
      </w:r>
    </w:p>
    <w:p w14:paraId="7332C2E8" w14:textId="77777777" w:rsidR="00E013EA" w:rsidRDefault="00E013EA" w:rsidP="00E013EA"/>
    <w:p w14:paraId="7D6C2BD3" w14:textId="77777777" w:rsidR="00E013EA" w:rsidRDefault="00E013EA" w:rsidP="00E013EA">
      <w:r>
        <w:t>Zoek het id op van het project</w:t>
      </w:r>
    </w:p>
    <w:p w14:paraId="39DA2D12" w14:textId="77777777" w:rsidR="00E013EA" w:rsidRDefault="00E013EA" w:rsidP="00E013EA"/>
    <w:p w14:paraId="01FFE947" w14:textId="77777777" w:rsidR="00E013EA" w:rsidRPr="00B95812" w:rsidRDefault="00E013EA" w:rsidP="00E013EA">
      <w:pPr>
        <w:rPr>
          <w:rFonts w:ascii="Courier New" w:hAnsi="Courier New" w:cs="Courier New"/>
          <w:szCs w:val="20"/>
        </w:rPr>
      </w:pPr>
      <w:r w:rsidRPr="00B95812">
        <w:rPr>
          <w:rFonts w:ascii="Courier New" w:hAnsi="Courier New" w:cs="Courier New"/>
          <w:szCs w:val="20"/>
          <w:highlight w:val="lightGray"/>
        </w:rPr>
        <w:lastRenderedPageBreak/>
        <w:t>select id, name from project</w:t>
      </w:r>
    </w:p>
    <w:p w14:paraId="51A5052F" w14:textId="77777777" w:rsidR="00931878" w:rsidRDefault="00931878" w:rsidP="00E013EA"/>
    <w:p w14:paraId="42C4C55A" w14:textId="4FE1916A" w:rsidR="00B95812" w:rsidRDefault="00B95812" w:rsidP="00E013EA">
      <w:r>
        <w:t>Neem het project-id over in de insert in de thres</w:t>
      </w:r>
      <w:r w:rsidR="00A10C3C">
        <w:t>h</w:t>
      </w:r>
      <w:r>
        <w:t>old tabel</w:t>
      </w:r>
    </w:p>
    <w:p w14:paraId="11D3E00B" w14:textId="77777777" w:rsidR="00B95812" w:rsidRDefault="00B95812" w:rsidP="00B95812">
      <w:pPr>
        <w:rPr>
          <w:rFonts w:ascii="Courier New" w:hAnsi="Courier New" w:cs="Courier New"/>
          <w:sz w:val="18"/>
          <w:szCs w:val="18"/>
        </w:rPr>
      </w:pPr>
    </w:p>
    <w:p w14:paraId="0846D161" w14:textId="77777777" w:rsidR="00B95812" w:rsidRPr="00B95812" w:rsidRDefault="00B95812" w:rsidP="00B95812">
      <w:pPr>
        <w:rPr>
          <w:rFonts w:ascii="Courier New" w:hAnsi="Courier New" w:cs="Courier New"/>
          <w:szCs w:val="20"/>
        </w:rPr>
      </w:pPr>
      <w:r w:rsidRPr="00B95812">
        <w:rPr>
          <w:rFonts w:ascii="Courier New" w:hAnsi="Courier New" w:cs="Courier New"/>
          <w:szCs w:val="20"/>
          <w:highlight w:val="lightGray"/>
        </w:rPr>
        <w:t>insert into threshold (project_id, pattern, th1, th2) values (</w:t>
      </w:r>
      <w:r w:rsidR="00B35566">
        <w:rPr>
          <w:rFonts w:ascii="Courier New" w:hAnsi="Courier New" w:cs="Courier New"/>
          <w:szCs w:val="20"/>
          <w:highlight w:val="lightGray"/>
        </w:rPr>
        <w:t>&lt;projectid&gt;, &lt;regex patroon transactienaam&gt;, &lt;drempelwaarde geel (waarschuwing)&gt;</w:t>
      </w:r>
      <w:r w:rsidRPr="00B95812">
        <w:rPr>
          <w:rFonts w:ascii="Courier New" w:hAnsi="Courier New" w:cs="Courier New"/>
          <w:szCs w:val="20"/>
          <w:highlight w:val="lightGray"/>
        </w:rPr>
        <w:t xml:space="preserve">, </w:t>
      </w:r>
      <w:r w:rsidR="00B35566">
        <w:rPr>
          <w:rFonts w:ascii="Courier New" w:hAnsi="Courier New" w:cs="Courier New"/>
          <w:szCs w:val="20"/>
          <w:highlight w:val="lightGray"/>
        </w:rPr>
        <w:t>&lt;drempelwaarde rood (nfr)&gt;</w:t>
      </w:r>
      <w:r w:rsidRPr="00B95812">
        <w:rPr>
          <w:rFonts w:ascii="Courier New" w:hAnsi="Courier New" w:cs="Courier New"/>
          <w:szCs w:val="20"/>
          <w:highlight w:val="lightGray"/>
        </w:rPr>
        <w:t>)</w:t>
      </w:r>
    </w:p>
    <w:p w14:paraId="1FDB1F60" w14:textId="77777777" w:rsidR="00B95812" w:rsidRDefault="00B95812" w:rsidP="00E013EA"/>
    <w:p w14:paraId="344F7500" w14:textId="77777777" w:rsidR="00E013EA" w:rsidRPr="00736118" w:rsidRDefault="00584859" w:rsidP="00E013EA">
      <w:pPr>
        <w:rPr>
          <w:lang w:val="en-US"/>
        </w:rPr>
      </w:pPr>
      <w:r w:rsidRPr="00736118">
        <w:rPr>
          <w:lang w:val="en-US"/>
        </w:rPr>
        <w:t>V</w:t>
      </w:r>
      <w:r w:rsidR="00E013EA" w:rsidRPr="00736118">
        <w:rPr>
          <w:lang w:val="en-US"/>
        </w:rPr>
        <w:t>oorbeeld:</w:t>
      </w:r>
    </w:p>
    <w:p w14:paraId="674853A5" w14:textId="77777777" w:rsidR="00E013EA" w:rsidRPr="00736118" w:rsidRDefault="00E013EA" w:rsidP="00E013EA">
      <w:pPr>
        <w:rPr>
          <w:lang w:val="en-US"/>
        </w:rPr>
      </w:pPr>
    </w:p>
    <w:p w14:paraId="5CBDC831" w14:textId="77777777" w:rsidR="00E013EA" w:rsidRPr="00736118" w:rsidRDefault="00E013EA" w:rsidP="00E013EA">
      <w:pPr>
        <w:pBdr>
          <w:top w:val="single" w:sz="4" w:space="1" w:color="auto"/>
          <w:left w:val="single" w:sz="4" w:space="4" w:color="auto"/>
          <w:bottom w:val="single" w:sz="4" w:space="1" w:color="auto"/>
          <w:right w:val="single" w:sz="4" w:space="4" w:color="auto"/>
        </w:pBdr>
        <w:ind w:left="426"/>
        <w:rPr>
          <w:lang w:val="en-US"/>
        </w:rPr>
      </w:pPr>
    </w:p>
    <w:p w14:paraId="77B5E52D" w14:textId="77777777" w:rsidR="00E013EA" w:rsidRPr="00D1311D" w:rsidRDefault="00E013EA" w:rsidP="00E013EA">
      <w:pPr>
        <w:pBdr>
          <w:top w:val="single" w:sz="4" w:space="1" w:color="auto"/>
          <w:left w:val="single" w:sz="4" w:space="4" w:color="auto"/>
          <w:bottom w:val="single" w:sz="4" w:space="1" w:color="auto"/>
          <w:right w:val="single" w:sz="4" w:space="4" w:color="auto"/>
        </w:pBdr>
        <w:ind w:left="426"/>
        <w:rPr>
          <w:rFonts w:ascii="Courier New" w:hAnsi="Courier New" w:cs="Courier New"/>
          <w:szCs w:val="20"/>
          <w:lang w:val="en-US"/>
        </w:rPr>
      </w:pPr>
      <w:r w:rsidRPr="00D1311D">
        <w:rPr>
          <w:rFonts w:ascii="Courier New" w:hAnsi="Courier New" w:cs="Courier New"/>
          <w:szCs w:val="20"/>
          <w:lang w:val="en-US"/>
        </w:rPr>
        <w:t>insert into threshold (project_id, pattern, th1, th2) values (2, '01.*', 0.5, 2)</w:t>
      </w:r>
    </w:p>
    <w:p w14:paraId="1825E656" w14:textId="77777777" w:rsidR="00E013EA" w:rsidRPr="00D1311D" w:rsidRDefault="00E013EA" w:rsidP="00E013EA">
      <w:pPr>
        <w:pBdr>
          <w:top w:val="single" w:sz="4" w:space="1" w:color="auto"/>
          <w:left w:val="single" w:sz="4" w:space="4" w:color="auto"/>
          <w:bottom w:val="single" w:sz="4" w:space="1" w:color="auto"/>
          <w:right w:val="single" w:sz="4" w:space="4" w:color="auto"/>
        </w:pBdr>
        <w:ind w:left="426"/>
        <w:rPr>
          <w:lang w:val="en-US"/>
        </w:rPr>
      </w:pPr>
    </w:p>
    <w:p w14:paraId="010235CE" w14:textId="77777777" w:rsidR="006C618A" w:rsidRPr="00D1311D" w:rsidRDefault="006C618A" w:rsidP="00844754">
      <w:pPr>
        <w:rPr>
          <w:lang w:val="en-US"/>
        </w:rPr>
      </w:pPr>
    </w:p>
    <w:p w14:paraId="4CD6DB07" w14:textId="77777777" w:rsidR="000E04E9" w:rsidRDefault="000E04E9" w:rsidP="006603AB">
      <w:pPr>
        <w:pStyle w:val="Kop2"/>
      </w:pPr>
      <w:bookmarkStart w:id="48" w:name="_Toc536098051"/>
      <w:r>
        <w:t>Disable</w:t>
      </w:r>
      <w:r w:rsidR="000D1E87">
        <w:t>/enable van een</w:t>
      </w:r>
      <w:r>
        <w:t xml:space="preserve"> testrun</w:t>
      </w:r>
      <w:bookmarkEnd w:id="48"/>
    </w:p>
    <w:p w14:paraId="699D886A" w14:textId="77777777" w:rsidR="00B95812" w:rsidRDefault="00B95812" w:rsidP="00B95812">
      <w:r>
        <w:t>Wanneer een testrun mislukt is en de historie of baselining verstoort kan deze worden gedisabled zodat hij niet meer getoond wordt. Dit is een enabled vlag in de testrun tabel, deze kan worden gezet met de console tool.</w:t>
      </w:r>
    </w:p>
    <w:p w14:paraId="5B872CE3" w14:textId="77777777" w:rsidR="00B95812" w:rsidRDefault="00B95812" w:rsidP="00B95812"/>
    <w:p w14:paraId="6BD1ED42" w14:textId="77777777" w:rsidR="00E70E5F" w:rsidRDefault="00E70E5F" w:rsidP="00B95812">
      <w:r>
        <w:t>Locatie van de reporttool:</w:t>
      </w:r>
    </w:p>
    <w:p w14:paraId="6F87F349" w14:textId="77777777" w:rsidR="00E70E5F" w:rsidRPr="00E70E5F" w:rsidRDefault="00E70E5F" w:rsidP="00B95812">
      <w:pPr>
        <w:rPr>
          <w:rFonts w:ascii="Courier New" w:hAnsi="Courier New" w:cs="Courier New"/>
        </w:rPr>
      </w:pPr>
      <w:r w:rsidRPr="00E70E5F">
        <w:rPr>
          <w:rFonts w:ascii="Courier New" w:hAnsi="Courier New" w:cs="Courier New"/>
        </w:rPr>
        <w:t>E:\06_Tools\ReportTool</w:t>
      </w:r>
    </w:p>
    <w:p w14:paraId="4D8D3087" w14:textId="77777777" w:rsidR="00E70E5F" w:rsidRDefault="00E70E5F" w:rsidP="00B95812"/>
    <w:p w14:paraId="3C8B925F" w14:textId="77777777" w:rsidR="00B95812" w:rsidRPr="00D1311D" w:rsidRDefault="00B95812" w:rsidP="00B95812">
      <w:pPr>
        <w:rPr>
          <w:lang w:val="en-US"/>
        </w:rPr>
      </w:pPr>
      <w:r w:rsidRPr="00D1311D">
        <w:rPr>
          <w:lang w:val="en-US"/>
        </w:rPr>
        <w:t>Optioneel:</w:t>
      </w:r>
    </w:p>
    <w:p w14:paraId="517B0C7E" w14:textId="77777777" w:rsidR="00B95812" w:rsidRPr="00D1311D" w:rsidRDefault="00D823F0" w:rsidP="00B95812">
      <w:pPr>
        <w:rPr>
          <w:rFonts w:ascii="Courier New" w:hAnsi="Courier New" w:cs="Courier New"/>
          <w:lang w:val="en-US"/>
        </w:rPr>
      </w:pPr>
      <w:r w:rsidRPr="00D1311D">
        <w:rPr>
          <w:rFonts w:ascii="Courier New" w:hAnsi="Courier New" w:cs="Courier New"/>
          <w:highlight w:val="lightGray"/>
          <w:lang w:val="en-US"/>
        </w:rPr>
        <w:t>..\ReportTool\</w:t>
      </w:r>
      <w:r w:rsidR="00B95812" w:rsidRPr="00D1311D">
        <w:rPr>
          <w:rFonts w:ascii="Courier New" w:hAnsi="Courier New" w:cs="Courier New"/>
          <w:highlight w:val="lightGray"/>
          <w:lang w:val="en-US"/>
        </w:rPr>
        <w:t>tools\srt.console.exe listtestruns project=&lt;projectcode&gt;</w:t>
      </w:r>
    </w:p>
    <w:p w14:paraId="789B30A3" w14:textId="77777777" w:rsidR="00B95812" w:rsidRPr="00D1311D" w:rsidRDefault="00931878" w:rsidP="00B95812">
      <w:pPr>
        <w:rPr>
          <w:lang w:val="en-US"/>
        </w:rPr>
      </w:pPr>
      <w:r w:rsidRPr="00D1311D">
        <w:rPr>
          <w:lang w:val="en-US"/>
        </w:rPr>
        <w:t>S</w:t>
      </w:r>
      <w:r w:rsidR="00B95812" w:rsidRPr="00D1311D">
        <w:rPr>
          <w:lang w:val="en-US"/>
        </w:rPr>
        <w:t xml:space="preserve">electeer de </w:t>
      </w:r>
      <w:r w:rsidR="005C2653" w:rsidRPr="00D1311D">
        <w:rPr>
          <w:lang w:val="en-US"/>
        </w:rPr>
        <w:t>testruncode</w:t>
      </w:r>
    </w:p>
    <w:p w14:paraId="74A5C882" w14:textId="77777777" w:rsidR="00B95812" w:rsidRPr="00D1311D" w:rsidRDefault="00B95812" w:rsidP="00B95812">
      <w:pPr>
        <w:rPr>
          <w:lang w:val="en-US"/>
        </w:rPr>
      </w:pPr>
    </w:p>
    <w:p w14:paraId="170A27A1" w14:textId="77777777" w:rsidR="00C512F0" w:rsidRPr="00D1311D" w:rsidRDefault="00C512F0" w:rsidP="00B95812">
      <w:pPr>
        <w:rPr>
          <w:lang w:val="en-US"/>
        </w:rPr>
      </w:pPr>
      <w:r w:rsidRPr="00D1311D">
        <w:rPr>
          <w:lang w:val="en-US"/>
        </w:rPr>
        <w:t>Disable:</w:t>
      </w:r>
    </w:p>
    <w:p w14:paraId="7B9EFD76" w14:textId="77777777" w:rsidR="00B95812" w:rsidRPr="00D1311D" w:rsidRDefault="00D823F0" w:rsidP="00B95812">
      <w:pPr>
        <w:rPr>
          <w:rFonts w:ascii="Courier New" w:hAnsi="Courier New" w:cs="Courier New"/>
          <w:lang w:val="en-US"/>
        </w:rPr>
      </w:pPr>
      <w:r w:rsidRPr="00D1311D">
        <w:rPr>
          <w:rFonts w:ascii="Courier New" w:hAnsi="Courier New" w:cs="Courier New"/>
          <w:highlight w:val="lightGray"/>
          <w:lang w:val="en-US"/>
        </w:rPr>
        <w:t>..\ReportTool\tools\</w:t>
      </w:r>
      <w:r w:rsidR="00B95812" w:rsidRPr="00D1311D">
        <w:rPr>
          <w:rFonts w:ascii="Courier New" w:hAnsi="Courier New" w:cs="Courier New"/>
          <w:highlight w:val="lightGray"/>
          <w:lang w:val="en-US"/>
        </w:rPr>
        <w:t>srt.console.exe disabletestrun project=&lt;projectcode&gt; testrun=&lt;testruncode&gt;</w:t>
      </w:r>
    </w:p>
    <w:p w14:paraId="1D6E9DFE" w14:textId="77777777" w:rsidR="00B95812" w:rsidRPr="00D1311D" w:rsidRDefault="00B95812" w:rsidP="00B95812">
      <w:pPr>
        <w:rPr>
          <w:lang w:val="en-US"/>
        </w:rPr>
      </w:pPr>
    </w:p>
    <w:p w14:paraId="37AFD225" w14:textId="77777777" w:rsidR="00584859" w:rsidRPr="00D1311D" w:rsidRDefault="00584859" w:rsidP="00B95812">
      <w:pPr>
        <w:rPr>
          <w:lang w:val="en-US"/>
        </w:rPr>
      </w:pPr>
      <w:r w:rsidRPr="00D1311D">
        <w:rPr>
          <w:lang w:val="en-US"/>
        </w:rPr>
        <w:t>Voorbeeld:</w:t>
      </w:r>
    </w:p>
    <w:p w14:paraId="6F1DAA1C" w14:textId="77777777" w:rsidR="00584859" w:rsidRPr="00D1311D" w:rsidRDefault="00584859" w:rsidP="00B95812">
      <w:pPr>
        <w:rPr>
          <w:lang w:val="en-US"/>
        </w:rPr>
      </w:pPr>
    </w:p>
    <w:p w14:paraId="6013D7C0" w14:textId="77777777" w:rsidR="00584859" w:rsidRPr="00D1311D" w:rsidRDefault="00584859" w:rsidP="00584859">
      <w:pPr>
        <w:pBdr>
          <w:top w:val="single" w:sz="4" w:space="1" w:color="auto"/>
          <w:left w:val="single" w:sz="4" w:space="4" w:color="auto"/>
          <w:bottom w:val="single" w:sz="4" w:space="1" w:color="auto"/>
          <w:right w:val="single" w:sz="4" w:space="4" w:color="auto"/>
        </w:pBdr>
        <w:ind w:left="426"/>
        <w:rPr>
          <w:rFonts w:ascii="Courier New" w:hAnsi="Courier New" w:cs="Courier New"/>
          <w:lang w:val="en-US"/>
        </w:rPr>
      </w:pPr>
    </w:p>
    <w:p w14:paraId="7448CA05" w14:textId="77777777" w:rsidR="00E70E5F" w:rsidRPr="00D1311D" w:rsidRDefault="00E70E5F" w:rsidP="00584859">
      <w:pPr>
        <w:pBdr>
          <w:top w:val="single" w:sz="4" w:space="1" w:color="auto"/>
          <w:left w:val="single" w:sz="4" w:space="4" w:color="auto"/>
          <w:bottom w:val="single" w:sz="4" w:space="1" w:color="auto"/>
          <w:right w:val="single" w:sz="4" w:space="4" w:color="auto"/>
        </w:pBdr>
        <w:ind w:left="426"/>
        <w:rPr>
          <w:rFonts w:ascii="Courier New" w:hAnsi="Courier New" w:cs="Courier New"/>
          <w:lang w:val="en-US"/>
        </w:rPr>
      </w:pPr>
      <w:r w:rsidRPr="00D1311D">
        <w:rPr>
          <w:rFonts w:ascii="Courier New" w:hAnsi="Courier New" w:cs="Courier New"/>
          <w:lang w:val="en-US"/>
        </w:rPr>
        <w:t>cd tools</w:t>
      </w:r>
    </w:p>
    <w:p w14:paraId="277B29E3" w14:textId="77777777" w:rsidR="00050439" w:rsidRPr="00D1311D" w:rsidRDefault="00050439" w:rsidP="00584859">
      <w:pPr>
        <w:pBdr>
          <w:top w:val="single" w:sz="4" w:space="1" w:color="auto"/>
          <w:left w:val="single" w:sz="4" w:space="4" w:color="auto"/>
          <w:bottom w:val="single" w:sz="4" w:space="1" w:color="auto"/>
          <w:right w:val="single" w:sz="4" w:space="4" w:color="auto"/>
        </w:pBdr>
        <w:ind w:left="426"/>
        <w:rPr>
          <w:rFonts w:ascii="Courier New" w:hAnsi="Courier New" w:cs="Courier New"/>
          <w:lang w:val="en-US"/>
        </w:rPr>
      </w:pPr>
      <w:r w:rsidRPr="00D1311D">
        <w:rPr>
          <w:rFonts w:ascii="Courier New" w:hAnsi="Courier New" w:cs="Courier New"/>
          <w:lang w:val="en-US"/>
        </w:rPr>
        <w:t>srt.console listtestruns project=cs</w:t>
      </w:r>
    </w:p>
    <w:p w14:paraId="3B02BDE9" w14:textId="77777777" w:rsidR="00584859" w:rsidRPr="00D1311D" w:rsidRDefault="00584859" w:rsidP="00584859">
      <w:pPr>
        <w:pBdr>
          <w:top w:val="single" w:sz="4" w:space="1" w:color="auto"/>
          <w:left w:val="single" w:sz="4" w:space="4" w:color="auto"/>
          <w:bottom w:val="single" w:sz="4" w:space="1" w:color="auto"/>
          <w:right w:val="single" w:sz="4" w:space="4" w:color="auto"/>
        </w:pBdr>
        <w:ind w:left="426"/>
        <w:rPr>
          <w:rFonts w:ascii="Courier New" w:hAnsi="Courier New" w:cs="Courier New"/>
          <w:lang w:val="en-US"/>
        </w:rPr>
      </w:pPr>
      <w:r w:rsidRPr="00D1311D">
        <w:rPr>
          <w:rFonts w:ascii="Courier New" w:hAnsi="Courier New" w:cs="Courier New"/>
          <w:lang w:val="en-US"/>
        </w:rPr>
        <w:t>srt.console disabletestrun project=</w:t>
      </w:r>
      <w:r w:rsidR="00050439" w:rsidRPr="00D1311D">
        <w:rPr>
          <w:rFonts w:ascii="Courier New" w:hAnsi="Courier New" w:cs="Courier New"/>
          <w:lang w:val="en-US"/>
        </w:rPr>
        <w:t>cs</w:t>
      </w:r>
      <w:r w:rsidRPr="00D1311D">
        <w:rPr>
          <w:rFonts w:ascii="Courier New" w:hAnsi="Courier New" w:cs="Courier New"/>
          <w:lang w:val="en-US"/>
        </w:rPr>
        <w:t xml:space="preserve"> testrun=2018.05.04.03.53.44</w:t>
      </w:r>
    </w:p>
    <w:p w14:paraId="733C6251" w14:textId="77777777" w:rsidR="00584859" w:rsidRPr="00D1311D" w:rsidRDefault="00584859" w:rsidP="00584859">
      <w:pPr>
        <w:pBdr>
          <w:top w:val="single" w:sz="4" w:space="1" w:color="auto"/>
          <w:left w:val="single" w:sz="4" w:space="4" w:color="auto"/>
          <w:bottom w:val="single" w:sz="4" w:space="1" w:color="auto"/>
          <w:right w:val="single" w:sz="4" w:space="4" w:color="auto"/>
        </w:pBdr>
        <w:ind w:left="426"/>
        <w:rPr>
          <w:rFonts w:ascii="Courier New" w:hAnsi="Courier New" w:cs="Courier New"/>
          <w:lang w:val="en-US"/>
        </w:rPr>
      </w:pPr>
    </w:p>
    <w:p w14:paraId="6E94B2FC" w14:textId="77777777" w:rsidR="00584859" w:rsidRPr="00D1311D" w:rsidRDefault="00584859" w:rsidP="00B95812">
      <w:pPr>
        <w:rPr>
          <w:lang w:val="en-US"/>
        </w:rPr>
      </w:pPr>
    </w:p>
    <w:p w14:paraId="59A36D99" w14:textId="77777777" w:rsidR="00B95812" w:rsidRPr="00D1311D" w:rsidRDefault="00C512F0" w:rsidP="00B95812">
      <w:pPr>
        <w:rPr>
          <w:lang w:val="en-US"/>
        </w:rPr>
      </w:pPr>
      <w:r w:rsidRPr="00D1311D">
        <w:rPr>
          <w:lang w:val="en-US"/>
        </w:rPr>
        <w:t>Enable</w:t>
      </w:r>
      <w:r w:rsidR="00B95812" w:rsidRPr="00D1311D">
        <w:rPr>
          <w:lang w:val="en-US"/>
        </w:rPr>
        <w:t>:</w:t>
      </w:r>
    </w:p>
    <w:p w14:paraId="6DB070C1" w14:textId="77777777" w:rsidR="00B95812" w:rsidRPr="00D1311D" w:rsidRDefault="00D823F0" w:rsidP="00B95812">
      <w:pPr>
        <w:rPr>
          <w:rFonts w:ascii="Courier New" w:hAnsi="Courier New" w:cs="Courier New"/>
          <w:lang w:val="en-US"/>
        </w:rPr>
      </w:pPr>
      <w:r w:rsidRPr="00D1311D">
        <w:rPr>
          <w:rFonts w:ascii="Courier New" w:hAnsi="Courier New" w:cs="Courier New"/>
          <w:highlight w:val="lightGray"/>
          <w:lang w:val="en-US"/>
        </w:rPr>
        <w:t>..\ReportTool\tools\</w:t>
      </w:r>
      <w:r w:rsidR="00B95812" w:rsidRPr="00D1311D">
        <w:rPr>
          <w:rFonts w:ascii="Courier New" w:hAnsi="Courier New" w:cs="Courier New"/>
          <w:highlight w:val="lightGray"/>
          <w:lang w:val="en-US"/>
        </w:rPr>
        <w:t>srt.console.exe enabletestrun project=&lt;projectcode&gt; testrun=&lt;testruncode&gt;</w:t>
      </w:r>
    </w:p>
    <w:p w14:paraId="24E284B7" w14:textId="77777777" w:rsidR="00B95812" w:rsidRPr="00D1311D" w:rsidRDefault="00B95812" w:rsidP="00B95812">
      <w:pPr>
        <w:rPr>
          <w:lang w:val="en-US"/>
        </w:rPr>
      </w:pPr>
    </w:p>
    <w:p w14:paraId="210A29D6" w14:textId="77777777" w:rsidR="000E04E9" w:rsidRDefault="00F939F8" w:rsidP="006603AB">
      <w:pPr>
        <w:pStyle w:val="Kop2"/>
      </w:pPr>
      <w:bookmarkStart w:id="49" w:name="_Toc536098052"/>
      <w:r>
        <w:t>Toevoegen/v</w:t>
      </w:r>
      <w:r w:rsidR="000E04E9">
        <w:t>erwijderen</w:t>
      </w:r>
      <w:r w:rsidR="000D1E87">
        <w:t xml:space="preserve"> van een</w:t>
      </w:r>
      <w:r w:rsidR="000E04E9">
        <w:t xml:space="preserve"> testrun</w:t>
      </w:r>
      <w:bookmarkEnd w:id="49"/>
    </w:p>
    <w:p w14:paraId="1DF3C9EA" w14:textId="77777777" w:rsidR="002731CF" w:rsidRDefault="002731CF" w:rsidP="002731CF">
      <w:r>
        <w:t>Het kan nodig zijn om een specifieke testrun met alle verbonden meetwaarden fysiek te verwijderen uit de databa</w:t>
      </w:r>
      <w:r w:rsidR="00571C7C">
        <w:t>se, dit kan worden uitgevoerd met de console tool:</w:t>
      </w:r>
    </w:p>
    <w:p w14:paraId="2C95E150" w14:textId="77777777" w:rsidR="002731CF" w:rsidRDefault="002731CF" w:rsidP="002731CF"/>
    <w:p w14:paraId="0CF18299" w14:textId="77777777" w:rsidR="002731CF" w:rsidRPr="00D1311D" w:rsidRDefault="002731CF" w:rsidP="002731CF">
      <w:pPr>
        <w:rPr>
          <w:lang w:val="en-US"/>
        </w:rPr>
      </w:pPr>
      <w:r w:rsidRPr="00D1311D">
        <w:rPr>
          <w:lang w:val="en-US"/>
        </w:rPr>
        <w:t>Optioneel:</w:t>
      </w:r>
    </w:p>
    <w:p w14:paraId="282BD477" w14:textId="77777777" w:rsidR="002731CF" w:rsidRPr="00D1311D" w:rsidRDefault="00D823F0" w:rsidP="002731CF">
      <w:pPr>
        <w:rPr>
          <w:rFonts w:ascii="Courier New" w:hAnsi="Courier New" w:cs="Courier New"/>
          <w:lang w:val="en-US"/>
        </w:rPr>
      </w:pPr>
      <w:r w:rsidRPr="00D1311D">
        <w:rPr>
          <w:rFonts w:ascii="Courier New" w:hAnsi="Courier New" w:cs="Courier New"/>
          <w:highlight w:val="lightGray"/>
          <w:lang w:val="en-US"/>
        </w:rPr>
        <w:lastRenderedPageBreak/>
        <w:t>..\ReportTool\tools\</w:t>
      </w:r>
      <w:r w:rsidR="002731CF" w:rsidRPr="00D1311D">
        <w:rPr>
          <w:rFonts w:ascii="Courier New" w:hAnsi="Courier New" w:cs="Courier New"/>
          <w:highlight w:val="lightGray"/>
          <w:lang w:val="en-US"/>
        </w:rPr>
        <w:t>srt.console.exe listtestruns project=&lt;projectcode&gt;</w:t>
      </w:r>
    </w:p>
    <w:p w14:paraId="3482AB81" w14:textId="77777777" w:rsidR="002731CF" w:rsidRDefault="002731CF" w:rsidP="002731CF">
      <w:r>
        <w:t>Selecteer de testruncode</w:t>
      </w:r>
    </w:p>
    <w:p w14:paraId="13FA3847" w14:textId="77777777" w:rsidR="002731CF" w:rsidRDefault="002731CF" w:rsidP="002731CF"/>
    <w:p w14:paraId="014DA90E" w14:textId="77777777" w:rsidR="002731CF" w:rsidRDefault="00D823F0" w:rsidP="002731CF">
      <w:r>
        <w:rPr>
          <w:rFonts w:ascii="Courier New" w:hAnsi="Courier New" w:cs="Courier New"/>
          <w:highlight w:val="lightGray"/>
        </w:rPr>
        <w:t>..\ReportTool\</w:t>
      </w:r>
      <w:r w:rsidRPr="00C512F0">
        <w:rPr>
          <w:rFonts w:ascii="Courier New" w:hAnsi="Courier New" w:cs="Courier New"/>
          <w:highlight w:val="lightGray"/>
        </w:rPr>
        <w:t>tools</w:t>
      </w:r>
      <w:r>
        <w:rPr>
          <w:rFonts w:ascii="Courier New" w:hAnsi="Courier New" w:cs="Courier New"/>
          <w:highlight w:val="lightGray"/>
        </w:rPr>
        <w:t>\</w:t>
      </w:r>
      <w:r w:rsidR="002731CF" w:rsidRPr="002731CF">
        <w:rPr>
          <w:highlight w:val="lightGray"/>
        </w:rPr>
        <w:t>srt.console.exe deletetestrun project=&lt;projectcode&gt; testrun=&lt;testruncode&gt;</w:t>
      </w:r>
    </w:p>
    <w:p w14:paraId="1B5B267A" w14:textId="77777777" w:rsidR="002731CF" w:rsidRPr="002731CF" w:rsidRDefault="002731CF" w:rsidP="002731CF"/>
    <w:p w14:paraId="12DFC621" w14:textId="77777777" w:rsidR="000E04E9" w:rsidRDefault="00F939F8" w:rsidP="006603AB">
      <w:pPr>
        <w:pStyle w:val="Kop2"/>
      </w:pPr>
      <w:bookmarkStart w:id="50" w:name="_Toc536098053"/>
      <w:r>
        <w:t>Toevo</w:t>
      </w:r>
      <w:r w:rsidR="00571C7C">
        <w:t>e</w:t>
      </w:r>
      <w:r>
        <w:t>gen/v</w:t>
      </w:r>
      <w:r w:rsidR="000E04E9">
        <w:t xml:space="preserve">erwijderen </w:t>
      </w:r>
      <w:r>
        <w:t>van een project</w:t>
      </w:r>
      <w:bookmarkEnd w:id="50"/>
    </w:p>
    <w:p w14:paraId="2DC09A9F" w14:textId="77777777" w:rsidR="002731CF" w:rsidRDefault="002731CF" w:rsidP="002731CF">
      <w:r>
        <w:t>Verwijderen van een project met alle verbonden</w:t>
      </w:r>
      <w:r w:rsidR="00571C7C">
        <w:t xml:space="preserve"> testruns en meetwaarden kan met de console tool:</w:t>
      </w:r>
    </w:p>
    <w:p w14:paraId="50F8918D" w14:textId="77777777" w:rsidR="00571C7C" w:rsidRDefault="00571C7C" w:rsidP="002731CF"/>
    <w:p w14:paraId="6AF4B0DD" w14:textId="77777777" w:rsidR="00571C7C" w:rsidRPr="00D1311D" w:rsidRDefault="00D823F0" w:rsidP="002731CF">
      <w:pPr>
        <w:rPr>
          <w:rFonts w:ascii="Courier New" w:hAnsi="Courier New" w:cs="Courier New"/>
          <w:lang w:val="en-US"/>
        </w:rPr>
      </w:pPr>
      <w:r w:rsidRPr="00D1311D">
        <w:rPr>
          <w:rFonts w:ascii="Courier New" w:hAnsi="Courier New" w:cs="Courier New"/>
          <w:highlight w:val="lightGray"/>
          <w:lang w:val="en-US"/>
        </w:rPr>
        <w:t>..\ReportTool\tools\</w:t>
      </w:r>
      <w:r w:rsidR="00571C7C" w:rsidRPr="00D1311D">
        <w:rPr>
          <w:rFonts w:ascii="Courier New" w:hAnsi="Courier New" w:cs="Courier New"/>
          <w:highlight w:val="lightGray"/>
          <w:lang w:val="en-US"/>
        </w:rPr>
        <w:t>srt.console.exe listprojects</w:t>
      </w:r>
    </w:p>
    <w:p w14:paraId="48320053" w14:textId="77777777" w:rsidR="00571C7C" w:rsidRDefault="00571C7C" w:rsidP="002731CF">
      <w:r>
        <w:t>Selecteer de projectcode</w:t>
      </w:r>
    </w:p>
    <w:p w14:paraId="41435BAD" w14:textId="77777777" w:rsidR="00571C7C" w:rsidRDefault="00571C7C" w:rsidP="002731CF"/>
    <w:p w14:paraId="5020C86C" w14:textId="77777777" w:rsidR="00571C7C" w:rsidRPr="00571C7C" w:rsidRDefault="00D823F0" w:rsidP="002731CF">
      <w:pPr>
        <w:rPr>
          <w:rFonts w:ascii="Courier New" w:hAnsi="Courier New" w:cs="Courier New"/>
        </w:rPr>
      </w:pPr>
      <w:r>
        <w:rPr>
          <w:rFonts w:ascii="Courier New" w:hAnsi="Courier New" w:cs="Courier New"/>
          <w:highlight w:val="lightGray"/>
        </w:rPr>
        <w:t>..\ReportTool\</w:t>
      </w:r>
      <w:r w:rsidRPr="00C512F0">
        <w:rPr>
          <w:rFonts w:ascii="Courier New" w:hAnsi="Courier New" w:cs="Courier New"/>
          <w:highlight w:val="lightGray"/>
        </w:rPr>
        <w:t>tools</w:t>
      </w:r>
      <w:r>
        <w:rPr>
          <w:rFonts w:ascii="Courier New" w:hAnsi="Courier New" w:cs="Courier New"/>
          <w:highlight w:val="lightGray"/>
        </w:rPr>
        <w:t>\</w:t>
      </w:r>
      <w:r w:rsidR="00571C7C" w:rsidRPr="00571C7C">
        <w:rPr>
          <w:rFonts w:ascii="Courier New" w:hAnsi="Courier New" w:cs="Courier New"/>
          <w:highlight w:val="lightGray"/>
        </w:rPr>
        <w:t>srt.console.exe deleteproject project=&lt;projectcode&gt;</w:t>
      </w:r>
    </w:p>
    <w:p w14:paraId="14B5C981" w14:textId="77777777" w:rsidR="00571C7C" w:rsidRDefault="00571C7C" w:rsidP="002731CF"/>
    <w:p w14:paraId="1D000D6B" w14:textId="77777777" w:rsidR="002731CF" w:rsidRPr="002731CF" w:rsidRDefault="002731CF" w:rsidP="002731CF"/>
    <w:p w14:paraId="260F7426" w14:textId="77777777" w:rsidR="00B672A3" w:rsidRDefault="00B672A3" w:rsidP="006603AB">
      <w:pPr>
        <w:pStyle w:val="Kop2"/>
      </w:pPr>
      <w:bookmarkStart w:id="51" w:name="_Toc536098054"/>
      <w:r>
        <w:t>Wijzigen van rapporttemplate bronlocatie</w:t>
      </w:r>
      <w:bookmarkEnd w:id="51"/>
    </w:p>
    <w:p w14:paraId="39E7AB13" w14:textId="77777777" w:rsidR="00571C7C" w:rsidRDefault="00571C7C" w:rsidP="00571C7C">
      <w:r>
        <w:t>De rapportgenerator gaat uit van bestandslocaties die geconfigureerd zijn in bestand</w:t>
      </w:r>
    </w:p>
    <w:p w14:paraId="079AC682" w14:textId="77777777" w:rsidR="00571C7C" w:rsidRPr="00D823F0" w:rsidRDefault="00571C7C" w:rsidP="00571C7C">
      <w:pPr>
        <w:rPr>
          <w:rFonts w:ascii="Courier New" w:hAnsi="Courier New" w:cs="Courier New"/>
        </w:rPr>
      </w:pPr>
      <w:r w:rsidRPr="00D823F0">
        <w:rPr>
          <w:rFonts w:ascii="Courier New" w:hAnsi="Courier New" w:cs="Courier New"/>
        </w:rPr>
        <w:t>..\ReportTool\report_vars.cmd</w:t>
      </w:r>
    </w:p>
    <w:p w14:paraId="57BE0B18" w14:textId="77777777" w:rsidR="00571C7C" w:rsidRDefault="00571C7C" w:rsidP="00571C7C"/>
    <w:p w14:paraId="30BC7575" w14:textId="77777777" w:rsidR="00571C7C" w:rsidRDefault="00571C7C" w:rsidP="00571C7C">
      <w:r>
        <w:rPr>
          <w:noProof/>
        </w:rPr>
        <w:drawing>
          <wp:inline distT="0" distB="0" distL="0" distR="0" wp14:anchorId="1B42958F" wp14:editId="647061E5">
            <wp:extent cx="5760720" cy="1262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262380"/>
                    </a:xfrm>
                    <a:prstGeom prst="rect">
                      <a:avLst/>
                    </a:prstGeom>
                  </pic:spPr>
                </pic:pic>
              </a:graphicData>
            </a:graphic>
          </wp:inline>
        </w:drawing>
      </w:r>
    </w:p>
    <w:p w14:paraId="48F2C5E5" w14:textId="77777777" w:rsidR="00571C7C" w:rsidRDefault="00571C7C" w:rsidP="00571C7C"/>
    <w:p w14:paraId="249ECB78" w14:textId="77777777" w:rsidR="00571C7C" w:rsidRDefault="00571C7C" w:rsidP="00571C7C">
      <w:r>
        <w:t xml:space="preserve">Wijzig het pad van variabele </w:t>
      </w:r>
      <w:r w:rsidRPr="00571C7C">
        <w:rPr>
          <w:b/>
        </w:rPr>
        <w:t>reporttemplatepath</w:t>
      </w:r>
    </w:p>
    <w:p w14:paraId="7AF075EF" w14:textId="77777777" w:rsidR="00571C7C" w:rsidRPr="00571C7C" w:rsidRDefault="00571C7C" w:rsidP="00571C7C"/>
    <w:p w14:paraId="75E94CA1" w14:textId="77777777" w:rsidR="00B672A3" w:rsidRDefault="00B672A3" w:rsidP="006603AB">
      <w:pPr>
        <w:pStyle w:val="Kop2"/>
      </w:pPr>
      <w:bookmarkStart w:id="52" w:name="_Toc536098055"/>
      <w:r>
        <w:t>Wijzigen van rapport doellocatie</w:t>
      </w:r>
      <w:bookmarkEnd w:id="52"/>
    </w:p>
    <w:p w14:paraId="122DB19B" w14:textId="77777777" w:rsidR="00571C7C" w:rsidRDefault="00571C7C" w:rsidP="00571C7C">
      <w:r>
        <w:t>De rapportgenerator gaat uit van bestandslocaties die geconfigureerd zijn in</w:t>
      </w:r>
      <w:r w:rsidR="003A7706">
        <w:t xml:space="preserve"> project global variabelen in</w:t>
      </w:r>
    </w:p>
    <w:p w14:paraId="7E03372F" w14:textId="77777777" w:rsidR="00571C7C" w:rsidRPr="00474035" w:rsidRDefault="00571C7C" w:rsidP="00571C7C">
      <w:pPr>
        <w:rPr>
          <w:rFonts w:ascii="Courier New" w:hAnsi="Courier New" w:cs="Courier New"/>
        </w:rPr>
      </w:pPr>
      <w:r w:rsidRPr="00474035">
        <w:rPr>
          <w:rFonts w:ascii="Courier New" w:hAnsi="Courier New" w:cs="Courier New"/>
        </w:rPr>
        <w:t>..\</w:t>
      </w:r>
      <w:r w:rsidR="003A7706" w:rsidRPr="00474035">
        <w:rPr>
          <w:rFonts w:ascii="Courier New" w:hAnsi="Courier New" w:cs="Courier New"/>
        </w:rPr>
        <w:t>00_Globals\testautomation_globals.incl</w:t>
      </w:r>
    </w:p>
    <w:p w14:paraId="5C6908E6" w14:textId="77777777" w:rsidR="003A7706" w:rsidRPr="00474035" w:rsidRDefault="003A7706" w:rsidP="00571C7C"/>
    <w:p w14:paraId="44873F17" w14:textId="77777777" w:rsidR="00571C7C" w:rsidRDefault="00571C7C" w:rsidP="00571C7C">
      <w:r>
        <w:t xml:space="preserve">Wijzig het pad van variabele </w:t>
      </w:r>
      <w:r w:rsidR="003A7706">
        <w:rPr>
          <w:b/>
        </w:rPr>
        <w:t>loadtest_report</w:t>
      </w:r>
    </w:p>
    <w:p w14:paraId="138C1F8A" w14:textId="77777777" w:rsidR="00571C7C" w:rsidRPr="00571C7C" w:rsidRDefault="00571C7C" w:rsidP="00571C7C"/>
    <w:p w14:paraId="01A29DDE" w14:textId="77777777" w:rsidR="003652A1" w:rsidRDefault="00877D85" w:rsidP="006603AB">
      <w:pPr>
        <w:pStyle w:val="Kop2"/>
      </w:pPr>
      <w:bookmarkStart w:id="53" w:name="_Toc536098056"/>
      <w:r>
        <w:t>Wijzigen van testresultaat</w:t>
      </w:r>
      <w:r w:rsidR="003A7706">
        <w:t xml:space="preserve"> (loadgenerator logs)</w:t>
      </w:r>
      <w:r>
        <w:t xml:space="preserve"> bronlo</w:t>
      </w:r>
      <w:r w:rsidR="003A7706">
        <w:t>c</w:t>
      </w:r>
      <w:r>
        <w:t>atie</w:t>
      </w:r>
      <w:bookmarkEnd w:id="53"/>
    </w:p>
    <w:p w14:paraId="568F11FB" w14:textId="77777777" w:rsidR="00D823F0" w:rsidRDefault="00D823F0" w:rsidP="00D823F0">
      <w:r>
        <w:t>De rapportgenerator gaat uit van bestandslocaties die geconfigureerd zijn in</w:t>
      </w:r>
    </w:p>
    <w:p w14:paraId="49B1BD33" w14:textId="77777777" w:rsidR="003A7706" w:rsidRPr="00474035" w:rsidRDefault="003A7706" w:rsidP="003A7706">
      <w:pPr>
        <w:rPr>
          <w:rFonts w:ascii="Courier New" w:hAnsi="Courier New" w:cs="Courier New"/>
        </w:rPr>
      </w:pPr>
      <w:r w:rsidRPr="00474035">
        <w:rPr>
          <w:rFonts w:ascii="Courier New" w:hAnsi="Courier New" w:cs="Courier New"/>
        </w:rPr>
        <w:t>..\00_Globals\testautomation_globals.incl</w:t>
      </w:r>
    </w:p>
    <w:p w14:paraId="42B42BDD" w14:textId="77777777" w:rsidR="00D823F0" w:rsidRDefault="00D823F0" w:rsidP="00D823F0"/>
    <w:p w14:paraId="15038B10" w14:textId="77777777" w:rsidR="003A7706" w:rsidRDefault="003A7706" w:rsidP="003A7706">
      <w:r>
        <w:t xml:space="preserve">Wijzig het pad van variabele </w:t>
      </w:r>
      <w:r>
        <w:rPr>
          <w:b/>
        </w:rPr>
        <w:t>loadtest_logdir</w:t>
      </w:r>
    </w:p>
    <w:p w14:paraId="43FAAD1E" w14:textId="77777777" w:rsidR="00D823F0" w:rsidRPr="00D823F0" w:rsidRDefault="00D823F0" w:rsidP="00D823F0"/>
    <w:p w14:paraId="02D03C9B" w14:textId="77777777" w:rsidR="000E04E9" w:rsidRDefault="00877D85" w:rsidP="006603AB">
      <w:pPr>
        <w:pStyle w:val="Kop2"/>
      </w:pPr>
      <w:bookmarkStart w:id="54" w:name="_Toc536098057"/>
      <w:r>
        <w:t>Wijzigen database</w:t>
      </w:r>
      <w:r w:rsidR="00D823F0">
        <w:t xml:space="preserve"> locatie</w:t>
      </w:r>
      <w:bookmarkEnd w:id="54"/>
    </w:p>
    <w:p w14:paraId="09B1BE95" w14:textId="1B947710" w:rsidR="00D823F0" w:rsidRDefault="00004455" w:rsidP="00D823F0">
      <w:r>
        <w:t xml:space="preserve">Een aantal </w:t>
      </w:r>
      <w:r w:rsidR="00D823F0">
        <w:t xml:space="preserve">reportgenerator tools </w:t>
      </w:r>
      <w:r>
        <w:t>maken gebruik van de PostgreSQL database, vooral</w:t>
      </w:r>
      <w:r w:rsidR="00A10C3C">
        <w:t>s</w:t>
      </w:r>
      <w:r>
        <w:t xml:space="preserve">nog alleen </w:t>
      </w:r>
      <w:r w:rsidR="00D823F0">
        <w:t xml:space="preserve">merge, loadintermediate en console. </w:t>
      </w:r>
      <w:r>
        <w:t>De database naam is</w:t>
      </w:r>
      <w:r w:rsidR="00D823F0">
        <w:t xml:space="preserve"> ‘teststraat’</w:t>
      </w:r>
      <w:r>
        <w:t xml:space="preserve"> en wordt door </w:t>
      </w:r>
      <w:r>
        <w:lastRenderedPageBreak/>
        <w:t xml:space="preserve">de tools standaard gezocht </w:t>
      </w:r>
      <w:r w:rsidR="00D823F0">
        <w:t>op localhost</w:t>
      </w:r>
      <w:r>
        <w:t>,</w:t>
      </w:r>
      <w:r w:rsidR="00D823F0">
        <w:t xml:space="preserve"> poort 5432. </w:t>
      </w:r>
      <w:r>
        <w:t xml:space="preserve">Wanneer de locatie anders is, kan dat worden geconfigureerd </w:t>
      </w:r>
      <w:r w:rsidR="00D823F0">
        <w:t>in de</w:t>
      </w:r>
      <w:r>
        <w:t xml:space="preserve"> toolspecifieke</w:t>
      </w:r>
      <w:r w:rsidR="00D823F0">
        <w:t xml:space="preserve"> configuratiebsetanden: &lt;tool&gt;.exe.config (bijv srt.merge.exe.config). Deze bestanden</w:t>
      </w:r>
      <w:r>
        <w:t xml:space="preserve"> inclusief inhoud</w:t>
      </w:r>
      <w:r w:rsidR="00D823F0">
        <w:t xml:space="preserve"> worden </w:t>
      </w:r>
      <w:r>
        <w:t xml:space="preserve">automatisch </w:t>
      </w:r>
      <w:r w:rsidR="00D823F0">
        <w:t xml:space="preserve">aangemaakt bij gebruik, de </w:t>
      </w:r>
      <w:r>
        <w:t>‘value’</w:t>
      </w:r>
      <w:r w:rsidR="00460711">
        <w:t xml:space="preserve"> waarden van de</w:t>
      </w:r>
      <w:r w:rsidR="00D823F0">
        <w:t xml:space="preserve"> configur</w:t>
      </w:r>
      <w:r w:rsidR="00460711">
        <w:t>atie kunnen</w:t>
      </w:r>
      <w:r w:rsidR="00D823F0">
        <w:t xml:space="preserve"> daarna worden gewijzigd. De databasenaam en username/password </w:t>
      </w:r>
      <w:r>
        <w:t xml:space="preserve">zitten vast in de code en </w:t>
      </w:r>
      <w:r w:rsidR="00D823F0">
        <w:t>kunnen niet gewijzigd worden.</w:t>
      </w:r>
    </w:p>
    <w:p w14:paraId="02E91D6C" w14:textId="77777777" w:rsidR="009F1DEE" w:rsidRDefault="009F1DEE" w:rsidP="00D823F0"/>
    <w:p w14:paraId="441A60B0" w14:textId="4E9D2EAA" w:rsidR="009F1DEE" w:rsidRDefault="00004455" w:rsidP="00D823F0">
      <w:r>
        <w:t>Onder normale omstandigheden zijn de .config bestanden van alle executables in de tools directory van een reportgenerator gelijk vwb database verwijzing.</w:t>
      </w:r>
    </w:p>
    <w:p w14:paraId="336ED435" w14:textId="3DCFB5FE" w:rsidR="00A31EF8" w:rsidRDefault="00A31EF8" w:rsidP="00D823F0"/>
    <w:p w14:paraId="6485A8B6" w14:textId="164CC071" w:rsidR="00A31EF8" w:rsidRDefault="00A31EF8" w:rsidP="00D823F0">
      <w:r>
        <w:rPr>
          <w:noProof/>
        </w:rPr>
        <w:drawing>
          <wp:inline distT="0" distB="0" distL="0" distR="0" wp14:anchorId="45964AC7" wp14:editId="31BF8D75">
            <wp:extent cx="3790476" cy="1466667"/>
            <wp:effectExtent l="0" t="0" r="635" b="63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0476" cy="1466667"/>
                    </a:xfrm>
                    <a:prstGeom prst="rect">
                      <a:avLst/>
                    </a:prstGeom>
                  </pic:spPr>
                </pic:pic>
              </a:graphicData>
            </a:graphic>
          </wp:inline>
        </w:drawing>
      </w:r>
    </w:p>
    <w:p w14:paraId="6C10C29A" w14:textId="77777777" w:rsidR="00D823F0" w:rsidRPr="00D823F0" w:rsidRDefault="00D823F0" w:rsidP="00D823F0">
      <w:pPr>
        <w:rPr>
          <w:rStyle w:val="Subtielebenadrukking"/>
        </w:rPr>
      </w:pPr>
      <w:r w:rsidRPr="00D823F0">
        <w:rPr>
          <w:rStyle w:val="Subtielebenadrukking"/>
        </w:rPr>
        <w:t>Voorbeeld srt.console.exe.config</w:t>
      </w:r>
    </w:p>
    <w:p w14:paraId="5A067BCA" w14:textId="77777777" w:rsidR="00D823F0" w:rsidRDefault="00D823F0" w:rsidP="00D823F0"/>
    <w:p w14:paraId="45C7D950" w14:textId="77777777" w:rsidR="00D823F0" w:rsidRDefault="00D823F0" w:rsidP="00D823F0"/>
    <w:p w14:paraId="1EE89F3E" w14:textId="77777777" w:rsidR="00BD7551" w:rsidRDefault="00BD7551" w:rsidP="00D823F0"/>
    <w:p w14:paraId="5D31C472" w14:textId="77777777" w:rsidR="00BD7551" w:rsidRDefault="00BD7551">
      <w:pPr>
        <w:spacing w:after="160" w:line="259" w:lineRule="auto"/>
      </w:pPr>
      <w:r>
        <w:br w:type="page"/>
      </w:r>
    </w:p>
    <w:p w14:paraId="594A28B9" w14:textId="77777777" w:rsidR="00BD7551" w:rsidRPr="00D76E9D" w:rsidRDefault="00BD7551" w:rsidP="00D76E9D">
      <w:pPr>
        <w:pStyle w:val="Kop1"/>
      </w:pPr>
      <w:bookmarkStart w:id="55" w:name="_Toc536098058"/>
      <w:r w:rsidRPr="00D76E9D">
        <w:lastRenderedPageBreak/>
        <w:t xml:space="preserve">Bijlage </w:t>
      </w:r>
      <w:r w:rsidR="009B0E90" w:rsidRPr="00D76E9D">
        <w:t>1</w:t>
      </w:r>
      <w:r w:rsidRPr="00D76E9D">
        <w:t>: Report Generator tools</w:t>
      </w:r>
      <w:bookmarkEnd w:id="55"/>
    </w:p>
    <w:p w14:paraId="0D091CD9" w14:textId="77777777" w:rsidR="009B0E90" w:rsidRDefault="009B0E90" w:rsidP="00D823F0"/>
    <w:p w14:paraId="31A469EE" w14:textId="078A3FF0" w:rsidR="009B0E90" w:rsidRDefault="009B0E90" w:rsidP="00D823F0">
      <w:r>
        <w:t>De rapportgenerator bestaat uit een aantal command</w:t>
      </w:r>
      <w:r w:rsidR="00905814">
        <w:t>-</w:t>
      </w:r>
      <w:r>
        <w:t>line tools die worden aangeroepen vanuit shell scripts. Zij maken deel uit het van project Silk Result Tools (srt), vandaar de prefix ‘srt’.</w:t>
      </w:r>
    </w:p>
    <w:p w14:paraId="0B8092AD" w14:textId="77777777" w:rsidR="006F1980" w:rsidRDefault="006F1980" w:rsidP="00D823F0"/>
    <w:p w14:paraId="5E87A7B3" w14:textId="78E0C230" w:rsidR="006F1980" w:rsidRDefault="006F1980" w:rsidP="00D823F0">
      <w:r>
        <w:t>Command</w:t>
      </w:r>
      <w:r w:rsidR="00905814">
        <w:t>-</w:t>
      </w:r>
      <w:r>
        <w:t>line parameters</w:t>
      </w:r>
    </w:p>
    <w:p w14:paraId="1539685B" w14:textId="02D02E3B" w:rsidR="006F1980" w:rsidRDefault="006F1980" w:rsidP="00D823F0">
      <w:r>
        <w:t>Voor alle srt command</w:t>
      </w:r>
      <w:r w:rsidR="00905814">
        <w:t>-</w:t>
      </w:r>
      <w:r>
        <w:t>line tools geldt dat de benodigde command</w:t>
      </w:r>
      <w:r w:rsidR="00905814">
        <w:t>-</w:t>
      </w:r>
      <w:r>
        <w:t>line parameters kunnen worden meegegeven bij aanroep van de tool. Start van de tool zonder parameters resulteert in een eenvoudig overzicht met mogelijke parameters. Wanneer parameters verplicht zijn maar niet zijn meegegeven, wordt erom gevraagd in vraag-antwoord interactie.</w:t>
      </w:r>
    </w:p>
    <w:p w14:paraId="566514DE" w14:textId="77777777" w:rsidR="009B0E90" w:rsidRDefault="009B0E90" w:rsidP="00D823F0"/>
    <w:p w14:paraId="7EDE701F" w14:textId="77777777" w:rsidR="009B0E90" w:rsidRPr="00033CE7" w:rsidRDefault="009B0E90" w:rsidP="00D823F0">
      <w:pPr>
        <w:rPr>
          <w:b/>
        </w:rPr>
      </w:pPr>
      <w:r w:rsidRPr="00033CE7">
        <w:rPr>
          <w:b/>
        </w:rPr>
        <w:t>srt.common.dll</w:t>
      </w:r>
    </w:p>
    <w:p w14:paraId="36804F8C" w14:textId="77777777" w:rsidR="009B0E90" w:rsidRDefault="009B0E90" w:rsidP="00D823F0">
      <w:r w:rsidRPr="009B0E90">
        <w:t xml:space="preserve">library, </w:t>
      </w:r>
      <w:r w:rsidR="007D552E">
        <w:t>bevat gedeelde functionaliteit</w:t>
      </w:r>
    </w:p>
    <w:p w14:paraId="7378721E" w14:textId="77777777" w:rsidR="009B0E90" w:rsidRPr="009B0E90" w:rsidRDefault="009B0E90" w:rsidP="00D823F0"/>
    <w:p w14:paraId="6EBED4F1" w14:textId="77777777" w:rsidR="009B0E90" w:rsidRPr="006F1980" w:rsidRDefault="009B0E90" w:rsidP="00D823F0">
      <w:pPr>
        <w:rPr>
          <w:b/>
        </w:rPr>
      </w:pPr>
      <w:r w:rsidRPr="006F1980">
        <w:rPr>
          <w:b/>
        </w:rPr>
        <w:t>srt.console.exe</w:t>
      </w:r>
    </w:p>
    <w:p w14:paraId="29FC1F0F" w14:textId="5DC39E00" w:rsidR="007C1BB2" w:rsidRDefault="006F1980" w:rsidP="00D823F0">
      <w:r>
        <w:t>C</w:t>
      </w:r>
      <w:r w:rsidR="007C1BB2">
        <w:t>ommand</w:t>
      </w:r>
      <w:r w:rsidR="00905814">
        <w:t>-</w:t>
      </w:r>
      <w:r w:rsidR="007C1BB2">
        <w:t>line tool voor handmatige bewerkingen</w:t>
      </w:r>
      <w:r w:rsidR="00B12893">
        <w:t>, functie switch</w:t>
      </w:r>
      <w:r w:rsidR="007C1BB2">
        <w:t>:</w:t>
      </w:r>
    </w:p>
    <w:p w14:paraId="48403F84" w14:textId="77777777" w:rsidR="008268CE" w:rsidRPr="007C1BB2" w:rsidRDefault="008268CE" w:rsidP="008268CE">
      <w:pPr>
        <w:pStyle w:val="Lijstalinea"/>
        <w:numPr>
          <w:ilvl w:val="0"/>
          <w:numId w:val="31"/>
        </w:numPr>
      </w:pPr>
      <w:r w:rsidRPr="007C1BB2">
        <w:t>listprojects</w:t>
      </w:r>
      <w:r>
        <w:t xml:space="preserve"> = overzicht van projecten in de database</w:t>
      </w:r>
    </w:p>
    <w:p w14:paraId="63D18637" w14:textId="77777777" w:rsidR="007C1BB2" w:rsidRDefault="007C1BB2" w:rsidP="006F1980">
      <w:pPr>
        <w:pStyle w:val="Lijstalinea"/>
        <w:numPr>
          <w:ilvl w:val="0"/>
          <w:numId w:val="31"/>
        </w:numPr>
      </w:pPr>
      <w:r w:rsidRPr="007C1BB2">
        <w:t>createproject</w:t>
      </w:r>
      <w:r w:rsidR="00B12893">
        <w:t>/deleteproject =</w:t>
      </w:r>
      <w:r w:rsidRPr="007C1BB2">
        <w:t xml:space="preserve"> creëren </w:t>
      </w:r>
      <w:r w:rsidR="00B12893">
        <w:t xml:space="preserve">/ verwijderen </w:t>
      </w:r>
      <w:r w:rsidRPr="007C1BB2">
        <w:t>van een</w:t>
      </w:r>
      <w:r>
        <w:t xml:space="preserve"> project</w:t>
      </w:r>
      <w:r w:rsidR="008268CE">
        <w:t xml:space="preserve"> (recursief)</w:t>
      </w:r>
    </w:p>
    <w:p w14:paraId="7816CEF5" w14:textId="77777777" w:rsidR="008268CE" w:rsidRPr="007C1BB2" w:rsidRDefault="008268CE" w:rsidP="008268CE">
      <w:pPr>
        <w:pStyle w:val="Lijstalinea"/>
        <w:numPr>
          <w:ilvl w:val="0"/>
          <w:numId w:val="31"/>
        </w:numPr>
      </w:pPr>
      <w:r w:rsidRPr="007C1BB2">
        <w:t>listtestruns</w:t>
      </w:r>
      <w:r>
        <w:t xml:space="preserve"> =</w:t>
      </w:r>
      <w:r w:rsidRPr="007C1BB2">
        <w:t xml:space="preserve"> overzicht van t</w:t>
      </w:r>
      <w:r>
        <w:t>estruns onder een project</w:t>
      </w:r>
    </w:p>
    <w:p w14:paraId="1E0E8B2F" w14:textId="77777777" w:rsidR="008268CE" w:rsidRPr="006F1980" w:rsidRDefault="008268CE" w:rsidP="008268CE">
      <w:pPr>
        <w:pStyle w:val="Lijstalinea"/>
        <w:numPr>
          <w:ilvl w:val="0"/>
          <w:numId w:val="31"/>
        </w:numPr>
        <w:rPr>
          <w:lang w:val="en-US"/>
        </w:rPr>
      </w:pPr>
      <w:r w:rsidRPr="006F1980">
        <w:rPr>
          <w:lang w:val="en-US"/>
        </w:rPr>
        <w:t>enabletestrun/disabletestrun</w:t>
      </w:r>
      <w:r>
        <w:rPr>
          <w:lang w:val="en-US"/>
        </w:rPr>
        <w:t xml:space="preserve"> =</w:t>
      </w:r>
      <w:r w:rsidRPr="006F1980">
        <w:rPr>
          <w:lang w:val="en-US"/>
        </w:rPr>
        <w:t xml:space="preserve"> enable/disable testrun</w:t>
      </w:r>
      <w:r>
        <w:rPr>
          <w:lang w:val="en-US"/>
        </w:rPr>
        <w:t xml:space="preserve"> (tijdelijk onzichtbaar maken)</w:t>
      </w:r>
    </w:p>
    <w:p w14:paraId="2EFE5F6B" w14:textId="77777777" w:rsidR="007C1BB2" w:rsidRDefault="007C1BB2" w:rsidP="006F1980">
      <w:pPr>
        <w:pStyle w:val="Lijstalinea"/>
        <w:numPr>
          <w:ilvl w:val="0"/>
          <w:numId w:val="31"/>
        </w:numPr>
      </w:pPr>
      <w:r w:rsidRPr="007C1BB2">
        <w:t>deletetestrun</w:t>
      </w:r>
      <w:r w:rsidR="00B12893">
        <w:t xml:space="preserve"> =</w:t>
      </w:r>
      <w:r w:rsidRPr="007C1BB2">
        <w:t xml:space="preserve"> verwijderen van e</w:t>
      </w:r>
      <w:r>
        <w:t>en specifieke testrun</w:t>
      </w:r>
      <w:r w:rsidR="008268CE">
        <w:t xml:space="preserve"> (verwijderen van mislukte test)</w:t>
      </w:r>
    </w:p>
    <w:p w14:paraId="6F9F6170" w14:textId="77777777" w:rsidR="006F1980" w:rsidRDefault="006F1980" w:rsidP="00D823F0"/>
    <w:p w14:paraId="5069F029" w14:textId="77777777" w:rsidR="006F1980" w:rsidRDefault="006F1980" w:rsidP="00D823F0">
      <w:r>
        <w:t>Voorbeeld weergeven overzicht van testruns onder een project</w:t>
      </w:r>
    </w:p>
    <w:p w14:paraId="0B2F3315" w14:textId="77777777" w:rsidR="006F1980" w:rsidRPr="00B12893" w:rsidRDefault="006F1980" w:rsidP="006F1980">
      <w:pPr>
        <w:rPr>
          <w:lang w:val="en-US"/>
        </w:rPr>
      </w:pPr>
      <w:r w:rsidRPr="00B12893">
        <w:rPr>
          <w:rFonts w:ascii="Courier New" w:hAnsi="Courier New" w:cs="Courier New"/>
          <w:lang w:val="en-US"/>
        </w:rPr>
        <w:t>..\ReportTool\tools\srt.console.exe listtestruns project=</w:t>
      </w:r>
      <w:r w:rsidR="00B12893" w:rsidRPr="00B12893">
        <w:rPr>
          <w:rFonts w:ascii="Courier New" w:hAnsi="Courier New" w:cs="Courier New"/>
          <w:lang w:val="en-US"/>
        </w:rPr>
        <w:t>lrk</w:t>
      </w:r>
    </w:p>
    <w:p w14:paraId="2CC76C78" w14:textId="77777777" w:rsidR="006F1980" w:rsidRPr="00B12893" w:rsidRDefault="006F1980" w:rsidP="00D823F0">
      <w:pPr>
        <w:rPr>
          <w:lang w:val="en-US"/>
        </w:rPr>
      </w:pPr>
    </w:p>
    <w:p w14:paraId="79990823" w14:textId="77777777" w:rsidR="00B12893" w:rsidRDefault="0059674A" w:rsidP="00D823F0">
      <w:r>
        <w:rPr>
          <w:noProof/>
        </w:rPr>
        <w:drawing>
          <wp:inline distT="0" distB="0" distL="0" distR="0" wp14:anchorId="2D962CAF" wp14:editId="753CFB08">
            <wp:extent cx="3047619" cy="1723810"/>
            <wp:effectExtent l="0" t="0" r="635" b="0"/>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7619" cy="1723810"/>
                    </a:xfrm>
                    <a:prstGeom prst="rect">
                      <a:avLst/>
                    </a:prstGeom>
                  </pic:spPr>
                </pic:pic>
              </a:graphicData>
            </a:graphic>
          </wp:inline>
        </w:drawing>
      </w:r>
    </w:p>
    <w:p w14:paraId="7EDA3107" w14:textId="77777777" w:rsidR="00B12893" w:rsidRPr="00033CE7" w:rsidRDefault="00B12893" w:rsidP="00D823F0"/>
    <w:p w14:paraId="1397E5BD" w14:textId="77777777" w:rsidR="006F1980" w:rsidRDefault="006F1980" w:rsidP="00D823F0">
      <w:r>
        <w:t>Voorbeeld disable van een testrun</w:t>
      </w:r>
    </w:p>
    <w:p w14:paraId="45553171" w14:textId="77777777" w:rsidR="006F1980" w:rsidRPr="006F1980" w:rsidRDefault="006F1980" w:rsidP="006F1980">
      <w:pPr>
        <w:rPr>
          <w:lang w:val="en-US"/>
        </w:rPr>
      </w:pPr>
      <w:r w:rsidRPr="006F1980">
        <w:rPr>
          <w:rFonts w:ascii="Courier New" w:hAnsi="Courier New" w:cs="Courier New"/>
          <w:lang w:val="en-US"/>
        </w:rPr>
        <w:t>..\ReportTool\tools\srt.console.exe disablet</w:t>
      </w:r>
      <w:r>
        <w:rPr>
          <w:rFonts w:ascii="Courier New" w:hAnsi="Courier New" w:cs="Courier New"/>
          <w:lang w:val="en-US"/>
        </w:rPr>
        <w:t>estrun project=</w:t>
      </w:r>
      <w:r w:rsidR="00B12893">
        <w:rPr>
          <w:rFonts w:ascii="Courier New" w:hAnsi="Courier New" w:cs="Courier New"/>
          <w:lang w:val="en-US"/>
        </w:rPr>
        <w:t>lrk</w:t>
      </w:r>
      <w:r>
        <w:rPr>
          <w:rFonts w:ascii="Courier New" w:hAnsi="Courier New" w:cs="Courier New"/>
          <w:lang w:val="en-US"/>
        </w:rPr>
        <w:t xml:space="preserve"> testrun=</w:t>
      </w:r>
      <w:r w:rsidRPr="006F1980">
        <w:rPr>
          <w:rFonts w:ascii="Courier New" w:hAnsi="Courier New" w:cs="Courier New"/>
          <w:lang w:val="en-US"/>
        </w:rPr>
        <w:t>201</w:t>
      </w:r>
      <w:r w:rsidR="0059674A">
        <w:rPr>
          <w:rFonts w:ascii="Courier New" w:hAnsi="Courier New" w:cs="Courier New"/>
          <w:lang w:val="en-US"/>
        </w:rPr>
        <w:t>7.11.01.16.42.42</w:t>
      </w:r>
    </w:p>
    <w:p w14:paraId="70569536" w14:textId="77777777" w:rsidR="009B0E90" w:rsidRPr="0059674A" w:rsidRDefault="009B0E90" w:rsidP="00D823F0">
      <w:pPr>
        <w:rPr>
          <w:noProof/>
          <w:lang w:val="en-US"/>
        </w:rPr>
      </w:pPr>
    </w:p>
    <w:p w14:paraId="44A73EAA" w14:textId="77777777" w:rsidR="0059674A" w:rsidRDefault="0059674A" w:rsidP="00D823F0">
      <w:pPr>
        <w:rPr>
          <w:lang w:val="en-US"/>
        </w:rPr>
      </w:pPr>
      <w:r>
        <w:rPr>
          <w:noProof/>
        </w:rPr>
        <w:drawing>
          <wp:inline distT="0" distB="0" distL="0" distR="0" wp14:anchorId="3F774A5B" wp14:editId="5E6C66FD">
            <wp:extent cx="5028571" cy="561905"/>
            <wp:effectExtent l="0" t="0" r="635" b="0"/>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8571" cy="561905"/>
                    </a:xfrm>
                    <a:prstGeom prst="rect">
                      <a:avLst/>
                    </a:prstGeom>
                  </pic:spPr>
                </pic:pic>
              </a:graphicData>
            </a:graphic>
          </wp:inline>
        </w:drawing>
      </w:r>
    </w:p>
    <w:p w14:paraId="5F1BD7F2" w14:textId="77777777" w:rsidR="0059674A" w:rsidRDefault="0059674A" w:rsidP="00D823F0">
      <w:pPr>
        <w:rPr>
          <w:lang w:val="en-US"/>
        </w:rPr>
      </w:pPr>
    </w:p>
    <w:p w14:paraId="4A385719" w14:textId="77777777" w:rsidR="0059674A" w:rsidRDefault="0059674A" w:rsidP="00D823F0">
      <w:pPr>
        <w:rPr>
          <w:lang w:val="en-US"/>
        </w:rPr>
      </w:pPr>
    </w:p>
    <w:p w14:paraId="6E724168" w14:textId="77777777" w:rsidR="0059674A" w:rsidRDefault="0059674A" w:rsidP="00D823F0">
      <w:pPr>
        <w:rPr>
          <w:lang w:val="en-US"/>
        </w:rPr>
      </w:pPr>
    </w:p>
    <w:p w14:paraId="30441F21" w14:textId="77777777" w:rsidR="00B12893" w:rsidRPr="006F1980" w:rsidRDefault="00B12893" w:rsidP="00D823F0">
      <w:pPr>
        <w:rPr>
          <w:lang w:val="en-US"/>
        </w:rPr>
      </w:pPr>
    </w:p>
    <w:p w14:paraId="406B01A4" w14:textId="77777777" w:rsidR="009B0E90" w:rsidRPr="00033CE7" w:rsidRDefault="009B0E90" w:rsidP="00D823F0">
      <w:pPr>
        <w:rPr>
          <w:b/>
        </w:rPr>
      </w:pPr>
      <w:r w:rsidRPr="00033CE7">
        <w:rPr>
          <w:b/>
        </w:rPr>
        <w:lastRenderedPageBreak/>
        <w:t>srt.getvalue.exe</w:t>
      </w:r>
    </w:p>
    <w:p w14:paraId="642AC372" w14:textId="77777777" w:rsidR="006F1980" w:rsidRDefault="006F1980" w:rsidP="00D823F0">
      <w:r w:rsidRPr="006F1980">
        <w:t>Ophalen van een variabele u</w:t>
      </w:r>
      <w:r>
        <w:t>it de .csv intermediate format bestanden tbv het vullen van environment variabelen. Vervangen door shell functionaliteit.</w:t>
      </w:r>
    </w:p>
    <w:p w14:paraId="5798E892" w14:textId="77777777" w:rsidR="00D16928" w:rsidRDefault="00D16928" w:rsidP="00D823F0"/>
    <w:p w14:paraId="201F020E" w14:textId="77777777" w:rsidR="00D16928" w:rsidRPr="00D16928" w:rsidRDefault="00D16928" w:rsidP="00D16928">
      <w:pPr>
        <w:rPr>
          <w:b/>
        </w:rPr>
      </w:pPr>
      <w:r w:rsidRPr="00D16928">
        <w:rPr>
          <w:b/>
        </w:rPr>
        <w:t>srt.parsemeasures.exe</w:t>
      </w:r>
    </w:p>
    <w:p w14:paraId="609EA4D5" w14:textId="77777777" w:rsidR="00D16928" w:rsidRPr="009D60B0" w:rsidRDefault="00D16928" w:rsidP="00D16928">
      <w:r>
        <w:t>Parsen van ‘measures’ uit brondata naar ‘intermediate’ format. Measures zijn timeseries gegevens die kunnen worden afgedrukt in een tijd-waarde grafiek. Measures zijn bijvoorbeeld gemiddelde responstijd, aantal momentane threads/vusers, errors, als functie van tijd. Alle parsers zijn beschikbaar in deze ene tool, het type loadgenerator wordt opgegeven met parameter ‘parser’. Voor het parsen van Silkperformer data, gebruik parser=silk.</w:t>
      </w:r>
    </w:p>
    <w:p w14:paraId="41265FBD" w14:textId="77777777" w:rsidR="00D16928" w:rsidRPr="00D76E9D" w:rsidRDefault="00D16928" w:rsidP="00D16928"/>
    <w:p w14:paraId="78339FC3" w14:textId="77777777" w:rsidR="00D16928" w:rsidRPr="00D76E9D" w:rsidRDefault="00D16928" w:rsidP="00D16928">
      <w:r w:rsidRPr="00D76E9D">
        <w:t>Voorbeeld</w:t>
      </w:r>
    </w:p>
    <w:p w14:paraId="6F84EE54" w14:textId="77777777" w:rsidR="00D16928" w:rsidRPr="00033CE7" w:rsidRDefault="00D16928" w:rsidP="00D16928">
      <w:r w:rsidRPr="00033CE7">
        <w:rPr>
          <w:rFonts w:ascii="Courier New" w:hAnsi="Courier New" w:cs="Courier New"/>
        </w:rPr>
        <w:t xml:space="preserve">..\ReportTool\tools\srt.parsemeasures.exe parser=jmeter transactionfilejtl=_transactions.jtl intermediatefile=_intermediate.msr.csv </w:t>
      </w:r>
    </w:p>
    <w:p w14:paraId="59B7FB55" w14:textId="77777777" w:rsidR="00D16928" w:rsidRDefault="00D16928" w:rsidP="00D16928"/>
    <w:p w14:paraId="0231DE99" w14:textId="77777777" w:rsidR="00D16928" w:rsidRPr="00D16928" w:rsidRDefault="00D16928" w:rsidP="00D16928">
      <w:pPr>
        <w:rPr>
          <w:lang w:val="en-US"/>
        </w:rPr>
      </w:pPr>
      <w:r w:rsidRPr="00D16928">
        <w:rPr>
          <w:lang w:val="en-US"/>
        </w:rPr>
        <w:t>Parameters</w:t>
      </w:r>
    </w:p>
    <w:p w14:paraId="4E354A94" w14:textId="77777777" w:rsidR="00D16928" w:rsidRPr="0064365D" w:rsidRDefault="00D16928" w:rsidP="00D16928">
      <w:pPr>
        <w:rPr>
          <w:lang w:val="en-US"/>
        </w:rPr>
      </w:pPr>
      <w:r w:rsidRPr="0064365D">
        <w:rPr>
          <w:lang w:val="en-US"/>
        </w:rPr>
        <w:t>Parser = ‘jmeter’ of ‘silk</w:t>
      </w:r>
      <w:r>
        <w:rPr>
          <w:lang w:val="en-US"/>
        </w:rPr>
        <w:t>performer</w:t>
      </w:r>
      <w:r w:rsidRPr="0064365D">
        <w:rPr>
          <w:lang w:val="en-US"/>
        </w:rPr>
        <w:t>’</w:t>
      </w:r>
    </w:p>
    <w:p w14:paraId="6D7AF60B" w14:textId="77777777" w:rsidR="00D16928" w:rsidRPr="0064365D" w:rsidRDefault="00D16928" w:rsidP="00D16928">
      <w:pPr>
        <w:rPr>
          <w:lang w:val="en-US"/>
        </w:rPr>
      </w:pPr>
      <w:r w:rsidRPr="0064365D">
        <w:rPr>
          <w:lang w:val="en-US"/>
        </w:rPr>
        <w:t>Transactionfilejtl = input file</w:t>
      </w:r>
      <w:r>
        <w:rPr>
          <w:lang w:val="en-US"/>
        </w:rPr>
        <w:t xml:space="preserve"> (</w:t>
      </w:r>
      <w:r w:rsidRPr="0064365D">
        <w:rPr>
          <w:lang w:val="en-US"/>
        </w:rPr>
        <w:t>jmeter log</w:t>
      </w:r>
      <w:r>
        <w:rPr>
          <w:lang w:val="en-US"/>
        </w:rPr>
        <w:t>)</w:t>
      </w:r>
    </w:p>
    <w:p w14:paraId="213DF284" w14:textId="77777777" w:rsidR="00D16928" w:rsidRDefault="00D16928" w:rsidP="00D16928">
      <w:pPr>
        <w:rPr>
          <w:lang w:val="en-US"/>
        </w:rPr>
      </w:pPr>
      <w:r>
        <w:rPr>
          <w:lang w:val="en-US"/>
        </w:rPr>
        <w:t>Intermediatefile = output file met intermediate format data</w:t>
      </w:r>
    </w:p>
    <w:p w14:paraId="608D88CB" w14:textId="77777777" w:rsidR="00D16928" w:rsidRPr="0064365D" w:rsidRDefault="00D16928" w:rsidP="00D16928">
      <w:pPr>
        <w:rPr>
          <w:lang w:val="en-US"/>
        </w:rPr>
      </w:pPr>
    </w:p>
    <w:p w14:paraId="30C5C198" w14:textId="77777777" w:rsidR="00D16928" w:rsidRPr="00D16928" w:rsidRDefault="00D16928" w:rsidP="00D16928">
      <w:pPr>
        <w:rPr>
          <w:b/>
        </w:rPr>
      </w:pPr>
      <w:r w:rsidRPr="00D16928">
        <w:rPr>
          <w:b/>
        </w:rPr>
        <w:t>srt.parsetransactions.exe</w:t>
      </w:r>
    </w:p>
    <w:p w14:paraId="2DA0A2A3" w14:textId="77777777" w:rsidR="00D16928" w:rsidRPr="00D16928" w:rsidRDefault="00D16928" w:rsidP="00D16928">
      <w:pPr>
        <w:rPr>
          <w:lang w:val="en-US"/>
        </w:rPr>
      </w:pPr>
      <w:r w:rsidRPr="0067566A">
        <w:t>Parsen van ‘transactiedata’ uit brondata naar ‘</w:t>
      </w:r>
      <w:r>
        <w:t>intermediate</w:t>
      </w:r>
      <w:r w:rsidRPr="0067566A">
        <w:t>’</w:t>
      </w:r>
      <w:r>
        <w:t xml:space="preserve"> format. Transactiedata bestaat uit een set statistische metrieken per transactie: aantal, min, max, avg… </w:t>
      </w:r>
      <w:r w:rsidRPr="00D16928">
        <w:rPr>
          <w:lang w:val="en-US"/>
        </w:rPr>
        <w:t>Een regel per transactie.</w:t>
      </w:r>
    </w:p>
    <w:p w14:paraId="068C0675" w14:textId="77777777" w:rsidR="00D16928" w:rsidRPr="00D16928" w:rsidRDefault="00D16928" w:rsidP="00D16928">
      <w:pPr>
        <w:rPr>
          <w:lang w:val="en-US"/>
        </w:rPr>
      </w:pPr>
      <w:r w:rsidRPr="00D16928">
        <w:rPr>
          <w:lang w:val="en-US"/>
        </w:rPr>
        <w:t xml:space="preserve"> </w:t>
      </w:r>
    </w:p>
    <w:p w14:paraId="44E075AB" w14:textId="77777777" w:rsidR="00D16928" w:rsidRPr="00985C93" w:rsidRDefault="00D16928" w:rsidP="00D16928">
      <w:pPr>
        <w:rPr>
          <w:lang w:val="en-US"/>
        </w:rPr>
      </w:pPr>
      <w:r w:rsidRPr="00985C93">
        <w:rPr>
          <w:lang w:val="en-US"/>
        </w:rPr>
        <w:t>Voorbeeld</w:t>
      </w:r>
    </w:p>
    <w:p w14:paraId="720EFFAE" w14:textId="77777777" w:rsidR="00D16928" w:rsidRDefault="00D16928" w:rsidP="00D16928">
      <w:pPr>
        <w:rPr>
          <w:lang w:val="en-US"/>
        </w:rPr>
      </w:pPr>
      <w:r w:rsidRPr="006F1980">
        <w:rPr>
          <w:rFonts w:ascii="Courier New" w:hAnsi="Courier New" w:cs="Courier New"/>
          <w:lang w:val="en-US"/>
        </w:rPr>
        <w:t>..\ReportTool\tools\srt.</w:t>
      </w:r>
      <w:r>
        <w:rPr>
          <w:rFonts w:ascii="Courier New" w:hAnsi="Courier New" w:cs="Courier New"/>
          <w:lang w:val="en-US"/>
        </w:rPr>
        <w:t>parsetransactions</w:t>
      </w:r>
      <w:r w:rsidRPr="006F1980">
        <w:rPr>
          <w:rFonts w:ascii="Courier New" w:hAnsi="Courier New" w:cs="Courier New"/>
          <w:lang w:val="en-US"/>
        </w:rPr>
        <w:t>.exe</w:t>
      </w:r>
      <w:r>
        <w:rPr>
          <w:rFonts w:ascii="Courier New" w:hAnsi="Courier New" w:cs="Courier New"/>
          <w:lang w:val="en-US"/>
        </w:rPr>
        <w:t xml:space="preserve"> parser=jmeter transactionfilecsv_success=_transactions_success.csv transactionfilecsv_all=_transactions_all.csv intermediatefile=_intermediate.trs.csv </w:t>
      </w:r>
    </w:p>
    <w:p w14:paraId="447398E4" w14:textId="77777777" w:rsidR="00D16928" w:rsidRDefault="00D16928" w:rsidP="00D16928">
      <w:pPr>
        <w:rPr>
          <w:lang w:val="en-US"/>
        </w:rPr>
      </w:pPr>
    </w:p>
    <w:p w14:paraId="21BD4536" w14:textId="77777777" w:rsidR="00D16928" w:rsidRPr="00D16928" w:rsidRDefault="00D16928" w:rsidP="00D16928">
      <w:pPr>
        <w:rPr>
          <w:lang w:val="en-US"/>
        </w:rPr>
      </w:pPr>
      <w:r w:rsidRPr="00D16928">
        <w:rPr>
          <w:lang w:val="en-US"/>
        </w:rPr>
        <w:t>Parameters Jmeter</w:t>
      </w:r>
    </w:p>
    <w:p w14:paraId="7514EF0C" w14:textId="77777777" w:rsidR="00D16928" w:rsidRDefault="00D16928" w:rsidP="00D16928">
      <w:pPr>
        <w:rPr>
          <w:lang w:val="en-US"/>
        </w:rPr>
      </w:pPr>
      <w:r>
        <w:rPr>
          <w:lang w:val="en-US"/>
        </w:rPr>
        <w:t>Parser=jmeter</w:t>
      </w:r>
    </w:p>
    <w:p w14:paraId="3F2395AC" w14:textId="77777777" w:rsidR="00D16928" w:rsidRPr="0064365D" w:rsidRDefault="00D16928" w:rsidP="00D16928">
      <w:pPr>
        <w:rPr>
          <w:lang w:val="en-US"/>
        </w:rPr>
      </w:pPr>
      <w:r>
        <w:rPr>
          <w:lang w:val="en-US"/>
        </w:rPr>
        <w:t>Transactionfilecsv_all = CSV export (door Jmeter) met alle transactiedata</w:t>
      </w:r>
    </w:p>
    <w:p w14:paraId="5331BA21" w14:textId="77777777" w:rsidR="00D16928" w:rsidRDefault="00D16928" w:rsidP="00D16928">
      <w:pPr>
        <w:rPr>
          <w:lang w:val="en-US"/>
        </w:rPr>
      </w:pPr>
      <w:r w:rsidRPr="0064365D">
        <w:rPr>
          <w:lang w:val="en-US"/>
        </w:rPr>
        <w:t xml:space="preserve">Transacitonfilecsv_success = CSV export </w:t>
      </w:r>
      <w:r>
        <w:rPr>
          <w:lang w:val="en-US"/>
        </w:rPr>
        <w:t xml:space="preserve">(door jmeter) </w:t>
      </w:r>
      <w:r w:rsidRPr="0064365D">
        <w:rPr>
          <w:lang w:val="en-US"/>
        </w:rPr>
        <w:t>met a</w:t>
      </w:r>
      <w:r>
        <w:rPr>
          <w:lang w:val="en-US"/>
        </w:rPr>
        <w:t>lle transactiedata, excl fouten</w:t>
      </w:r>
    </w:p>
    <w:p w14:paraId="35BE6B3E" w14:textId="77777777" w:rsidR="00D16928" w:rsidRDefault="00D16928" w:rsidP="00D16928">
      <w:pPr>
        <w:rPr>
          <w:lang w:val="en-US"/>
        </w:rPr>
      </w:pPr>
      <w:r>
        <w:rPr>
          <w:lang w:val="en-US"/>
        </w:rPr>
        <w:t>Intermediatefile = output file met intermediate format</w:t>
      </w:r>
    </w:p>
    <w:p w14:paraId="6524E889" w14:textId="77777777" w:rsidR="00D16928" w:rsidRDefault="00D16928" w:rsidP="00D16928">
      <w:pPr>
        <w:rPr>
          <w:lang w:val="en-US"/>
        </w:rPr>
      </w:pPr>
    </w:p>
    <w:p w14:paraId="53F9C6C1" w14:textId="77777777" w:rsidR="00D16928" w:rsidRDefault="00D16928" w:rsidP="00D16928">
      <w:pPr>
        <w:rPr>
          <w:lang w:val="en-US"/>
        </w:rPr>
      </w:pPr>
      <w:r>
        <w:rPr>
          <w:lang w:val="en-US"/>
        </w:rPr>
        <w:t>Parameters Silkperformer</w:t>
      </w:r>
    </w:p>
    <w:p w14:paraId="304AC50A" w14:textId="77777777" w:rsidR="00D16928" w:rsidRDefault="00D16928" w:rsidP="00D16928">
      <w:pPr>
        <w:rPr>
          <w:lang w:val="en-US"/>
        </w:rPr>
      </w:pPr>
      <w:r>
        <w:rPr>
          <w:lang w:val="en-US"/>
        </w:rPr>
        <w:t>Parser=silkperformer</w:t>
      </w:r>
    </w:p>
    <w:p w14:paraId="3F75CBD4" w14:textId="77777777" w:rsidR="00D16928" w:rsidRDefault="00D16928" w:rsidP="00D16928">
      <w:pPr>
        <w:rPr>
          <w:lang w:val="en-US"/>
        </w:rPr>
      </w:pPr>
      <w:r>
        <w:rPr>
          <w:lang w:val="en-US"/>
        </w:rPr>
        <w:t>Tranasactionfilebrp= BRP file, testresultaat</w:t>
      </w:r>
    </w:p>
    <w:p w14:paraId="25194A86" w14:textId="77777777" w:rsidR="00D16928" w:rsidRDefault="00D16928" w:rsidP="00D16928">
      <w:r w:rsidRPr="005564F2">
        <w:t>Transactionfilecsv = CSV export (door Silkperformer) van de samengevoe</w:t>
      </w:r>
      <w:r>
        <w:t>gde TSD</w:t>
      </w:r>
    </w:p>
    <w:p w14:paraId="564CCD98" w14:textId="77777777" w:rsidR="00D16928" w:rsidRPr="005564F2" w:rsidRDefault="00D16928" w:rsidP="00D16928">
      <w:pPr>
        <w:rPr>
          <w:lang w:val="en-US"/>
        </w:rPr>
      </w:pPr>
      <w:r w:rsidRPr="005564F2">
        <w:rPr>
          <w:lang w:val="en-US"/>
        </w:rPr>
        <w:t>Intermediatefile = output file met i</w:t>
      </w:r>
      <w:r>
        <w:rPr>
          <w:lang w:val="en-US"/>
        </w:rPr>
        <w:t>ntermediate format</w:t>
      </w:r>
    </w:p>
    <w:p w14:paraId="5B783508" w14:textId="77777777" w:rsidR="00D16928" w:rsidRPr="005564F2" w:rsidRDefault="00D16928" w:rsidP="00D16928">
      <w:pPr>
        <w:rPr>
          <w:lang w:val="en-US"/>
        </w:rPr>
      </w:pPr>
    </w:p>
    <w:p w14:paraId="2D975491" w14:textId="77777777" w:rsidR="00D16928" w:rsidRPr="005564F2" w:rsidRDefault="00D16928" w:rsidP="00D16928">
      <w:pPr>
        <w:rPr>
          <w:b/>
        </w:rPr>
      </w:pPr>
      <w:r w:rsidRPr="005564F2">
        <w:rPr>
          <w:b/>
        </w:rPr>
        <w:t>srt.parsevariables.exe</w:t>
      </w:r>
    </w:p>
    <w:p w14:paraId="2193FE4B" w14:textId="77777777" w:rsidR="00D16928" w:rsidRDefault="00D16928" w:rsidP="00D16928">
      <w:r>
        <w:t>Parsen van variabelen (testduur, startdatum/tijd, tijdinterval, aantal users…) uit brondata naar ‘intermediate’ format.</w:t>
      </w:r>
    </w:p>
    <w:p w14:paraId="458F3EE4" w14:textId="77777777" w:rsidR="00D16928" w:rsidRDefault="00D16928" w:rsidP="00D16928"/>
    <w:p w14:paraId="236C7AC9" w14:textId="77777777" w:rsidR="00D16928" w:rsidRDefault="00D16928" w:rsidP="00D16928">
      <w:r>
        <w:lastRenderedPageBreak/>
        <w:t>Voorbeeld:</w:t>
      </w:r>
    </w:p>
    <w:p w14:paraId="13AF2F37" w14:textId="77777777" w:rsidR="00D16928" w:rsidRPr="005564F2" w:rsidRDefault="00D16928" w:rsidP="00D16928">
      <w:pPr>
        <w:rPr>
          <w:rFonts w:ascii="Courier New" w:hAnsi="Courier New" w:cs="Courier New"/>
        </w:rPr>
      </w:pPr>
      <w:r w:rsidRPr="005564F2">
        <w:rPr>
          <w:rFonts w:ascii="Courier New" w:hAnsi="Courier New" w:cs="Courier New"/>
        </w:rPr>
        <w:t>..\ReportTool\srt.parsevariables.exe parser=jmeter transactionfilejtl=$rpt_temppath/_transactions.jtl transactionfilecsv=$rpt_temppath/_transactions_all.csv intermediatefile=$rpt_temppath/_intermediate.var.csv</w:t>
      </w:r>
    </w:p>
    <w:p w14:paraId="42B2FB51" w14:textId="77777777" w:rsidR="00D16928" w:rsidRPr="005564F2" w:rsidRDefault="00D16928" w:rsidP="00D16928"/>
    <w:p w14:paraId="67601DF4" w14:textId="77777777" w:rsidR="00D16928" w:rsidRDefault="00D16928" w:rsidP="00D16928">
      <w:r>
        <w:t>Parameters Jmeter</w:t>
      </w:r>
    </w:p>
    <w:p w14:paraId="6D69F713" w14:textId="77777777" w:rsidR="00D16928" w:rsidRDefault="00D16928" w:rsidP="00D16928">
      <w:r>
        <w:t>Parser=jmeter</w:t>
      </w:r>
    </w:p>
    <w:p w14:paraId="15388127" w14:textId="77777777" w:rsidR="00D16928" w:rsidRPr="00D16928" w:rsidRDefault="00D16928" w:rsidP="00D16928">
      <w:r w:rsidRPr="00D16928">
        <w:t>Transactionfilejtl = ruwe (xml !) output van jmeter</w:t>
      </w:r>
    </w:p>
    <w:p w14:paraId="33BF625A" w14:textId="77777777" w:rsidR="00D16928" w:rsidRPr="005564F2" w:rsidRDefault="00D16928" w:rsidP="00D16928">
      <w:r w:rsidRPr="005564F2">
        <w:t>Transactionfilecsv = geconverteerde output van j</w:t>
      </w:r>
      <w:r>
        <w:t>meter (door jmeter)</w:t>
      </w:r>
    </w:p>
    <w:p w14:paraId="502CDE7A" w14:textId="77777777" w:rsidR="00D16928" w:rsidRDefault="00D16928" w:rsidP="00D16928">
      <w:pPr>
        <w:rPr>
          <w:lang w:val="en-US"/>
        </w:rPr>
      </w:pPr>
      <w:r w:rsidRPr="005564F2">
        <w:rPr>
          <w:lang w:val="en-US"/>
        </w:rPr>
        <w:t>I</w:t>
      </w:r>
      <w:r>
        <w:rPr>
          <w:lang w:val="en-US"/>
        </w:rPr>
        <w:t>ntermediatefile = output file met intermediate format</w:t>
      </w:r>
    </w:p>
    <w:p w14:paraId="645FC89B" w14:textId="77777777" w:rsidR="00D16928" w:rsidRPr="005564F2" w:rsidRDefault="00D16928" w:rsidP="00D16928">
      <w:pPr>
        <w:rPr>
          <w:lang w:val="en-US"/>
        </w:rPr>
      </w:pPr>
    </w:p>
    <w:p w14:paraId="499FDDCA" w14:textId="77777777" w:rsidR="00D16928" w:rsidRPr="005564F2" w:rsidRDefault="00D16928" w:rsidP="00D16928">
      <w:pPr>
        <w:rPr>
          <w:lang w:val="en-US"/>
        </w:rPr>
      </w:pPr>
      <w:r w:rsidRPr="005564F2">
        <w:rPr>
          <w:lang w:val="en-US"/>
        </w:rPr>
        <w:t>Parameters Silkperformer</w:t>
      </w:r>
    </w:p>
    <w:p w14:paraId="150C756A" w14:textId="77777777" w:rsidR="00D16928" w:rsidRDefault="00D16928" w:rsidP="00D16928">
      <w:pPr>
        <w:rPr>
          <w:lang w:val="en-US"/>
        </w:rPr>
      </w:pPr>
      <w:r>
        <w:rPr>
          <w:lang w:val="en-US"/>
        </w:rPr>
        <w:t>Parser = silkperformer</w:t>
      </w:r>
    </w:p>
    <w:p w14:paraId="1A010D9F" w14:textId="77777777" w:rsidR="00D16928" w:rsidRDefault="00D16928" w:rsidP="00D16928">
      <w:pPr>
        <w:rPr>
          <w:lang w:val="en-US"/>
        </w:rPr>
      </w:pPr>
      <w:r>
        <w:rPr>
          <w:lang w:val="en-US"/>
        </w:rPr>
        <w:t>Tranasactionfilebrp= BRP file, testresultaat</w:t>
      </w:r>
    </w:p>
    <w:p w14:paraId="35744363" w14:textId="77777777" w:rsidR="00D16928" w:rsidRDefault="00D16928" w:rsidP="00D16928">
      <w:r w:rsidRPr="005564F2">
        <w:t>Transactionfilecsv = CSV export (door Silkperformer) van de samengevoe</w:t>
      </w:r>
      <w:r>
        <w:t>gde TSD</w:t>
      </w:r>
    </w:p>
    <w:p w14:paraId="4849F066" w14:textId="77777777" w:rsidR="00D16928" w:rsidRPr="005564F2" w:rsidRDefault="00D16928" w:rsidP="00D16928">
      <w:pPr>
        <w:rPr>
          <w:lang w:val="en-US"/>
        </w:rPr>
      </w:pPr>
      <w:r w:rsidRPr="005564F2">
        <w:rPr>
          <w:lang w:val="en-US"/>
        </w:rPr>
        <w:t>Intermediatefile = output file met i</w:t>
      </w:r>
      <w:r>
        <w:rPr>
          <w:lang w:val="en-US"/>
        </w:rPr>
        <w:t>ntermediate format</w:t>
      </w:r>
    </w:p>
    <w:p w14:paraId="5798652D" w14:textId="77777777" w:rsidR="00D16928" w:rsidRPr="00D16928" w:rsidRDefault="00D16928" w:rsidP="00D823F0">
      <w:pPr>
        <w:rPr>
          <w:lang w:val="en-US"/>
        </w:rPr>
      </w:pPr>
    </w:p>
    <w:p w14:paraId="0C6E4D50" w14:textId="77777777" w:rsidR="009B0E90" w:rsidRPr="00D16928" w:rsidRDefault="009B0E90" w:rsidP="00D823F0">
      <w:pPr>
        <w:rPr>
          <w:lang w:val="en-US"/>
        </w:rPr>
      </w:pPr>
    </w:p>
    <w:p w14:paraId="7E98A0FE" w14:textId="77777777" w:rsidR="009B0E90" w:rsidRPr="00A53B2E" w:rsidRDefault="009B0E90" w:rsidP="00D823F0">
      <w:pPr>
        <w:rPr>
          <w:b/>
        </w:rPr>
      </w:pPr>
      <w:r w:rsidRPr="00A53B2E">
        <w:rPr>
          <w:b/>
        </w:rPr>
        <w:t>srt.loadintermediate.exe</w:t>
      </w:r>
    </w:p>
    <w:p w14:paraId="4065338C" w14:textId="77777777" w:rsidR="006F1980" w:rsidRDefault="006F1980" w:rsidP="00D823F0">
      <w:r>
        <w:t>Laden van intermediate .csv bestanden in de database.</w:t>
      </w:r>
    </w:p>
    <w:p w14:paraId="057764B2" w14:textId="77777777" w:rsidR="006F1980" w:rsidRDefault="006F1980" w:rsidP="00D823F0"/>
    <w:p w14:paraId="505EA42E" w14:textId="77777777" w:rsidR="00A53B2E" w:rsidRPr="00474035" w:rsidRDefault="00A53B2E" w:rsidP="00D823F0">
      <w:r w:rsidRPr="00474035">
        <w:t>Voorbeeld</w:t>
      </w:r>
    </w:p>
    <w:p w14:paraId="59CD564C" w14:textId="77777777" w:rsidR="00A53B2E" w:rsidRPr="006F1980" w:rsidRDefault="00A53B2E" w:rsidP="00A53B2E">
      <w:pPr>
        <w:rPr>
          <w:lang w:val="en-US"/>
        </w:rPr>
      </w:pPr>
      <w:r w:rsidRPr="006F1980">
        <w:rPr>
          <w:rFonts w:ascii="Courier New" w:hAnsi="Courier New" w:cs="Courier New"/>
          <w:lang w:val="en-US"/>
        </w:rPr>
        <w:t>..\ReportTool\tools\srt.</w:t>
      </w:r>
      <w:r>
        <w:rPr>
          <w:rFonts w:ascii="Courier New" w:hAnsi="Courier New" w:cs="Courier New"/>
          <w:lang w:val="en-US"/>
        </w:rPr>
        <w:t>loadintermediate</w:t>
      </w:r>
      <w:r w:rsidRPr="006F1980">
        <w:rPr>
          <w:rFonts w:ascii="Courier New" w:hAnsi="Courier New" w:cs="Courier New"/>
          <w:lang w:val="en-US"/>
        </w:rPr>
        <w:t xml:space="preserve">.exe </w:t>
      </w:r>
      <w:r>
        <w:rPr>
          <w:rFonts w:ascii="Courier New" w:hAnsi="Courier New" w:cs="Courier New"/>
          <w:lang w:val="en-US"/>
        </w:rPr>
        <w:t>project=vastgoed testrun=</w:t>
      </w:r>
      <w:r w:rsidRPr="006F1980">
        <w:rPr>
          <w:rFonts w:ascii="Courier New" w:hAnsi="Courier New" w:cs="Courier New"/>
          <w:lang w:val="en-US"/>
        </w:rPr>
        <w:t>2018.12.17.01.15.17</w:t>
      </w:r>
      <w:r>
        <w:rPr>
          <w:rFonts w:ascii="Courier New" w:hAnsi="Courier New" w:cs="Courier New"/>
          <w:lang w:val="en-US"/>
        </w:rPr>
        <w:t xml:space="preserve"> category=var entity=runinfo intermediatefile=&lt;path&gt;/_intermediate.var.csv </w:t>
      </w:r>
    </w:p>
    <w:p w14:paraId="3574766E" w14:textId="77777777" w:rsidR="00A53B2E" w:rsidRDefault="00A53B2E" w:rsidP="00D823F0">
      <w:pPr>
        <w:rPr>
          <w:lang w:val="en-US"/>
        </w:rPr>
      </w:pPr>
    </w:p>
    <w:p w14:paraId="4FF0251D" w14:textId="77777777" w:rsidR="00A53B2E" w:rsidRPr="00A53B2E" w:rsidRDefault="00A53B2E" w:rsidP="00D823F0">
      <w:r w:rsidRPr="00A53B2E">
        <w:t>Bovenstaande regel leest de k</w:t>
      </w:r>
      <w:r>
        <w:t>ey=value pairs uit _intermediate.var.csv en slaat ze op in de database onder het juiste project/testrun, in variabele categorie ‘var’ en entiteit ‘runinfo’. De categrorie en entiteit hebben inhoudelijk geen waarde, maar worden later bij het mergen van data in de HTML gebruikt voor het selectief invoegen van data (filter).</w:t>
      </w:r>
    </w:p>
    <w:p w14:paraId="4ACCAA7E" w14:textId="77777777" w:rsidR="00A53B2E" w:rsidRPr="00A53B2E" w:rsidRDefault="00A53B2E" w:rsidP="00D823F0"/>
    <w:p w14:paraId="28B57F43" w14:textId="77777777" w:rsidR="009B0E90" w:rsidRPr="00033CE7" w:rsidRDefault="009B0E90" w:rsidP="00D823F0"/>
    <w:p w14:paraId="55DFFEDC" w14:textId="77777777" w:rsidR="009B0E90" w:rsidRPr="00033CE7" w:rsidRDefault="009B0E90" w:rsidP="00D823F0">
      <w:pPr>
        <w:rPr>
          <w:b/>
        </w:rPr>
      </w:pPr>
      <w:r w:rsidRPr="00033CE7">
        <w:rPr>
          <w:b/>
        </w:rPr>
        <w:t>srt.merge.exe</w:t>
      </w:r>
    </w:p>
    <w:p w14:paraId="0D412FBE" w14:textId="3B377E78" w:rsidR="00A53B2E" w:rsidRDefault="00A53B2E" w:rsidP="00D823F0">
      <w:r w:rsidRPr="00A53B2E">
        <w:t>Samenvoegen van data uit d</w:t>
      </w:r>
      <w:r>
        <w:t>e database in variabelen in de HTML</w:t>
      </w:r>
      <w:r w:rsidR="00A10C3C">
        <w:t>-</w:t>
      </w:r>
      <w:r>
        <w:t>template. Variabelen van een specifieke categorie worden ingevoegd in de template en opgeslagen onder dezelfde naam.</w:t>
      </w:r>
    </w:p>
    <w:p w14:paraId="18D13C21" w14:textId="77777777" w:rsidR="00A53B2E" w:rsidRDefault="00A53B2E" w:rsidP="00D823F0"/>
    <w:p w14:paraId="2DFC88FE" w14:textId="34913F3B" w:rsidR="00A53B2E" w:rsidRPr="00A53B2E" w:rsidRDefault="00A53B2E" w:rsidP="00D823F0">
      <w:r>
        <w:t xml:space="preserve">Deze tool bevat van alle srt. Tools de meeste flexibiliteit, deze zijn te </w:t>
      </w:r>
      <w:r w:rsidR="00A10C3C">
        <w:t>beïnvloeden</w:t>
      </w:r>
      <w:r>
        <w:t xml:space="preserve"> door verschillende ‘modi’ waarin de tool wordt gestart. Dit is de eerste command</w:t>
      </w:r>
      <w:r w:rsidR="00905814">
        <w:t>-</w:t>
      </w:r>
      <w:r>
        <w:t>line parameter, in on</w:t>
      </w:r>
      <w:r w:rsidR="00A10C3C">
        <w:t>d</w:t>
      </w:r>
      <w:r>
        <w:t>erstaand voorbeeld ‘i’, dit staat voor ‘intermediate’</w:t>
      </w:r>
      <w:r w:rsidR="00716C07">
        <w:t>. Verschillende soorten data worden namelijk op verschillende manieren behandeld. Het grootste verschil is het onderscheid in ‘eenvoudige’ waarden en ‘timeseries’ waarden. Een waarde kan ‘enkelvoudig’ zijn, een set statistische waarden bevatten (transactie: count, min, max…), of een timeseries reeks (meetwaarden).</w:t>
      </w:r>
    </w:p>
    <w:p w14:paraId="4C204B4B" w14:textId="77777777" w:rsidR="009B0E90" w:rsidRDefault="009B0E90" w:rsidP="00D823F0"/>
    <w:p w14:paraId="0DF55FFB" w14:textId="77777777" w:rsidR="00A53B2E" w:rsidRPr="00033CE7" w:rsidRDefault="00A53B2E" w:rsidP="00A53B2E">
      <w:r w:rsidRPr="00033CE7">
        <w:t>Voorbeeld</w:t>
      </w:r>
    </w:p>
    <w:p w14:paraId="196FCA98" w14:textId="77777777" w:rsidR="00A53B2E" w:rsidRPr="00033CE7" w:rsidRDefault="00A53B2E" w:rsidP="00A53B2E">
      <w:r w:rsidRPr="00033CE7">
        <w:rPr>
          <w:rFonts w:ascii="Courier New" w:hAnsi="Courier New" w:cs="Courier New"/>
        </w:rPr>
        <w:lastRenderedPageBreak/>
        <w:t xml:space="preserve">..\ReportTool\tools\srt.merge.exe i project=vastgoed testrun =2018.12.17.01.15.17 category=var templatefile=temp\work.html </w:t>
      </w:r>
    </w:p>
    <w:p w14:paraId="70BBFBB6" w14:textId="77777777" w:rsidR="00A53B2E" w:rsidRPr="00033CE7" w:rsidRDefault="00A53B2E" w:rsidP="00D823F0"/>
    <w:p w14:paraId="76B474CB" w14:textId="77777777" w:rsidR="00A53B2E" w:rsidRPr="00033CE7" w:rsidRDefault="00716C07" w:rsidP="00D823F0">
      <w:r w:rsidRPr="00033CE7">
        <w:t>Functie switches</w:t>
      </w:r>
    </w:p>
    <w:p w14:paraId="03F17D5F" w14:textId="77777777" w:rsidR="00716C07" w:rsidRPr="00716C07" w:rsidRDefault="00716C07" w:rsidP="00D823F0">
      <w:r w:rsidRPr="00716C07">
        <w:rPr>
          <w:rFonts w:ascii="Courier New" w:hAnsi="Courier New" w:cs="Courier New"/>
        </w:rPr>
        <w:t>i</w:t>
      </w:r>
      <w:r w:rsidRPr="00716C07">
        <w:t xml:space="preserve"> = intermediate (enkelvoudig type)</w:t>
      </w:r>
    </w:p>
    <w:p w14:paraId="62634F18" w14:textId="2DCF9785" w:rsidR="00716C07" w:rsidRPr="00716C07" w:rsidRDefault="00716C07" w:rsidP="00D823F0">
      <w:r>
        <w:rPr>
          <w:rFonts w:ascii="Courier New" w:hAnsi="Courier New" w:cs="Courier New"/>
        </w:rPr>
        <w:t>i</w:t>
      </w:r>
      <w:r w:rsidRPr="00716C07">
        <w:rPr>
          <w:rFonts w:ascii="Courier New" w:hAnsi="Courier New" w:cs="Courier New"/>
        </w:rPr>
        <w:t>t</w:t>
      </w:r>
      <w:r w:rsidRPr="00716C07">
        <w:t xml:space="preserve"> = intermediate van het t</w:t>
      </w:r>
      <w:r>
        <w:t>ype transactie (met statistische set</w:t>
      </w:r>
      <w:r w:rsidR="00A31EF8">
        <w:t>: count, min, max…</w:t>
      </w:r>
      <w:r>
        <w:t>)</w:t>
      </w:r>
    </w:p>
    <w:p w14:paraId="16DE44A8" w14:textId="77777777" w:rsidR="00716C07" w:rsidRPr="00716C07" w:rsidRDefault="00716C07" w:rsidP="00D823F0">
      <w:r>
        <w:rPr>
          <w:rFonts w:ascii="Courier New" w:hAnsi="Courier New" w:cs="Courier New"/>
        </w:rPr>
        <w:t>i</w:t>
      </w:r>
      <w:r w:rsidRPr="00716C07">
        <w:rPr>
          <w:rFonts w:ascii="Courier New" w:hAnsi="Courier New" w:cs="Courier New"/>
        </w:rPr>
        <w:t>b</w:t>
      </w:r>
      <w:r w:rsidRPr="00716C07">
        <w:t xml:space="preserve"> = </w:t>
      </w:r>
      <w:r>
        <w:t xml:space="preserve">itermediate </w:t>
      </w:r>
      <w:r w:rsidRPr="00716C07">
        <w:t>baseline waarden voor</w:t>
      </w:r>
      <w:r>
        <w:t xml:space="preserve"> ‘it’ waarden</w:t>
      </w:r>
    </w:p>
    <w:p w14:paraId="67FC9AF3" w14:textId="77777777" w:rsidR="00716C07" w:rsidRPr="00716C07" w:rsidRDefault="00716C07" w:rsidP="00D823F0">
      <w:r w:rsidRPr="00716C07">
        <w:rPr>
          <w:rFonts w:ascii="Courier New" w:hAnsi="Courier New" w:cs="Courier New"/>
        </w:rPr>
        <w:t>t</w:t>
      </w:r>
      <w:r w:rsidRPr="00716C07">
        <w:t xml:space="preserve"> = threshold waarden</w:t>
      </w:r>
    </w:p>
    <w:p w14:paraId="60D145C6" w14:textId="433391CD" w:rsidR="00716C07" w:rsidRPr="00716C07" w:rsidRDefault="00716C07" w:rsidP="00D823F0">
      <w:r w:rsidRPr="00716C07">
        <w:rPr>
          <w:rFonts w:ascii="Courier New" w:hAnsi="Courier New" w:cs="Courier New"/>
        </w:rPr>
        <w:t>v</w:t>
      </w:r>
      <w:r w:rsidRPr="00716C07">
        <w:t xml:space="preserve"> = enkelvoudige variabele </w:t>
      </w:r>
      <w:r>
        <w:t>command</w:t>
      </w:r>
      <w:r w:rsidR="00905814">
        <w:t>-</w:t>
      </w:r>
      <w:r>
        <w:t>line parameter</w:t>
      </w:r>
    </w:p>
    <w:p w14:paraId="576EB38A" w14:textId="77777777" w:rsidR="00716C07" w:rsidRPr="00716C07" w:rsidRDefault="00716C07" w:rsidP="00D823F0">
      <w:r w:rsidRPr="00716C07">
        <w:rPr>
          <w:rFonts w:ascii="Courier New" w:hAnsi="Courier New" w:cs="Courier New"/>
        </w:rPr>
        <w:t>jt</w:t>
      </w:r>
      <w:r w:rsidRPr="00716C07">
        <w:t xml:space="preserve"> = joined transactie</w:t>
      </w:r>
      <w:r>
        <w:t xml:space="preserve"> waarden</w:t>
      </w:r>
      <w:r w:rsidRPr="00716C07">
        <w:t xml:space="preserve"> (historisch overz</w:t>
      </w:r>
      <w:r>
        <w:t>icht uit transactie statistische set)</w:t>
      </w:r>
    </w:p>
    <w:p w14:paraId="4CEAA394" w14:textId="77777777" w:rsidR="00716C07" w:rsidRDefault="00716C07" w:rsidP="00D823F0">
      <w:r w:rsidRPr="009D60B0">
        <w:rPr>
          <w:rFonts w:ascii="Courier New" w:hAnsi="Courier New" w:cs="Courier New"/>
        </w:rPr>
        <w:t>j</w:t>
      </w:r>
      <w:r w:rsidRPr="009D60B0">
        <w:t xml:space="preserve"> = joined enkelvoudige waarden</w:t>
      </w:r>
    </w:p>
    <w:p w14:paraId="60923490" w14:textId="77777777" w:rsidR="0064365D" w:rsidRDefault="0064365D" w:rsidP="00D823F0"/>
    <w:p w14:paraId="63F7634F" w14:textId="77777777" w:rsidR="0064365D" w:rsidRPr="00474035" w:rsidRDefault="0064365D" w:rsidP="00D823F0">
      <w:r w:rsidRPr="00474035">
        <w:t>Overige parameters</w:t>
      </w:r>
    </w:p>
    <w:p w14:paraId="24A9B63A" w14:textId="77777777" w:rsidR="00716C07" w:rsidRPr="0064365D" w:rsidRDefault="0064365D" w:rsidP="0064365D">
      <w:r>
        <w:t>c</w:t>
      </w:r>
      <w:r w:rsidRPr="0064365D">
        <w:t>ategory = het t</w:t>
      </w:r>
      <w:r>
        <w:t>ype veld (filter) uit de teststraat database</w:t>
      </w:r>
    </w:p>
    <w:p w14:paraId="1DC09176" w14:textId="77777777" w:rsidR="0064365D" w:rsidRPr="0064365D" w:rsidRDefault="0064365D" w:rsidP="00D823F0"/>
    <w:p w14:paraId="7F990CCB" w14:textId="77777777" w:rsidR="005564F2" w:rsidRDefault="005564F2" w:rsidP="005564F2">
      <w:bookmarkStart w:id="56" w:name="_GoBack"/>
      <w:bookmarkEnd w:id="56"/>
    </w:p>
    <w:sectPr w:rsidR="005564F2" w:rsidSect="00E82059">
      <w:headerReference w:type="default" r:id="rId35"/>
      <w:footerReference w:type="default" r:id="rId36"/>
      <w:headerReference w:type="first" r:id="rId37"/>
      <w:pgSz w:w="11906" w:h="16838"/>
      <w:pgMar w:top="1417" w:right="1417" w:bottom="1417" w:left="1417" w:header="708" w:footer="10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4EAC28" w14:textId="77777777" w:rsidR="00230167" w:rsidRDefault="00230167" w:rsidP="009279E3">
      <w:pPr>
        <w:spacing w:line="240" w:lineRule="auto"/>
      </w:pPr>
      <w:r>
        <w:separator/>
      </w:r>
    </w:p>
  </w:endnote>
  <w:endnote w:type="continuationSeparator" w:id="0">
    <w:p w14:paraId="5A562687" w14:textId="77777777" w:rsidR="00230167" w:rsidRDefault="00230167" w:rsidP="009279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szCs w:val="16"/>
      </w:rPr>
      <w:id w:val="-1753969627"/>
      <w:docPartObj>
        <w:docPartGallery w:val="Page Numbers (Bottom of Page)"/>
        <w:docPartUnique/>
      </w:docPartObj>
    </w:sdtPr>
    <w:sdtContent>
      <w:sdt>
        <w:sdtPr>
          <w:rPr>
            <w:sz w:val="16"/>
            <w:szCs w:val="16"/>
          </w:rPr>
          <w:id w:val="-1705238520"/>
          <w:docPartObj>
            <w:docPartGallery w:val="Page Numbers (Top of Page)"/>
            <w:docPartUnique/>
          </w:docPartObj>
        </w:sdtPr>
        <w:sdtContent>
          <w:p w14:paraId="53E80C7B" w14:textId="77777777" w:rsidR="00151B8A" w:rsidRPr="00FB2107" w:rsidRDefault="00151B8A" w:rsidP="00FB2107">
            <w:pPr>
              <w:pStyle w:val="Voettekst"/>
              <w:rPr>
                <w:sz w:val="16"/>
                <w:szCs w:val="16"/>
              </w:rPr>
            </w:pPr>
            <w:sdt>
              <w:sdtPr>
                <w:rPr>
                  <w:sz w:val="16"/>
                  <w:szCs w:val="16"/>
                </w:rPr>
                <w:id w:val="-2074648538"/>
                <w:docPartObj>
                  <w:docPartGallery w:val="Page Numbers (Bottom of Page)"/>
                  <w:docPartUnique/>
                </w:docPartObj>
              </w:sdtPr>
              <w:sdtContent>
                <w:sdt>
                  <w:sdtPr>
                    <w:rPr>
                      <w:color w:val="000000" w:themeColor="text1"/>
                      <w:sz w:val="16"/>
                      <w:szCs w:val="16"/>
                    </w:rPr>
                    <w:alias w:val="Titel"/>
                    <w:tag w:val=""/>
                    <w:id w:val="2132277054"/>
                    <w:dataBinding w:prefixMappings="xmlns:ns0='http://purl.org/dc/elements/1.1/' xmlns:ns1='http://schemas.openxmlformats.org/package/2006/metadata/core-properties' " w:xpath="/ns1:coreProperties[1]/ns0:title[1]" w:storeItemID="{6C3C8BC8-F283-45AE-878A-BAB7291924A1}"/>
                    <w:text/>
                  </w:sdtPr>
                  <w:sdtContent>
                    <w:r>
                      <w:rPr>
                        <w:color w:val="000000" w:themeColor="text1"/>
                        <w:sz w:val="16"/>
                        <w:szCs w:val="16"/>
                      </w:rPr>
                      <w:t>Performance Teststraat</w:t>
                    </w:r>
                  </w:sdtContent>
                </w:sdt>
                <w:r w:rsidRPr="00FB2107">
                  <w:rPr>
                    <w:sz w:val="16"/>
                    <w:szCs w:val="16"/>
                  </w:rPr>
                  <w:t xml:space="preserve"> / </w:t>
                </w:r>
                <w:sdt>
                  <w:sdtPr>
                    <w:rPr>
                      <w:color w:val="000000" w:themeColor="text1"/>
                      <w:sz w:val="16"/>
                      <w:szCs w:val="16"/>
                    </w:rPr>
                    <w:alias w:val="Auteur"/>
                    <w:tag w:val=""/>
                    <w:id w:val="-757125154"/>
                    <w:dataBinding w:prefixMappings="xmlns:ns0='http://purl.org/dc/elements/1.1/' xmlns:ns1='http://schemas.openxmlformats.org/package/2006/metadata/core-properties' " w:xpath="/ns1:coreProperties[1]/ns0:creator[1]" w:storeItemID="{6C3C8BC8-F283-45AE-878A-BAB7291924A1}"/>
                    <w:text/>
                  </w:sdtPr>
                  <w:sdtContent>
                    <w:r>
                      <w:rPr>
                        <w:color w:val="000000" w:themeColor="text1"/>
                        <w:sz w:val="16"/>
                        <w:szCs w:val="16"/>
                      </w:rPr>
                      <w:t>Marcel Wigman, Erik Post</w:t>
                    </w:r>
                  </w:sdtContent>
                </w:sdt>
                <w:r w:rsidRPr="00FB2107">
                  <w:rPr>
                    <w:noProof/>
                    <w:sz w:val="16"/>
                    <w:szCs w:val="16"/>
                    <w:lang w:eastAsia="nl-NL"/>
                  </w:rPr>
                  <w:t xml:space="preserve"> </w:t>
                </w:r>
                <w:r w:rsidRPr="00FB2107">
                  <w:rPr>
                    <w:color w:val="00B5FF" w:themeColor="accent2"/>
                    <w:sz w:val="16"/>
                    <w:szCs w:val="16"/>
                  </w:rPr>
                  <w:t xml:space="preserve"> </w:t>
                </w:r>
                <w:r>
                  <w:rPr>
                    <w:color w:val="00B5FF" w:themeColor="accent2"/>
                    <w:sz w:val="16"/>
                    <w:szCs w:val="16"/>
                  </w:rPr>
                  <w:tab/>
                </w:r>
                <w:r w:rsidRPr="00785F0E">
                  <w:rPr>
                    <w:noProof/>
                    <w:color w:val="00B5FF" w:themeColor="accent2"/>
                    <w:sz w:val="16"/>
                    <w:szCs w:val="16"/>
                    <w:lang w:eastAsia="nl-NL"/>
                  </w:rPr>
                  <w:drawing>
                    <wp:inline distT="0" distB="0" distL="0" distR="0" wp14:anchorId="27E5218D" wp14:editId="1C44F1EC">
                      <wp:extent cx="678675" cy="216000"/>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78675" cy="216000"/>
                              </a:xfrm>
                              <a:prstGeom prst="rect">
                                <a:avLst/>
                              </a:prstGeom>
                            </pic:spPr>
                          </pic:pic>
                        </a:graphicData>
                      </a:graphic>
                    </wp:inline>
                  </w:drawing>
                </w:r>
                <w:r>
                  <w:rPr>
                    <w:color w:val="00B5FF" w:themeColor="accent2"/>
                    <w:sz w:val="16"/>
                    <w:szCs w:val="16"/>
                  </w:rPr>
                  <w:tab/>
                </w:r>
                <w:r w:rsidRPr="00FB2107">
                  <w:rPr>
                    <w:bCs/>
                    <w:sz w:val="16"/>
                    <w:szCs w:val="16"/>
                  </w:rPr>
                  <w:fldChar w:fldCharType="begin"/>
                </w:r>
                <w:r w:rsidRPr="00FB2107">
                  <w:rPr>
                    <w:bCs/>
                    <w:sz w:val="16"/>
                    <w:szCs w:val="16"/>
                  </w:rPr>
                  <w:instrText>PAGE</w:instrText>
                </w:r>
                <w:r w:rsidRPr="00FB2107">
                  <w:rPr>
                    <w:bCs/>
                    <w:sz w:val="16"/>
                    <w:szCs w:val="16"/>
                  </w:rPr>
                  <w:fldChar w:fldCharType="separate"/>
                </w:r>
                <w:r>
                  <w:rPr>
                    <w:bCs/>
                    <w:noProof/>
                    <w:sz w:val="16"/>
                    <w:szCs w:val="16"/>
                  </w:rPr>
                  <w:t>10</w:t>
                </w:r>
                <w:r w:rsidRPr="00FB2107">
                  <w:rPr>
                    <w:bCs/>
                    <w:sz w:val="16"/>
                    <w:szCs w:val="16"/>
                  </w:rPr>
                  <w:fldChar w:fldCharType="end"/>
                </w:r>
                <w:r w:rsidRPr="00FB2107">
                  <w:rPr>
                    <w:sz w:val="16"/>
                    <w:szCs w:val="16"/>
                  </w:rPr>
                  <w:t xml:space="preserve"> / </w:t>
                </w:r>
                <w:r w:rsidRPr="00FB2107">
                  <w:rPr>
                    <w:bCs/>
                    <w:sz w:val="16"/>
                    <w:szCs w:val="16"/>
                  </w:rPr>
                  <w:fldChar w:fldCharType="begin"/>
                </w:r>
                <w:r w:rsidRPr="00FB2107">
                  <w:rPr>
                    <w:bCs/>
                    <w:sz w:val="16"/>
                    <w:szCs w:val="16"/>
                  </w:rPr>
                  <w:instrText>NUMPAGES</w:instrText>
                </w:r>
                <w:r w:rsidRPr="00FB2107">
                  <w:rPr>
                    <w:bCs/>
                    <w:sz w:val="16"/>
                    <w:szCs w:val="16"/>
                  </w:rPr>
                  <w:fldChar w:fldCharType="separate"/>
                </w:r>
                <w:r>
                  <w:rPr>
                    <w:bCs/>
                    <w:noProof/>
                    <w:sz w:val="16"/>
                    <w:szCs w:val="16"/>
                  </w:rPr>
                  <w:t>28</w:t>
                </w:r>
                <w:r w:rsidRPr="00FB2107">
                  <w:rPr>
                    <w:bCs/>
                    <w:sz w:val="16"/>
                    <w:szCs w:val="16"/>
                  </w:rPr>
                  <w:fldChar w:fldCharType="end"/>
                </w:r>
              </w:sdtContent>
            </w:sdt>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B277A" w14:textId="77777777" w:rsidR="00230167" w:rsidRDefault="00230167" w:rsidP="009279E3">
      <w:pPr>
        <w:spacing w:line="240" w:lineRule="auto"/>
      </w:pPr>
      <w:bookmarkStart w:id="0" w:name="_Hlk479176170"/>
      <w:bookmarkEnd w:id="0"/>
      <w:r>
        <w:separator/>
      </w:r>
    </w:p>
  </w:footnote>
  <w:footnote w:type="continuationSeparator" w:id="0">
    <w:p w14:paraId="3DA412CF" w14:textId="77777777" w:rsidR="00230167" w:rsidRDefault="00230167" w:rsidP="009279E3">
      <w:pPr>
        <w:spacing w:line="240" w:lineRule="auto"/>
      </w:pPr>
      <w:r>
        <w:continuationSeparator/>
      </w:r>
    </w:p>
  </w:footnote>
  <w:footnote w:id="1">
    <w:p w14:paraId="6C10E349" w14:textId="0FF48AE2" w:rsidR="00151B8A" w:rsidRPr="000F402A" w:rsidRDefault="00151B8A">
      <w:pPr>
        <w:pStyle w:val="Voetnoottekst"/>
      </w:pPr>
      <w:r>
        <w:rPr>
          <w:rStyle w:val="Voetnootmarkering"/>
        </w:rPr>
        <w:footnoteRef/>
      </w:r>
      <w:r>
        <w:t xml:space="preserve"> </w:t>
      </w:r>
      <w:r w:rsidRPr="000F402A">
        <w:t>Voor binaries moet nog een i</w:t>
      </w:r>
      <w:r>
        <w:t>nstallatiemethode ingericht worden die uitgaat van broncode.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FFB30" w14:textId="77777777" w:rsidR="00151B8A" w:rsidRDefault="00151B8A">
    <w:pPr>
      <w:pStyle w:val="Koptekst"/>
    </w:pPr>
  </w:p>
  <w:p w14:paraId="7E044237" w14:textId="77777777" w:rsidR="00151B8A" w:rsidRDefault="00151B8A">
    <w:pPr>
      <w:pStyle w:val="Koptekst"/>
    </w:pPr>
  </w:p>
  <w:p w14:paraId="046D39C3" w14:textId="77777777" w:rsidR="00151B8A" w:rsidRDefault="00151B8A">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1808F" w14:textId="77777777" w:rsidR="00151B8A" w:rsidRDefault="00151B8A" w:rsidP="00EC147D">
    <w:pPr>
      <w:pStyle w:val="Koptekst"/>
    </w:pPr>
    <w:r>
      <w:rPr>
        <w:noProof/>
        <w:lang w:eastAsia="nl-NL"/>
      </w:rPr>
      <w:drawing>
        <wp:inline distT="0" distB="0" distL="0" distR="0" wp14:anchorId="1C019A17" wp14:editId="04813668">
          <wp:extent cx="1539863" cy="488954"/>
          <wp:effectExtent l="0" t="0" r="3810" b="6350"/>
          <wp:docPr id="8" name="Afbeelding 8" descr="C:\Users\lvanl\AppData\Local\Microsoft\Windows\INetCacheContent.Word\ictu_logo_cmyk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vanl\AppData\Local\Microsoft\Windows\INetCacheContent.Word\ictu_logo_cmyk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8763" cy="494955"/>
                  </a:xfrm>
                  <a:prstGeom prst="rect">
                    <a:avLst/>
                  </a:prstGeom>
                  <a:noFill/>
                  <a:ln>
                    <a:noFill/>
                  </a:ln>
                </pic:spPr>
              </pic:pic>
            </a:graphicData>
          </a:graphic>
        </wp:inline>
      </w:drawing>
    </w:r>
    <w:r>
      <w:tab/>
    </w:r>
    <w:r>
      <w:tab/>
    </w:r>
    <w:r>
      <w:rPr>
        <w:color w:val="00B5FF"/>
        <w:sz w:val="36"/>
        <w:szCs w:val="36"/>
      </w:rPr>
      <w:t>Rapport</w:t>
    </w:r>
  </w:p>
  <w:p w14:paraId="179DCD56" w14:textId="77777777" w:rsidR="00151B8A" w:rsidRDefault="00151B8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F1216"/>
    <w:multiLevelType w:val="hybridMultilevel"/>
    <w:tmpl w:val="2B2ED1A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02DF5B25"/>
    <w:multiLevelType w:val="hybridMultilevel"/>
    <w:tmpl w:val="347CEDDE"/>
    <w:lvl w:ilvl="0" w:tplc="04130011">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121A31EF"/>
    <w:multiLevelType w:val="hybridMultilevel"/>
    <w:tmpl w:val="252C62D6"/>
    <w:lvl w:ilvl="0" w:tplc="CC4E6E3A">
      <w:numFmt w:val="bullet"/>
      <w:lvlText w:val=""/>
      <w:lvlJc w:val="left"/>
      <w:pPr>
        <w:ind w:left="360" w:hanging="360"/>
      </w:pPr>
      <w:rPr>
        <w:rFonts w:ascii="Symbol" w:eastAsiaTheme="minorHAnsi" w:hAnsi="Symbol"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15BD1917"/>
    <w:multiLevelType w:val="hybridMultilevel"/>
    <w:tmpl w:val="46E67778"/>
    <w:lvl w:ilvl="0" w:tplc="4934AD6A">
      <w:numFmt w:val="bullet"/>
      <w:lvlText w:val="-"/>
      <w:lvlJc w:val="left"/>
      <w:pPr>
        <w:ind w:left="720" w:hanging="360"/>
      </w:pPr>
      <w:rPr>
        <w:rFonts w:ascii="Century Gothic" w:eastAsiaTheme="minorHAnsi" w:hAnsi="Century Gothic"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6C946B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095C3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EE68E9"/>
    <w:multiLevelType w:val="hybridMultilevel"/>
    <w:tmpl w:val="1096A546"/>
    <w:lvl w:ilvl="0" w:tplc="ED182FB2">
      <w:start w:val="1"/>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BF00690"/>
    <w:multiLevelType w:val="hybridMultilevel"/>
    <w:tmpl w:val="A5D8B86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19A4F93"/>
    <w:multiLevelType w:val="hybridMultilevel"/>
    <w:tmpl w:val="20E2EB52"/>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 w15:restartNumberingAfterBreak="0">
    <w:nsid w:val="24132C47"/>
    <w:multiLevelType w:val="hybridMultilevel"/>
    <w:tmpl w:val="A6CEC53A"/>
    <w:lvl w:ilvl="0" w:tplc="01CC5C34">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83541B3"/>
    <w:multiLevelType w:val="hybridMultilevel"/>
    <w:tmpl w:val="63C2A544"/>
    <w:lvl w:ilvl="0" w:tplc="2000000F">
      <w:start w:val="1"/>
      <w:numFmt w:val="decimal"/>
      <w:lvlText w:val="%1."/>
      <w:lvlJc w:val="left"/>
      <w:pPr>
        <w:ind w:left="360" w:hanging="360"/>
      </w:p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29AD155A"/>
    <w:multiLevelType w:val="hybridMultilevel"/>
    <w:tmpl w:val="7FC2CB68"/>
    <w:lvl w:ilvl="0" w:tplc="2000000F">
      <w:start w:val="1"/>
      <w:numFmt w:val="decimal"/>
      <w:lvlText w:val="%1."/>
      <w:lvlJc w:val="left"/>
      <w:pPr>
        <w:ind w:left="360" w:hanging="360"/>
      </w:pPr>
      <w:rPr>
        <w:rFonts w:hint="default"/>
      </w:r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2AF703F8"/>
    <w:multiLevelType w:val="hybridMultilevel"/>
    <w:tmpl w:val="01348D8C"/>
    <w:lvl w:ilvl="0" w:tplc="CC4E6E3A">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F272DDC"/>
    <w:multiLevelType w:val="hybridMultilevel"/>
    <w:tmpl w:val="33640556"/>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F2B4B48"/>
    <w:multiLevelType w:val="multilevel"/>
    <w:tmpl w:val="745693E0"/>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5" w15:restartNumberingAfterBreak="0">
    <w:nsid w:val="30740DBE"/>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975EC3"/>
    <w:multiLevelType w:val="hybridMultilevel"/>
    <w:tmpl w:val="615678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7B60B25"/>
    <w:multiLevelType w:val="hybridMultilevel"/>
    <w:tmpl w:val="76C85350"/>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A4B1B58"/>
    <w:multiLevelType w:val="hybridMultilevel"/>
    <w:tmpl w:val="88D865DC"/>
    <w:lvl w:ilvl="0" w:tplc="0B26218E">
      <w:start w:val="10"/>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FED2433"/>
    <w:multiLevelType w:val="multilevel"/>
    <w:tmpl w:val="EE92E3D6"/>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0" w15:restartNumberingAfterBreak="0">
    <w:nsid w:val="565136FE"/>
    <w:multiLevelType w:val="multilevel"/>
    <w:tmpl w:val="42EA7514"/>
    <w:lvl w:ilvl="0">
      <w:start w:val="1"/>
      <w:numFmt w:val="decimal"/>
      <w:pStyle w:val="Kopvaninhoudsopgave"/>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1" w15:restartNumberingAfterBreak="0">
    <w:nsid w:val="596A7D38"/>
    <w:multiLevelType w:val="hybridMultilevel"/>
    <w:tmpl w:val="26B6771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2" w15:restartNumberingAfterBreak="0">
    <w:nsid w:val="672547A8"/>
    <w:multiLevelType w:val="hybridMultilevel"/>
    <w:tmpl w:val="D8E20A38"/>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7E63DA6"/>
    <w:multiLevelType w:val="multilevel"/>
    <w:tmpl w:val="25CC4CBC"/>
    <w:lvl w:ilvl="0">
      <w:start w:val="1"/>
      <w:numFmt w:val="decimal"/>
      <w:pStyle w:val="Kop1"/>
      <w:lvlText w:val="%1."/>
      <w:lvlJc w:val="left"/>
      <w:pPr>
        <w:ind w:left="357" w:hanging="357"/>
      </w:pPr>
      <w:rPr>
        <w:rFonts w:hint="default"/>
      </w:rPr>
    </w:lvl>
    <w:lvl w:ilvl="1">
      <w:start w:val="1"/>
      <w:numFmt w:val="decimal"/>
      <w:pStyle w:val="Kop2"/>
      <w:lvlText w:val="%1.%2."/>
      <w:lvlJc w:val="left"/>
      <w:pPr>
        <w:ind w:left="714" w:hanging="357"/>
      </w:pPr>
      <w:rPr>
        <w:rFonts w:hint="default"/>
      </w:rPr>
    </w:lvl>
    <w:lvl w:ilvl="2">
      <w:start w:val="1"/>
      <w:numFmt w:val="decimal"/>
      <w:pStyle w:val="Kop3"/>
      <w:lvlText w:val="%1.%2.%3."/>
      <w:lvlJc w:val="left"/>
      <w:pPr>
        <w:ind w:left="1071" w:hanging="357"/>
      </w:pPr>
      <w:rPr>
        <w:rFonts w:hint="default"/>
      </w:rPr>
    </w:lvl>
    <w:lvl w:ilvl="3">
      <w:start w:val="1"/>
      <w:numFmt w:val="decimal"/>
      <w:pStyle w:val="Kop4"/>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4" w15:restartNumberingAfterBreak="0">
    <w:nsid w:val="69F776D9"/>
    <w:multiLevelType w:val="hybridMultilevel"/>
    <w:tmpl w:val="7B64159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5" w15:restartNumberingAfterBreak="0">
    <w:nsid w:val="6EB97AE5"/>
    <w:multiLevelType w:val="hybridMultilevel"/>
    <w:tmpl w:val="10780E78"/>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6" w15:restartNumberingAfterBreak="0">
    <w:nsid w:val="77775F70"/>
    <w:multiLevelType w:val="hybridMultilevel"/>
    <w:tmpl w:val="60669710"/>
    <w:lvl w:ilvl="0" w:tplc="7FEA9CA2">
      <w:start w:val="10"/>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7AD62C12"/>
    <w:multiLevelType w:val="hybridMultilevel"/>
    <w:tmpl w:val="CBC4A8C6"/>
    <w:lvl w:ilvl="0" w:tplc="3A821130">
      <w:start w:val="10"/>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5"/>
  </w:num>
  <w:num w:numId="7">
    <w:abstractNumId w:val="20"/>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23"/>
  </w:num>
  <w:num w:numId="13">
    <w:abstractNumId w:val="19"/>
  </w:num>
  <w:num w:numId="14">
    <w:abstractNumId w:val="24"/>
  </w:num>
  <w:num w:numId="15">
    <w:abstractNumId w:val="1"/>
  </w:num>
  <w:num w:numId="16">
    <w:abstractNumId w:val="6"/>
  </w:num>
  <w:num w:numId="17">
    <w:abstractNumId w:val="26"/>
  </w:num>
  <w:num w:numId="18">
    <w:abstractNumId w:val="13"/>
  </w:num>
  <w:num w:numId="19">
    <w:abstractNumId w:val="0"/>
  </w:num>
  <w:num w:numId="20">
    <w:abstractNumId w:val="12"/>
  </w:num>
  <w:num w:numId="21">
    <w:abstractNumId w:val="21"/>
  </w:num>
  <w:num w:numId="22">
    <w:abstractNumId w:val="17"/>
  </w:num>
  <w:num w:numId="23">
    <w:abstractNumId w:val="22"/>
  </w:num>
  <w:num w:numId="24">
    <w:abstractNumId w:val="2"/>
  </w:num>
  <w:num w:numId="25">
    <w:abstractNumId w:val="27"/>
  </w:num>
  <w:num w:numId="26">
    <w:abstractNumId w:val="18"/>
  </w:num>
  <w:num w:numId="27">
    <w:abstractNumId w:val="9"/>
  </w:num>
  <w:num w:numId="28">
    <w:abstractNumId w:val="3"/>
  </w:num>
  <w:num w:numId="29">
    <w:abstractNumId w:val="8"/>
  </w:num>
  <w:num w:numId="30">
    <w:abstractNumId w:val="7"/>
  </w:num>
  <w:num w:numId="31">
    <w:abstractNumId w:val="25"/>
  </w:num>
  <w:num w:numId="32">
    <w:abstractNumId w:val="11"/>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009"/>
    <w:rsid w:val="00001DE5"/>
    <w:rsid w:val="0000342A"/>
    <w:rsid w:val="00003D87"/>
    <w:rsid w:val="00004455"/>
    <w:rsid w:val="000069D7"/>
    <w:rsid w:val="00014720"/>
    <w:rsid w:val="000223D2"/>
    <w:rsid w:val="00033CE7"/>
    <w:rsid w:val="00034330"/>
    <w:rsid w:val="00050439"/>
    <w:rsid w:val="00056876"/>
    <w:rsid w:val="0008565E"/>
    <w:rsid w:val="00087591"/>
    <w:rsid w:val="00087F59"/>
    <w:rsid w:val="000A478E"/>
    <w:rsid w:val="000B5ECC"/>
    <w:rsid w:val="000C38EE"/>
    <w:rsid w:val="000D1E87"/>
    <w:rsid w:val="000D52F3"/>
    <w:rsid w:val="000D5791"/>
    <w:rsid w:val="000D5B0D"/>
    <w:rsid w:val="000E04E9"/>
    <w:rsid w:val="000E0C8F"/>
    <w:rsid w:val="000F033D"/>
    <w:rsid w:val="000F0C8D"/>
    <w:rsid w:val="000F402A"/>
    <w:rsid w:val="00103532"/>
    <w:rsid w:val="00127675"/>
    <w:rsid w:val="001336C4"/>
    <w:rsid w:val="00141794"/>
    <w:rsid w:val="001436DB"/>
    <w:rsid w:val="0014409C"/>
    <w:rsid w:val="00146374"/>
    <w:rsid w:val="00150265"/>
    <w:rsid w:val="00151B8A"/>
    <w:rsid w:val="00154140"/>
    <w:rsid w:val="0015570C"/>
    <w:rsid w:val="00180F68"/>
    <w:rsid w:val="0018226C"/>
    <w:rsid w:val="001840D3"/>
    <w:rsid w:val="001A436A"/>
    <w:rsid w:val="001A4A6F"/>
    <w:rsid w:val="001A4C60"/>
    <w:rsid w:val="001B4B47"/>
    <w:rsid w:val="001B697E"/>
    <w:rsid w:val="001B72CD"/>
    <w:rsid w:val="001C773E"/>
    <w:rsid w:val="001C7B13"/>
    <w:rsid w:val="001D0874"/>
    <w:rsid w:val="001D320A"/>
    <w:rsid w:val="001E19D5"/>
    <w:rsid w:val="001E2481"/>
    <w:rsid w:val="001E3553"/>
    <w:rsid w:val="001E5659"/>
    <w:rsid w:val="001F53DD"/>
    <w:rsid w:val="001F6C8F"/>
    <w:rsid w:val="00217886"/>
    <w:rsid w:val="00217B08"/>
    <w:rsid w:val="00230167"/>
    <w:rsid w:val="00245880"/>
    <w:rsid w:val="00246324"/>
    <w:rsid w:val="002548CB"/>
    <w:rsid w:val="002607A6"/>
    <w:rsid w:val="0026354F"/>
    <w:rsid w:val="00264E3B"/>
    <w:rsid w:val="002731CF"/>
    <w:rsid w:val="00292530"/>
    <w:rsid w:val="002A3009"/>
    <w:rsid w:val="002B420A"/>
    <w:rsid w:val="002B5883"/>
    <w:rsid w:val="002B7B95"/>
    <w:rsid w:val="002C2E50"/>
    <w:rsid w:val="002C3475"/>
    <w:rsid w:val="002D0202"/>
    <w:rsid w:val="002E4068"/>
    <w:rsid w:val="002F0D05"/>
    <w:rsid w:val="003027A2"/>
    <w:rsid w:val="00317229"/>
    <w:rsid w:val="00334765"/>
    <w:rsid w:val="003560D6"/>
    <w:rsid w:val="0036009D"/>
    <w:rsid w:val="003652A1"/>
    <w:rsid w:val="003701ED"/>
    <w:rsid w:val="0037253A"/>
    <w:rsid w:val="00380822"/>
    <w:rsid w:val="00380E38"/>
    <w:rsid w:val="0038624A"/>
    <w:rsid w:val="00386F6C"/>
    <w:rsid w:val="00396C21"/>
    <w:rsid w:val="00397EF5"/>
    <w:rsid w:val="003A5231"/>
    <w:rsid w:val="003A5626"/>
    <w:rsid w:val="003A7706"/>
    <w:rsid w:val="003B0CA9"/>
    <w:rsid w:val="003D0BAA"/>
    <w:rsid w:val="003D4047"/>
    <w:rsid w:val="003F5607"/>
    <w:rsid w:val="00404D48"/>
    <w:rsid w:val="0041147A"/>
    <w:rsid w:val="00413B6C"/>
    <w:rsid w:val="004177C0"/>
    <w:rsid w:val="0042227A"/>
    <w:rsid w:val="00446ADA"/>
    <w:rsid w:val="00460711"/>
    <w:rsid w:val="00463CF2"/>
    <w:rsid w:val="004647CE"/>
    <w:rsid w:val="00474035"/>
    <w:rsid w:val="00475BA8"/>
    <w:rsid w:val="00482E74"/>
    <w:rsid w:val="004A21EE"/>
    <w:rsid w:val="004C6442"/>
    <w:rsid w:val="004C6D84"/>
    <w:rsid w:val="004C6E2C"/>
    <w:rsid w:val="004C7418"/>
    <w:rsid w:val="004D0CA8"/>
    <w:rsid w:val="004D31BE"/>
    <w:rsid w:val="004E07A7"/>
    <w:rsid w:val="004E2626"/>
    <w:rsid w:val="004E73C1"/>
    <w:rsid w:val="004F1ABA"/>
    <w:rsid w:val="004F4108"/>
    <w:rsid w:val="00500104"/>
    <w:rsid w:val="005237D0"/>
    <w:rsid w:val="005371C7"/>
    <w:rsid w:val="00542FF0"/>
    <w:rsid w:val="00555EC5"/>
    <w:rsid w:val="005564F2"/>
    <w:rsid w:val="00560F28"/>
    <w:rsid w:val="00571C7C"/>
    <w:rsid w:val="00572F57"/>
    <w:rsid w:val="005769AB"/>
    <w:rsid w:val="00583755"/>
    <w:rsid w:val="00584859"/>
    <w:rsid w:val="0058645B"/>
    <w:rsid w:val="0059674A"/>
    <w:rsid w:val="005A1CAF"/>
    <w:rsid w:val="005A24B3"/>
    <w:rsid w:val="005A5799"/>
    <w:rsid w:val="005A6D93"/>
    <w:rsid w:val="005B25D2"/>
    <w:rsid w:val="005C2653"/>
    <w:rsid w:val="005C3E75"/>
    <w:rsid w:val="005E29D8"/>
    <w:rsid w:val="005F08EE"/>
    <w:rsid w:val="005F0EDD"/>
    <w:rsid w:val="006046AB"/>
    <w:rsid w:val="006119BF"/>
    <w:rsid w:val="00616DC1"/>
    <w:rsid w:val="0062228B"/>
    <w:rsid w:val="00625376"/>
    <w:rsid w:val="006332F9"/>
    <w:rsid w:val="00637E24"/>
    <w:rsid w:val="0064365D"/>
    <w:rsid w:val="00651C20"/>
    <w:rsid w:val="0065412B"/>
    <w:rsid w:val="006603AB"/>
    <w:rsid w:val="00666500"/>
    <w:rsid w:val="0067566A"/>
    <w:rsid w:val="00677450"/>
    <w:rsid w:val="006924EB"/>
    <w:rsid w:val="006957CA"/>
    <w:rsid w:val="006B2267"/>
    <w:rsid w:val="006B60D9"/>
    <w:rsid w:val="006C3F39"/>
    <w:rsid w:val="006C45E0"/>
    <w:rsid w:val="006C618A"/>
    <w:rsid w:val="006C7857"/>
    <w:rsid w:val="006E3C2D"/>
    <w:rsid w:val="006F168A"/>
    <w:rsid w:val="006F1980"/>
    <w:rsid w:val="00700482"/>
    <w:rsid w:val="007071C6"/>
    <w:rsid w:val="007133C8"/>
    <w:rsid w:val="00716C07"/>
    <w:rsid w:val="00716F1C"/>
    <w:rsid w:val="00724660"/>
    <w:rsid w:val="00732D2E"/>
    <w:rsid w:val="00736118"/>
    <w:rsid w:val="0073714D"/>
    <w:rsid w:val="007443E6"/>
    <w:rsid w:val="00750F9C"/>
    <w:rsid w:val="007661FD"/>
    <w:rsid w:val="00774402"/>
    <w:rsid w:val="007834D7"/>
    <w:rsid w:val="00785F0E"/>
    <w:rsid w:val="00786600"/>
    <w:rsid w:val="007924F0"/>
    <w:rsid w:val="007B19EC"/>
    <w:rsid w:val="007C1BB2"/>
    <w:rsid w:val="007C69FA"/>
    <w:rsid w:val="007D552E"/>
    <w:rsid w:val="007F31F0"/>
    <w:rsid w:val="007F730B"/>
    <w:rsid w:val="008102F4"/>
    <w:rsid w:val="00822723"/>
    <w:rsid w:val="008268CE"/>
    <w:rsid w:val="00830651"/>
    <w:rsid w:val="00831433"/>
    <w:rsid w:val="008319B4"/>
    <w:rsid w:val="00836B35"/>
    <w:rsid w:val="0083744D"/>
    <w:rsid w:val="00837F82"/>
    <w:rsid w:val="008438F7"/>
    <w:rsid w:val="00844754"/>
    <w:rsid w:val="00856E8F"/>
    <w:rsid w:val="00861AD3"/>
    <w:rsid w:val="00863045"/>
    <w:rsid w:val="00877D85"/>
    <w:rsid w:val="00881A27"/>
    <w:rsid w:val="0089137F"/>
    <w:rsid w:val="008B133E"/>
    <w:rsid w:val="008B2BA4"/>
    <w:rsid w:val="008C03EE"/>
    <w:rsid w:val="008D0A9A"/>
    <w:rsid w:val="008D1B12"/>
    <w:rsid w:val="008D3A20"/>
    <w:rsid w:val="008E48A8"/>
    <w:rsid w:val="00905814"/>
    <w:rsid w:val="0091650F"/>
    <w:rsid w:val="00923731"/>
    <w:rsid w:val="009249E5"/>
    <w:rsid w:val="009279E3"/>
    <w:rsid w:val="00931878"/>
    <w:rsid w:val="00942872"/>
    <w:rsid w:val="00945A50"/>
    <w:rsid w:val="009463F3"/>
    <w:rsid w:val="00946CCA"/>
    <w:rsid w:val="00951246"/>
    <w:rsid w:val="00955643"/>
    <w:rsid w:val="00955C41"/>
    <w:rsid w:val="00963029"/>
    <w:rsid w:val="00966296"/>
    <w:rsid w:val="00975FEB"/>
    <w:rsid w:val="00977DAF"/>
    <w:rsid w:val="0098149C"/>
    <w:rsid w:val="00982DD7"/>
    <w:rsid w:val="00985859"/>
    <w:rsid w:val="00985C93"/>
    <w:rsid w:val="00986FD5"/>
    <w:rsid w:val="00996F30"/>
    <w:rsid w:val="009B0E90"/>
    <w:rsid w:val="009B4542"/>
    <w:rsid w:val="009C02AE"/>
    <w:rsid w:val="009C118C"/>
    <w:rsid w:val="009C1C56"/>
    <w:rsid w:val="009C37D7"/>
    <w:rsid w:val="009C476E"/>
    <w:rsid w:val="009D0EE6"/>
    <w:rsid w:val="009D60B0"/>
    <w:rsid w:val="009E5F91"/>
    <w:rsid w:val="009F1DEE"/>
    <w:rsid w:val="00A03FCB"/>
    <w:rsid w:val="00A10C3C"/>
    <w:rsid w:val="00A1142C"/>
    <w:rsid w:val="00A27731"/>
    <w:rsid w:val="00A31EF8"/>
    <w:rsid w:val="00A41A8B"/>
    <w:rsid w:val="00A41AE2"/>
    <w:rsid w:val="00A53B2E"/>
    <w:rsid w:val="00A54D70"/>
    <w:rsid w:val="00A55D1B"/>
    <w:rsid w:val="00A83C62"/>
    <w:rsid w:val="00AA44D2"/>
    <w:rsid w:val="00AB102E"/>
    <w:rsid w:val="00AB30AF"/>
    <w:rsid w:val="00AC0A2D"/>
    <w:rsid w:val="00AD4182"/>
    <w:rsid w:val="00AD5537"/>
    <w:rsid w:val="00AE1236"/>
    <w:rsid w:val="00AF0027"/>
    <w:rsid w:val="00B002BC"/>
    <w:rsid w:val="00B12893"/>
    <w:rsid w:val="00B22B5C"/>
    <w:rsid w:val="00B2314C"/>
    <w:rsid w:val="00B32EC9"/>
    <w:rsid w:val="00B35566"/>
    <w:rsid w:val="00B4042E"/>
    <w:rsid w:val="00B67046"/>
    <w:rsid w:val="00B672A3"/>
    <w:rsid w:val="00B75C0C"/>
    <w:rsid w:val="00B8048E"/>
    <w:rsid w:val="00B85DBF"/>
    <w:rsid w:val="00B95812"/>
    <w:rsid w:val="00B97E00"/>
    <w:rsid w:val="00BC394F"/>
    <w:rsid w:val="00BD5E18"/>
    <w:rsid w:val="00BD7551"/>
    <w:rsid w:val="00BE00AF"/>
    <w:rsid w:val="00BE6E2D"/>
    <w:rsid w:val="00C1013D"/>
    <w:rsid w:val="00C13CBF"/>
    <w:rsid w:val="00C20996"/>
    <w:rsid w:val="00C23052"/>
    <w:rsid w:val="00C31FC1"/>
    <w:rsid w:val="00C3556D"/>
    <w:rsid w:val="00C40AE0"/>
    <w:rsid w:val="00C473B2"/>
    <w:rsid w:val="00C512F0"/>
    <w:rsid w:val="00C5289E"/>
    <w:rsid w:val="00C60D30"/>
    <w:rsid w:val="00C708BC"/>
    <w:rsid w:val="00C70D77"/>
    <w:rsid w:val="00C71DD8"/>
    <w:rsid w:val="00CB623C"/>
    <w:rsid w:val="00CF5D10"/>
    <w:rsid w:val="00D035DD"/>
    <w:rsid w:val="00D0792B"/>
    <w:rsid w:val="00D1311D"/>
    <w:rsid w:val="00D16405"/>
    <w:rsid w:val="00D16928"/>
    <w:rsid w:val="00D24458"/>
    <w:rsid w:val="00D42FE7"/>
    <w:rsid w:val="00D4727A"/>
    <w:rsid w:val="00D478D5"/>
    <w:rsid w:val="00D540D3"/>
    <w:rsid w:val="00D61756"/>
    <w:rsid w:val="00D63320"/>
    <w:rsid w:val="00D7291B"/>
    <w:rsid w:val="00D7509D"/>
    <w:rsid w:val="00D76E9D"/>
    <w:rsid w:val="00D823F0"/>
    <w:rsid w:val="00D92581"/>
    <w:rsid w:val="00D95469"/>
    <w:rsid w:val="00DA5A39"/>
    <w:rsid w:val="00DB2450"/>
    <w:rsid w:val="00DB3B71"/>
    <w:rsid w:val="00DB58FF"/>
    <w:rsid w:val="00DC4578"/>
    <w:rsid w:val="00DC513C"/>
    <w:rsid w:val="00DC7F18"/>
    <w:rsid w:val="00DD34CC"/>
    <w:rsid w:val="00DD66DF"/>
    <w:rsid w:val="00DE68FC"/>
    <w:rsid w:val="00DF41FB"/>
    <w:rsid w:val="00DF7DCF"/>
    <w:rsid w:val="00E00622"/>
    <w:rsid w:val="00E013EA"/>
    <w:rsid w:val="00E029B1"/>
    <w:rsid w:val="00E06B02"/>
    <w:rsid w:val="00E15904"/>
    <w:rsid w:val="00E1795B"/>
    <w:rsid w:val="00E20C2B"/>
    <w:rsid w:val="00E25181"/>
    <w:rsid w:val="00E25EC6"/>
    <w:rsid w:val="00E3023D"/>
    <w:rsid w:val="00E324D6"/>
    <w:rsid w:val="00E361BA"/>
    <w:rsid w:val="00E37968"/>
    <w:rsid w:val="00E618D7"/>
    <w:rsid w:val="00E70E5F"/>
    <w:rsid w:val="00E73248"/>
    <w:rsid w:val="00E82059"/>
    <w:rsid w:val="00E86B4D"/>
    <w:rsid w:val="00E873DA"/>
    <w:rsid w:val="00EA0574"/>
    <w:rsid w:val="00EC147D"/>
    <w:rsid w:val="00ED0964"/>
    <w:rsid w:val="00ED49AA"/>
    <w:rsid w:val="00EE2ABE"/>
    <w:rsid w:val="00EF6513"/>
    <w:rsid w:val="00EF7767"/>
    <w:rsid w:val="00F0325C"/>
    <w:rsid w:val="00F04E00"/>
    <w:rsid w:val="00F3440C"/>
    <w:rsid w:val="00F34E4A"/>
    <w:rsid w:val="00F6036B"/>
    <w:rsid w:val="00F64C7A"/>
    <w:rsid w:val="00F75D30"/>
    <w:rsid w:val="00F87281"/>
    <w:rsid w:val="00F90892"/>
    <w:rsid w:val="00F939F8"/>
    <w:rsid w:val="00FB2107"/>
    <w:rsid w:val="00FB65DA"/>
    <w:rsid w:val="00FD26CC"/>
    <w:rsid w:val="00FD4A01"/>
    <w:rsid w:val="00FF048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B7636"/>
  <w15:docId w15:val="{5CCCA31B-B40E-46A6-BBEC-9445EC434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A41AE2"/>
    <w:pPr>
      <w:spacing w:after="0" w:line="288" w:lineRule="auto"/>
    </w:pPr>
    <w:rPr>
      <w:rFonts w:ascii="Century Gothic" w:hAnsi="Century Gothic"/>
      <w:sz w:val="20"/>
    </w:rPr>
  </w:style>
  <w:style w:type="paragraph" w:styleId="Kop1">
    <w:name w:val="heading 1"/>
    <w:basedOn w:val="Standaard"/>
    <w:next w:val="Standaard"/>
    <w:link w:val="Kop1Char"/>
    <w:uiPriority w:val="9"/>
    <w:qFormat/>
    <w:rsid w:val="00A55D1B"/>
    <w:pPr>
      <w:keepNext/>
      <w:keepLines/>
      <w:numPr>
        <w:numId w:val="12"/>
      </w:numPr>
      <w:spacing w:before="240" w:line="336" w:lineRule="auto"/>
      <w:outlineLvl w:val="0"/>
    </w:pPr>
    <w:rPr>
      <w:rFonts w:eastAsiaTheme="majorEastAsia" w:cstheme="majorBidi"/>
      <w:b/>
      <w:color w:val="00B5FF"/>
      <w:sz w:val="22"/>
      <w:szCs w:val="32"/>
    </w:rPr>
  </w:style>
  <w:style w:type="paragraph" w:styleId="Kop2">
    <w:name w:val="heading 2"/>
    <w:basedOn w:val="Standaard"/>
    <w:next w:val="Standaard"/>
    <w:link w:val="Kop2Char"/>
    <w:uiPriority w:val="9"/>
    <w:unhideWhenUsed/>
    <w:qFormat/>
    <w:rsid w:val="00955643"/>
    <w:pPr>
      <w:keepNext/>
      <w:keepLines/>
      <w:numPr>
        <w:ilvl w:val="1"/>
        <w:numId w:val="12"/>
      </w:numPr>
      <w:spacing w:before="40" w:line="336" w:lineRule="auto"/>
      <w:ind w:left="426" w:hanging="426"/>
      <w:outlineLvl w:val="1"/>
    </w:pPr>
    <w:rPr>
      <w:rFonts w:eastAsiaTheme="majorEastAsia" w:cstheme="majorBidi"/>
      <w:b/>
      <w:szCs w:val="26"/>
    </w:rPr>
  </w:style>
  <w:style w:type="paragraph" w:styleId="Kop3">
    <w:name w:val="heading 3"/>
    <w:basedOn w:val="Standaard"/>
    <w:next w:val="Standaard"/>
    <w:link w:val="Kop3Char"/>
    <w:uiPriority w:val="9"/>
    <w:unhideWhenUsed/>
    <w:qFormat/>
    <w:rsid w:val="00955643"/>
    <w:pPr>
      <w:keepNext/>
      <w:keepLines/>
      <w:numPr>
        <w:ilvl w:val="2"/>
        <w:numId w:val="12"/>
      </w:numPr>
      <w:spacing w:before="40" w:line="336" w:lineRule="auto"/>
      <w:ind w:left="426" w:hanging="426"/>
      <w:outlineLvl w:val="2"/>
    </w:pPr>
    <w:rPr>
      <w:rFonts w:eastAsiaTheme="majorEastAsia" w:cstheme="majorBidi"/>
      <w:szCs w:val="24"/>
    </w:rPr>
  </w:style>
  <w:style w:type="paragraph" w:styleId="Kop4">
    <w:name w:val="heading 4"/>
    <w:basedOn w:val="Standaard"/>
    <w:next w:val="Standaard"/>
    <w:link w:val="Kop4Char"/>
    <w:uiPriority w:val="9"/>
    <w:unhideWhenUsed/>
    <w:qFormat/>
    <w:rsid w:val="006603AB"/>
    <w:pPr>
      <w:keepNext/>
      <w:keepLines/>
      <w:numPr>
        <w:ilvl w:val="3"/>
        <w:numId w:val="12"/>
      </w:numPr>
      <w:spacing w:before="40" w:line="336" w:lineRule="auto"/>
      <w:ind w:left="851" w:hanging="851"/>
      <w:outlineLvl w:val="3"/>
    </w:pPr>
    <w:rPr>
      <w:rFonts w:eastAsiaTheme="majorEastAsia" w:cstheme="majorBidi"/>
      <w:i/>
      <w:iCs/>
      <w:color w:val="00B5FF"/>
    </w:rPr>
  </w:style>
  <w:style w:type="paragraph" w:styleId="Kop5">
    <w:name w:val="heading 5"/>
    <w:basedOn w:val="Standaard"/>
    <w:next w:val="Standaard"/>
    <w:link w:val="Kop5Char"/>
    <w:uiPriority w:val="9"/>
    <w:unhideWhenUsed/>
    <w:qFormat/>
    <w:rsid w:val="00A55D1B"/>
    <w:pPr>
      <w:keepNext/>
      <w:keepLines/>
      <w:spacing w:before="40" w:line="336" w:lineRule="auto"/>
      <w:outlineLvl w:val="4"/>
    </w:pPr>
    <w:rPr>
      <w:rFonts w:eastAsiaTheme="majorEastAsia" w:cstheme="majorBidi"/>
    </w:rPr>
  </w:style>
  <w:style w:type="paragraph" w:styleId="Kop6">
    <w:name w:val="heading 6"/>
    <w:basedOn w:val="Standaard"/>
    <w:next w:val="Standaard"/>
    <w:link w:val="Kop6Char"/>
    <w:uiPriority w:val="9"/>
    <w:semiHidden/>
    <w:unhideWhenUsed/>
    <w:qFormat/>
    <w:rsid w:val="00E73248"/>
    <w:pPr>
      <w:keepNext/>
      <w:keepLines/>
      <w:spacing w:before="40"/>
      <w:outlineLvl w:val="5"/>
    </w:pPr>
    <w:rPr>
      <w:rFonts w:eastAsiaTheme="majorEastAsia" w:cstheme="majorBidi"/>
    </w:rPr>
  </w:style>
  <w:style w:type="paragraph" w:styleId="Kop7">
    <w:name w:val="heading 7"/>
    <w:basedOn w:val="Standaard"/>
    <w:next w:val="Standaard"/>
    <w:link w:val="Kop7Char"/>
    <w:uiPriority w:val="9"/>
    <w:semiHidden/>
    <w:unhideWhenUsed/>
    <w:qFormat/>
    <w:rsid w:val="00E73248"/>
    <w:pPr>
      <w:keepNext/>
      <w:keepLines/>
      <w:spacing w:before="40"/>
      <w:outlineLvl w:val="6"/>
    </w:pPr>
    <w:rPr>
      <w:rFonts w:asciiTheme="majorHAnsi" w:eastAsiaTheme="majorEastAsia" w:hAnsiTheme="majorHAnsi" w:cstheme="majorBidi"/>
      <w:i/>
      <w:iCs/>
      <w:color w:val="0087B0" w:themeColor="accent1" w:themeShade="7F"/>
    </w:rPr>
  </w:style>
  <w:style w:type="paragraph" w:styleId="Kop8">
    <w:name w:val="heading 8"/>
    <w:basedOn w:val="Standaard"/>
    <w:next w:val="Standaard"/>
    <w:link w:val="Kop8Char"/>
    <w:uiPriority w:val="9"/>
    <w:semiHidden/>
    <w:unhideWhenUsed/>
    <w:qFormat/>
    <w:rsid w:val="00E7324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7324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55D1B"/>
    <w:rPr>
      <w:rFonts w:ascii="Century Gothic" w:eastAsiaTheme="majorEastAsia" w:hAnsi="Century Gothic" w:cstheme="majorBidi"/>
      <w:b/>
      <w:color w:val="00B5FF"/>
      <w:szCs w:val="32"/>
    </w:rPr>
  </w:style>
  <w:style w:type="paragraph" w:styleId="Duidelijkcitaat">
    <w:name w:val="Intense Quote"/>
    <w:basedOn w:val="Standaard"/>
    <w:next w:val="Standaard"/>
    <w:link w:val="DuidelijkcitaatChar"/>
    <w:uiPriority w:val="30"/>
    <w:qFormat/>
    <w:rsid w:val="00E73248"/>
    <w:pPr>
      <w:pBdr>
        <w:top w:val="single" w:sz="4" w:space="10" w:color="63DBFF" w:themeColor="accent1"/>
        <w:bottom w:val="single" w:sz="4" w:space="10" w:color="63DBFF" w:themeColor="accent1"/>
      </w:pBdr>
      <w:spacing w:before="360" w:after="360"/>
      <w:ind w:left="864" w:right="864"/>
      <w:jc w:val="center"/>
    </w:pPr>
    <w:rPr>
      <w:i/>
      <w:iCs/>
      <w:color w:val="63DBFF" w:themeColor="accent1"/>
    </w:rPr>
  </w:style>
  <w:style w:type="character" w:customStyle="1" w:styleId="DuidelijkcitaatChar">
    <w:name w:val="Duidelijk citaat Char"/>
    <w:basedOn w:val="Standaardalinea-lettertype"/>
    <w:link w:val="Duidelijkcitaat"/>
    <w:uiPriority w:val="30"/>
    <w:rsid w:val="00E73248"/>
    <w:rPr>
      <w:i/>
      <w:iCs/>
      <w:color w:val="63DBFF" w:themeColor="accent1"/>
    </w:rPr>
  </w:style>
  <w:style w:type="character" w:customStyle="1" w:styleId="Kop2Char">
    <w:name w:val="Kop 2 Char"/>
    <w:basedOn w:val="Standaardalinea-lettertype"/>
    <w:link w:val="Kop2"/>
    <w:uiPriority w:val="9"/>
    <w:rsid w:val="00955643"/>
    <w:rPr>
      <w:rFonts w:ascii="Century Gothic" w:eastAsiaTheme="majorEastAsia" w:hAnsi="Century Gothic" w:cstheme="majorBidi"/>
      <w:b/>
      <w:sz w:val="20"/>
      <w:szCs w:val="26"/>
    </w:rPr>
  </w:style>
  <w:style w:type="paragraph" w:styleId="Geenafstand">
    <w:name w:val="No Spacing"/>
    <w:uiPriority w:val="1"/>
    <w:qFormat/>
    <w:rsid w:val="00E73248"/>
    <w:pPr>
      <w:spacing w:after="0" w:line="240" w:lineRule="auto"/>
    </w:pPr>
  </w:style>
  <w:style w:type="character" w:customStyle="1" w:styleId="Kop3Char">
    <w:name w:val="Kop 3 Char"/>
    <w:basedOn w:val="Standaardalinea-lettertype"/>
    <w:link w:val="Kop3"/>
    <w:uiPriority w:val="9"/>
    <w:rsid w:val="00955643"/>
    <w:rPr>
      <w:rFonts w:ascii="Century Gothic" w:eastAsiaTheme="majorEastAsia" w:hAnsi="Century Gothic" w:cstheme="majorBidi"/>
      <w:sz w:val="20"/>
      <w:szCs w:val="24"/>
    </w:rPr>
  </w:style>
  <w:style w:type="paragraph" w:styleId="Titel">
    <w:name w:val="Title"/>
    <w:basedOn w:val="Standaard"/>
    <w:next w:val="Standaard"/>
    <w:link w:val="TitelChar"/>
    <w:uiPriority w:val="10"/>
    <w:qFormat/>
    <w:rsid w:val="003B0CA9"/>
    <w:pPr>
      <w:spacing w:line="240" w:lineRule="auto"/>
      <w:contextualSpacing/>
    </w:pPr>
    <w:rPr>
      <w:rFonts w:eastAsiaTheme="majorEastAsia" w:cstheme="majorBidi"/>
      <w:spacing w:val="-10"/>
      <w:kern w:val="28"/>
      <w:sz w:val="56"/>
      <w:szCs w:val="56"/>
    </w:rPr>
  </w:style>
  <w:style w:type="character" w:customStyle="1" w:styleId="TitelChar">
    <w:name w:val="Titel Char"/>
    <w:basedOn w:val="Standaardalinea-lettertype"/>
    <w:link w:val="Titel"/>
    <w:uiPriority w:val="10"/>
    <w:rsid w:val="003B0CA9"/>
    <w:rPr>
      <w:rFonts w:ascii="Century Gothic" w:eastAsiaTheme="majorEastAsia" w:hAnsi="Century Gothic" w:cstheme="majorBidi"/>
      <w:spacing w:val="-10"/>
      <w:kern w:val="28"/>
      <w:sz w:val="56"/>
      <w:szCs w:val="56"/>
    </w:rPr>
  </w:style>
  <w:style w:type="character" w:customStyle="1" w:styleId="Kop4Char">
    <w:name w:val="Kop 4 Char"/>
    <w:basedOn w:val="Standaardalinea-lettertype"/>
    <w:link w:val="Kop4"/>
    <w:uiPriority w:val="9"/>
    <w:rsid w:val="006603AB"/>
    <w:rPr>
      <w:rFonts w:ascii="Century Gothic" w:eastAsiaTheme="majorEastAsia" w:hAnsi="Century Gothic" w:cstheme="majorBidi"/>
      <w:i/>
      <w:iCs/>
      <w:color w:val="00B5FF"/>
      <w:sz w:val="20"/>
    </w:rPr>
  </w:style>
  <w:style w:type="character" w:customStyle="1" w:styleId="Kop5Char">
    <w:name w:val="Kop 5 Char"/>
    <w:basedOn w:val="Standaardalinea-lettertype"/>
    <w:link w:val="Kop5"/>
    <w:uiPriority w:val="9"/>
    <w:rsid w:val="00A55D1B"/>
    <w:rPr>
      <w:rFonts w:ascii="Century Gothic" w:eastAsiaTheme="majorEastAsia" w:hAnsi="Century Gothic" w:cstheme="majorBidi"/>
      <w:sz w:val="20"/>
    </w:rPr>
  </w:style>
  <w:style w:type="paragraph" w:styleId="Lijstalinea">
    <w:name w:val="List Paragraph"/>
    <w:basedOn w:val="Standaard"/>
    <w:uiPriority w:val="34"/>
    <w:qFormat/>
    <w:rsid w:val="00E86B4D"/>
    <w:pPr>
      <w:ind w:left="720"/>
      <w:contextualSpacing/>
    </w:pPr>
  </w:style>
  <w:style w:type="character" w:customStyle="1" w:styleId="Kop6Char">
    <w:name w:val="Kop 6 Char"/>
    <w:basedOn w:val="Standaardalinea-lettertype"/>
    <w:link w:val="Kop6"/>
    <w:uiPriority w:val="9"/>
    <w:semiHidden/>
    <w:rsid w:val="00E73248"/>
    <w:rPr>
      <w:rFonts w:ascii="Century Gothic" w:eastAsiaTheme="majorEastAsia" w:hAnsi="Century Gothic" w:cstheme="majorBidi"/>
      <w:sz w:val="20"/>
    </w:rPr>
  </w:style>
  <w:style w:type="character" w:customStyle="1" w:styleId="Kop7Char">
    <w:name w:val="Kop 7 Char"/>
    <w:basedOn w:val="Standaardalinea-lettertype"/>
    <w:link w:val="Kop7"/>
    <w:uiPriority w:val="9"/>
    <w:semiHidden/>
    <w:rsid w:val="00E73248"/>
    <w:rPr>
      <w:rFonts w:asciiTheme="majorHAnsi" w:eastAsiaTheme="majorEastAsia" w:hAnsiTheme="majorHAnsi" w:cstheme="majorBidi"/>
      <w:i/>
      <w:iCs/>
      <w:color w:val="0087B0" w:themeColor="accent1" w:themeShade="7F"/>
    </w:rPr>
  </w:style>
  <w:style w:type="character" w:customStyle="1" w:styleId="Kop8Char">
    <w:name w:val="Kop 8 Char"/>
    <w:basedOn w:val="Standaardalinea-lettertype"/>
    <w:link w:val="Kop8"/>
    <w:uiPriority w:val="9"/>
    <w:semiHidden/>
    <w:rsid w:val="00E73248"/>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E73248"/>
    <w:rPr>
      <w:rFonts w:asciiTheme="majorHAnsi" w:eastAsiaTheme="majorEastAsia" w:hAnsiTheme="majorHAnsi" w:cstheme="majorBidi"/>
      <w:i/>
      <w:iCs/>
      <w:color w:val="272727" w:themeColor="text1" w:themeTint="D8"/>
      <w:sz w:val="21"/>
      <w:szCs w:val="21"/>
    </w:rPr>
  </w:style>
  <w:style w:type="paragraph" w:styleId="Bijschrift">
    <w:name w:val="caption"/>
    <w:basedOn w:val="Standaard"/>
    <w:next w:val="Standaard"/>
    <w:uiPriority w:val="35"/>
    <w:semiHidden/>
    <w:unhideWhenUsed/>
    <w:qFormat/>
    <w:rsid w:val="00E73248"/>
    <w:pPr>
      <w:spacing w:after="200" w:line="240" w:lineRule="auto"/>
    </w:pPr>
    <w:rPr>
      <w:i/>
      <w:iCs/>
      <w:color w:val="44546A" w:themeColor="text2"/>
      <w:sz w:val="18"/>
      <w:szCs w:val="18"/>
    </w:rPr>
  </w:style>
  <w:style w:type="paragraph" w:styleId="Ondertitel">
    <w:name w:val="Subtitle"/>
    <w:basedOn w:val="Standaard"/>
    <w:next w:val="Standaard"/>
    <w:link w:val="OndertitelChar"/>
    <w:uiPriority w:val="11"/>
    <w:qFormat/>
    <w:rsid w:val="00E73248"/>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E73248"/>
    <w:rPr>
      <w:rFonts w:eastAsiaTheme="minorEastAsia"/>
      <w:color w:val="5A5A5A" w:themeColor="text1" w:themeTint="A5"/>
      <w:spacing w:val="15"/>
    </w:rPr>
  </w:style>
  <w:style w:type="character" w:styleId="Zwaar">
    <w:name w:val="Strong"/>
    <w:basedOn w:val="Standaardalinea-lettertype"/>
    <w:uiPriority w:val="22"/>
    <w:qFormat/>
    <w:rsid w:val="00E73248"/>
    <w:rPr>
      <w:b/>
      <w:bCs/>
    </w:rPr>
  </w:style>
  <w:style w:type="character" w:styleId="Nadruk">
    <w:name w:val="Emphasis"/>
    <w:basedOn w:val="Standaardalinea-lettertype"/>
    <w:uiPriority w:val="20"/>
    <w:qFormat/>
    <w:rsid w:val="00E73248"/>
    <w:rPr>
      <w:i/>
      <w:iCs/>
    </w:rPr>
  </w:style>
  <w:style w:type="paragraph" w:styleId="Citaat">
    <w:name w:val="Quote"/>
    <w:basedOn w:val="Standaard"/>
    <w:next w:val="Standaard"/>
    <w:link w:val="CitaatChar"/>
    <w:uiPriority w:val="29"/>
    <w:qFormat/>
    <w:rsid w:val="00E73248"/>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E73248"/>
    <w:rPr>
      <w:i/>
      <w:iCs/>
      <w:color w:val="404040" w:themeColor="text1" w:themeTint="BF"/>
    </w:rPr>
  </w:style>
  <w:style w:type="character" w:styleId="Subtielebenadrukking">
    <w:name w:val="Subtle Emphasis"/>
    <w:basedOn w:val="Standaardalinea-lettertype"/>
    <w:uiPriority w:val="19"/>
    <w:qFormat/>
    <w:rsid w:val="00E73248"/>
    <w:rPr>
      <w:i/>
      <w:iCs/>
      <w:color w:val="404040" w:themeColor="text1" w:themeTint="BF"/>
    </w:rPr>
  </w:style>
  <w:style w:type="character" w:styleId="Intensievebenadrukking">
    <w:name w:val="Intense Emphasis"/>
    <w:basedOn w:val="Standaardalinea-lettertype"/>
    <w:uiPriority w:val="21"/>
    <w:qFormat/>
    <w:rsid w:val="00E73248"/>
    <w:rPr>
      <w:i/>
      <w:iCs/>
      <w:color w:val="63DBFF" w:themeColor="accent1"/>
    </w:rPr>
  </w:style>
  <w:style w:type="character" w:styleId="Subtieleverwijzing">
    <w:name w:val="Subtle Reference"/>
    <w:basedOn w:val="Standaardalinea-lettertype"/>
    <w:uiPriority w:val="31"/>
    <w:qFormat/>
    <w:rsid w:val="00E73248"/>
    <w:rPr>
      <w:smallCaps/>
      <w:color w:val="5A5A5A" w:themeColor="text1" w:themeTint="A5"/>
    </w:rPr>
  </w:style>
  <w:style w:type="character" w:styleId="Intensieveverwijzing">
    <w:name w:val="Intense Reference"/>
    <w:basedOn w:val="Standaardalinea-lettertype"/>
    <w:uiPriority w:val="32"/>
    <w:qFormat/>
    <w:rsid w:val="00E73248"/>
    <w:rPr>
      <w:b/>
      <w:bCs/>
      <w:smallCaps/>
      <w:color w:val="63DBFF" w:themeColor="accent1"/>
      <w:spacing w:val="5"/>
    </w:rPr>
  </w:style>
  <w:style w:type="character" w:styleId="Titelvanboek">
    <w:name w:val="Book Title"/>
    <w:basedOn w:val="Standaardalinea-lettertype"/>
    <w:uiPriority w:val="33"/>
    <w:qFormat/>
    <w:rsid w:val="00E73248"/>
    <w:rPr>
      <w:b/>
      <w:bCs/>
      <w:i/>
      <w:iCs/>
      <w:spacing w:val="5"/>
    </w:rPr>
  </w:style>
  <w:style w:type="paragraph" w:styleId="Kopvaninhoudsopgave">
    <w:name w:val="TOC Heading"/>
    <w:basedOn w:val="Kop1"/>
    <w:next w:val="Standaard"/>
    <w:uiPriority w:val="39"/>
    <w:unhideWhenUsed/>
    <w:qFormat/>
    <w:rsid w:val="00E73248"/>
    <w:pPr>
      <w:numPr>
        <w:numId w:val="7"/>
      </w:numPr>
      <w:outlineLvl w:val="9"/>
    </w:pPr>
  </w:style>
  <w:style w:type="paragraph" w:styleId="Koptekst">
    <w:name w:val="header"/>
    <w:basedOn w:val="Standaard"/>
    <w:link w:val="KoptekstChar"/>
    <w:uiPriority w:val="99"/>
    <w:unhideWhenUsed/>
    <w:rsid w:val="009279E3"/>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9279E3"/>
    <w:rPr>
      <w:rFonts w:ascii="Century Gothic" w:hAnsi="Century Gothic"/>
      <w:sz w:val="20"/>
    </w:rPr>
  </w:style>
  <w:style w:type="paragraph" w:styleId="Voettekst">
    <w:name w:val="footer"/>
    <w:basedOn w:val="Standaard"/>
    <w:link w:val="VoettekstChar"/>
    <w:uiPriority w:val="99"/>
    <w:unhideWhenUsed/>
    <w:rsid w:val="009279E3"/>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9279E3"/>
    <w:rPr>
      <w:rFonts w:ascii="Century Gothic" w:hAnsi="Century Gothic"/>
      <w:sz w:val="20"/>
    </w:rPr>
  </w:style>
  <w:style w:type="character" w:styleId="Tekstvantijdelijkeaanduiding">
    <w:name w:val="Placeholder Text"/>
    <w:basedOn w:val="Standaardalinea-lettertype"/>
    <w:uiPriority w:val="99"/>
    <w:semiHidden/>
    <w:rsid w:val="008102F4"/>
    <w:rPr>
      <w:color w:val="808080"/>
    </w:rPr>
  </w:style>
  <w:style w:type="character" w:customStyle="1" w:styleId="Stijl1">
    <w:name w:val="Stijl1"/>
    <w:basedOn w:val="Standaardalinea-lettertype"/>
    <w:uiPriority w:val="1"/>
    <w:rsid w:val="00245880"/>
    <w:rPr>
      <w:color w:val="00B5FF"/>
      <w:sz w:val="100"/>
    </w:rPr>
  </w:style>
  <w:style w:type="table" w:styleId="Tabelraster">
    <w:name w:val="Table Grid"/>
    <w:basedOn w:val="Standaardtabel"/>
    <w:uiPriority w:val="39"/>
    <w:rsid w:val="00EE2A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1">
    <w:name w:val="List Table 31"/>
    <w:basedOn w:val="Standaardtabel"/>
    <w:uiPriority w:val="48"/>
    <w:rsid w:val="00EE2AB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Inhopg1">
    <w:name w:val="toc 1"/>
    <w:basedOn w:val="Standaard"/>
    <w:next w:val="Standaard"/>
    <w:autoRedefine/>
    <w:uiPriority w:val="39"/>
    <w:unhideWhenUsed/>
    <w:rsid w:val="00475BA8"/>
    <w:pPr>
      <w:tabs>
        <w:tab w:val="left" w:pos="400"/>
        <w:tab w:val="right" w:leader="dot" w:pos="9062"/>
      </w:tabs>
      <w:spacing w:after="100"/>
    </w:pPr>
    <w:rPr>
      <w:b/>
    </w:rPr>
  </w:style>
  <w:style w:type="paragraph" w:styleId="Inhopg2">
    <w:name w:val="toc 2"/>
    <w:basedOn w:val="Standaard"/>
    <w:next w:val="Standaard"/>
    <w:autoRedefine/>
    <w:uiPriority w:val="39"/>
    <w:unhideWhenUsed/>
    <w:rsid w:val="00475BA8"/>
    <w:pPr>
      <w:tabs>
        <w:tab w:val="right" w:leader="dot" w:pos="9062"/>
      </w:tabs>
      <w:spacing w:after="100"/>
      <w:ind w:left="567" w:hanging="567"/>
    </w:pPr>
  </w:style>
  <w:style w:type="character" w:styleId="Hyperlink">
    <w:name w:val="Hyperlink"/>
    <w:basedOn w:val="Standaardalinea-lettertype"/>
    <w:uiPriority w:val="99"/>
    <w:unhideWhenUsed/>
    <w:rsid w:val="000069D7"/>
    <w:rPr>
      <w:color w:val="00B5FF" w:themeColor="hyperlink"/>
      <w:u w:val="single"/>
    </w:rPr>
  </w:style>
  <w:style w:type="paragraph" w:styleId="Inhopg3">
    <w:name w:val="toc 3"/>
    <w:basedOn w:val="Standaard"/>
    <w:next w:val="Standaard"/>
    <w:autoRedefine/>
    <w:uiPriority w:val="39"/>
    <w:unhideWhenUsed/>
    <w:rsid w:val="00475BA8"/>
    <w:pPr>
      <w:spacing w:after="100"/>
      <w:ind w:left="680" w:hanging="680"/>
    </w:pPr>
  </w:style>
  <w:style w:type="paragraph" w:styleId="Inhopg4">
    <w:name w:val="toc 4"/>
    <w:basedOn w:val="Standaard"/>
    <w:next w:val="Standaard"/>
    <w:autoRedefine/>
    <w:uiPriority w:val="39"/>
    <w:unhideWhenUsed/>
    <w:rsid w:val="00475BA8"/>
    <w:pPr>
      <w:spacing w:after="100"/>
      <w:ind w:left="794" w:hanging="794"/>
    </w:pPr>
  </w:style>
  <w:style w:type="paragraph" w:styleId="Inhopg5">
    <w:name w:val="toc 5"/>
    <w:basedOn w:val="Standaard"/>
    <w:next w:val="Standaard"/>
    <w:autoRedefine/>
    <w:uiPriority w:val="39"/>
    <w:semiHidden/>
    <w:unhideWhenUsed/>
    <w:rsid w:val="00475BA8"/>
    <w:pPr>
      <w:spacing w:after="100"/>
    </w:pPr>
  </w:style>
  <w:style w:type="paragraph" w:styleId="Ballontekst">
    <w:name w:val="Balloon Text"/>
    <w:basedOn w:val="Standaard"/>
    <w:link w:val="BallontekstChar"/>
    <w:uiPriority w:val="99"/>
    <w:semiHidden/>
    <w:unhideWhenUsed/>
    <w:rsid w:val="00F75D3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75D30"/>
    <w:rPr>
      <w:rFonts w:ascii="Tahoma" w:hAnsi="Tahoma" w:cs="Tahoma"/>
      <w:sz w:val="16"/>
      <w:szCs w:val="16"/>
    </w:rPr>
  </w:style>
  <w:style w:type="paragraph" w:styleId="Voetnoottekst">
    <w:name w:val="footnote text"/>
    <w:basedOn w:val="Standaard"/>
    <w:link w:val="VoetnoottekstChar"/>
    <w:uiPriority w:val="99"/>
    <w:semiHidden/>
    <w:unhideWhenUsed/>
    <w:rsid w:val="000F402A"/>
    <w:pPr>
      <w:spacing w:line="240" w:lineRule="auto"/>
    </w:pPr>
    <w:rPr>
      <w:szCs w:val="20"/>
    </w:rPr>
  </w:style>
  <w:style w:type="character" w:customStyle="1" w:styleId="VoetnoottekstChar">
    <w:name w:val="Voetnoottekst Char"/>
    <w:basedOn w:val="Standaardalinea-lettertype"/>
    <w:link w:val="Voetnoottekst"/>
    <w:uiPriority w:val="99"/>
    <w:semiHidden/>
    <w:rsid w:val="000F402A"/>
    <w:rPr>
      <w:rFonts w:ascii="Century Gothic" w:hAnsi="Century Gothic"/>
      <w:sz w:val="20"/>
      <w:szCs w:val="20"/>
    </w:rPr>
  </w:style>
  <w:style w:type="character" w:styleId="Voetnootmarkering">
    <w:name w:val="footnote reference"/>
    <w:basedOn w:val="Standaardalinea-lettertype"/>
    <w:uiPriority w:val="99"/>
    <w:semiHidden/>
    <w:unhideWhenUsed/>
    <w:rsid w:val="000F402A"/>
    <w:rPr>
      <w:vertAlign w:val="superscript"/>
    </w:rPr>
  </w:style>
  <w:style w:type="character" w:styleId="Verwijzingopmerking">
    <w:name w:val="annotation reference"/>
    <w:basedOn w:val="Standaardalinea-lettertype"/>
    <w:uiPriority w:val="99"/>
    <w:semiHidden/>
    <w:unhideWhenUsed/>
    <w:rsid w:val="00677450"/>
    <w:rPr>
      <w:sz w:val="16"/>
      <w:szCs w:val="16"/>
    </w:rPr>
  </w:style>
  <w:style w:type="paragraph" w:styleId="Tekstopmerking">
    <w:name w:val="annotation text"/>
    <w:basedOn w:val="Standaard"/>
    <w:link w:val="TekstopmerkingChar"/>
    <w:uiPriority w:val="99"/>
    <w:semiHidden/>
    <w:unhideWhenUsed/>
    <w:rsid w:val="00677450"/>
    <w:pPr>
      <w:spacing w:line="240" w:lineRule="auto"/>
    </w:pPr>
    <w:rPr>
      <w:szCs w:val="20"/>
    </w:rPr>
  </w:style>
  <w:style w:type="character" w:customStyle="1" w:styleId="TekstopmerkingChar">
    <w:name w:val="Tekst opmerking Char"/>
    <w:basedOn w:val="Standaardalinea-lettertype"/>
    <w:link w:val="Tekstopmerking"/>
    <w:uiPriority w:val="99"/>
    <w:semiHidden/>
    <w:rsid w:val="00677450"/>
    <w:rPr>
      <w:rFonts w:ascii="Century Gothic" w:hAnsi="Century Gothic"/>
      <w:sz w:val="20"/>
      <w:szCs w:val="20"/>
    </w:rPr>
  </w:style>
  <w:style w:type="paragraph" w:styleId="Onderwerpvanopmerking">
    <w:name w:val="annotation subject"/>
    <w:basedOn w:val="Tekstopmerking"/>
    <w:next w:val="Tekstopmerking"/>
    <w:link w:val="OnderwerpvanopmerkingChar"/>
    <w:uiPriority w:val="99"/>
    <w:semiHidden/>
    <w:unhideWhenUsed/>
    <w:rsid w:val="00677450"/>
    <w:rPr>
      <w:b/>
      <w:bCs/>
    </w:rPr>
  </w:style>
  <w:style w:type="character" w:customStyle="1" w:styleId="OnderwerpvanopmerkingChar">
    <w:name w:val="Onderwerp van opmerking Char"/>
    <w:basedOn w:val="TekstopmerkingChar"/>
    <w:link w:val="Onderwerpvanopmerking"/>
    <w:uiPriority w:val="99"/>
    <w:semiHidden/>
    <w:rsid w:val="00677450"/>
    <w:rPr>
      <w:rFonts w:ascii="Century Gothic" w:hAnsi="Century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ata\Projecten\ICTU\ICTU%20Sjablonen\ICTU%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24BDD48D654485284C19269975A4B6C"/>
        <w:category>
          <w:name w:val="General"/>
          <w:gallery w:val="placeholder"/>
        </w:category>
        <w:types>
          <w:type w:val="bbPlcHdr"/>
        </w:types>
        <w:behaviors>
          <w:behavior w:val="content"/>
        </w:behaviors>
        <w:guid w:val="{93C468A2-535A-4BF1-92C8-C189D0C58C1E}"/>
      </w:docPartPr>
      <w:docPartBody>
        <w:p w:rsidR="00344A9F" w:rsidRDefault="00344A9F">
          <w:pPr>
            <w:pStyle w:val="824BDD48D654485284C19269975A4B6C"/>
          </w:pPr>
          <w:r w:rsidRPr="008C519C">
            <w:rPr>
              <w:rStyle w:val="Tekstvantijdelijkeaanduiding"/>
            </w:rPr>
            <w:t>[Titel]</w:t>
          </w:r>
        </w:p>
      </w:docPartBody>
    </w:docPart>
    <w:docPart>
      <w:docPartPr>
        <w:name w:val="0F5A9FEC75364E84898C81EC8BC7F32D"/>
        <w:category>
          <w:name w:val="General"/>
          <w:gallery w:val="placeholder"/>
        </w:category>
        <w:types>
          <w:type w:val="bbPlcHdr"/>
        </w:types>
        <w:behaviors>
          <w:behavior w:val="content"/>
        </w:behaviors>
        <w:guid w:val="{83A8E414-DAE6-4FDD-A6EB-029B7E9EF7CF}"/>
      </w:docPartPr>
      <w:docPartBody>
        <w:p w:rsidR="00344A9F" w:rsidRDefault="00344A9F">
          <w:pPr>
            <w:pStyle w:val="0F5A9FEC75364E84898C81EC8BC7F32D"/>
          </w:pPr>
          <w:r w:rsidRPr="008C519C">
            <w:rPr>
              <w:rStyle w:val="Tekstvantijdelijkeaanduiding"/>
            </w:rPr>
            <w:t>Klik of tik om tekst in te voeren.</w:t>
          </w:r>
        </w:p>
      </w:docPartBody>
    </w:docPart>
    <w:docPart>
      <w:docPartPr>
        <w:name w:val="053D29E973CA479998DA1E8AB37BB383"/>
        <w:category>
          <w:name w:val="General"/>
          <w:gallery w:val="placeholder"/>
        </w:category>
        <w:types>
          <w:type w:val="bbPlcHdr"/>
        </w:types>
        <w:behaviors>
          <w:behavior w:val="content"/>
        </w:behaviors>
        <w:guid w:val="{FDA12429-E78F-476C-BC61-1EFDC54BAC18}"/>
      </w:docPartPr>
      <w:docPartBody>
        <w:p w:rsidR="00344A9F" w:rsidRDefault="00344A9F">
          <w:pPr>
            <w:pStyle w:val="053D29E973CA479998DA1E8AB37BB383"/>
          </w:pPr>
          <w:r w:rsidRPr="008C519C">
            <w:rPr>
              <w:rStyle w:val="Tekstvantijdelijkeaanduiding"/>
            </w:rPr>
            <w:t>[Auteur]</w:t>
          </w:r>
        </w:p>
      </w:docPartBody>
    </w:docPart>
    <w:docPart>
      <w:docPartPr>
        <w:name w:val="7466190BE3874277B5BD678AC351F54F"/>
        <w:category>
          <w:name w:val="General"/>
          <w:gallery w:val="placeholder"/>
        </w:category>
        <w:types>
          <w:type w:val="bbPlcHdr"/>
        </w:types>
        <w:behaviors>
          <w:behavior w:val="content"/>
        </w:behaviors>
        <w:guid w:val="{B6AF5BEA-37EB-4834-B1EF-A333FEF2F5AA}"/>
      </w:docPartPr>
      <w:docPartBody>
        <w:p w:rsidR="00344A9F" w:rsidRDefault="00344A9F">
          <w:pPr>
            <w:pStyle w:val="7466190BE3874277B5BD678AC351F54F"/>
          </w:pPr>
          <w:r w:rsidRPr="008C519C">
            <w:rPr>
              <w:rStyle w:val="Tekstvantijdelijkeaanduiding"/>
            </w:rPr>
            <w:t>[Publicatiedatum]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sDel="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A9F"/>
    <w:rsid w:val="000453F0"/>
    <w:rsid w:val="000F35C7"/>
    <w:rsid w:val="00344A9F"/>
    <w:rsid w:val="00471CC3"/>
    <w:rsid w:val="00485D1A"/>
    <w:rsid w:val="005301FA"/>
    <w:rsid w:val="008E2618"/>
    <w:rsid w:val="008E50AC"/>
    <w:rsid w:val="008F63C6"/>
    <w:rsid w:val="009922FA"/>
    <w:rsid w:val="009D48D5"/>
    <w:rsid w:val="00A7547A"/>
    <w:rsid w:val="00BE7AC7"/>
    <w:rsid w:val="00C143CD"/>
    <w:rsid w:val="00DA1CC5"/>
    <w:rsid w:val="00E009FF"/>
    <w:rsid w:val="00E97BBB"/>
    <w:rsid w:val="00EC0DE4"/>
    <w:rsid w:val="00FA28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824BDD48D654485284C19269975A4B6C">
    <w:name w:val="824BDD48D654485284C19269975A4B6C"/>
  </w:style>
  <w:style w:type="paragraph" w:customStyle="1" w:styleId="0F5A9FEC75364E84898C81EC8BC7F32D">
    <w:name w:val="0F5A9FEC75364E84898C81EC8BC7F32D"/>
  </w:style>
  <w:style w:type="paragraph" w:customStyle="1" w:styleId="053D29E973CA479998DA1E8AB37BB383">
    <w:name w:val="053D29E973CA479998DA1E8AB37BB383"/>
  </w:style>
  <w:style w:type="paragraph" w:customStyle="1" w:styleId="7466190BE3874277B5BD678AC351F54F">
    <w:name w:val="7466190BE3874277B5BD678AC351F5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CTU">
      <a:dk1>
        <a:sysClr val="windowText" lastClr="000000"/>
      </a:dk1>
      <a:lt1>
        <a:sysClr val="window" lastClr="FFFFFF"/>
      </a:lt1>
      <a:dk2>
        <a:srgbClr val="44546A"/>
      </a:dk2>
      <a:lt2>
        <a:srgbClr val="E7E6E6"/>
      </a:lt2>
      <a:accent1>
        <a:srgbClr val="63DBFF"/>
      </a:accent1>
      <a:accent2>
        <a:srgbClr val="00B5FF"/>
      </a:accent2>
      <a:accent3>
        <a:srgbClr val="4F7AFF"/>
      </a:accent3>
      <a:accent4>
        <a:srgbClr val="B500C7"/>
      </a:accent4>
      <a:accent5>
        <a:srgbClr val="FF33FF"/>
      </a:accent5>
      <a:accent6>
        <a:srgbClr val="FF33FF"/>
      </a:accent6>
      <a:hlink>
        <a:srgbClr val="00B5FF"/>
      </a:hlink>
      <a:folHlink>
        <a:srgbClr val="B500C7"/>
      </a:folHlink>
    </a:clrScheme>
    <a:fontScheme name="Kantoor">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2019-01-24T00:00:00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8FEFA5B0DA9F240AAF19B346D89157C" ma:contentTypeVersion="0" ma:contentTypeDescription="Een nieuw document maken." ma:contentTypeScope="" ma:versionID="24c850ee1f38d97b26b919b60f374b81">
  <xsd:schema xmlns:xsd="http://www.w3.org/2001/XMLSchema" xmlns:xs="http://www.w3.org/2001/XMLSchema" xmlns:p="http://schemas.microsoft.com/office/2006/metadata/properties" targetNamespace="http://schemas.microsoft.com/office/2006/metadata/properties" ma:root="true" ma:fieldsID="1b10c9f0b038841e31f927b16ccaa7c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35BBDA-49B4-42D6-B21A-82BA67D45B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817834C-F65D-4960-9CB4-0E1BFC026E4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EC7AAD6-DB78-4370-851A-1B8F5FCDBC01}">
  <ds:schemaRefs>
    <ds:schemaRef ds:uri="http://schemas.microsoft.com/sharepoint/v3/contenttype/forms"/>
  </ds:schemaRefs>
</ds:datastoreItem>
</file>

<file path=customXml/itemProps5.xml><?xml version="1.0" encoding="utf-8"?>
<ds:datastoreItem xmlns:ds="http://schemas.openxmlformats.org/officeDocument/2006/customXml" ds:itemID="{412715D2-6E4C-4CDD-AB29-B0D2334F0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ICTU rapport.dotx</Template>
  <TotalTime>585</TotalTime>
  <Pages>1</Pages>
  <Words>6372</Words>
  <Characters>36321</Characters>
  <Application>Microsoft Office Word</Application>
  <DocSecurity>0</DocSecurity>
  <Lines>302</Lines>
  <Paragraphs>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Performance Teststraat</vt:lpstr>
      <vt:lpstr>Performance Teststraat</vt:lpstr>
    </vt:vector>
  </TitlesOfParts>
  <Company>Stichting ICTU</Company>
  <LinksUpToDate>false</LinksUpToDate>
  <CharactersWithSpaces>42608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Teststraat</dc:title>
  <dc:subject/>
  <dc:creator>Marcel Wigman, Erik Post</dc:creator>
  <cp:keywords/>
  <dc:description/>
  <cp:lastModifiedBy>Marcel Wigman</cp:lastModifiedBy>
  <cp:revision>74</cp:revision>
  <cp:lastPrinted>2019-01-24T12:13:00Z</cp:lastPrinted>
  <dcterms:created xsi:type="dcterms:W3CDTF">2018-10-11T11:49:00Z</dcterms:created>
  <dcterms:modified xsi:type="dcterms:W3CDTF">2019-01-24T12:17:00Z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0x01010018FEFA5B0DA9F240AAF19B346D89157C</vt:lpwstr>
  </property>
  <property fmtid="{D5CDD505-2E9C-101B-9397-08002B2CF9AE}" pid="3" name="Aan">
    <vt:lpwstr>Aan</vt:lpwstr>
  </property>
</Properties>
</file>