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151B8A" w:rsidRDefault="00151B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151B8A" w:rsidRDefault="00151B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151B8A" w:rsidRDefault="00151B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151B8A" w:rsidRDefault="00151B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151B8A" w:rsidRDefault="00151B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151B8A" w:rsidRDefault="00151B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151B8A" w:rsidRDefault="00151B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151B8A" w:rsidRDefault="00151B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151B8A" w:rsidRDefault="00151B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151B8A" w:rsidRDefault="00151B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151B8A" w:rsidRDefault="00151B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151B8A" w:rsidRDefault="00151B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1379C60" w14:textId="77777777"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151B8A" w:rsidRDefault="00151B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151B8A" w:rsidRDefault="00151B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EndPr/>
        <w:sdtContent>
          <w:r w:rsidR="002D0202">
            <w:t>Marcel Wigman</w:t>
          </w:r>
          <w:r w:rsidR="00C5289E">
            <w:t>, Erik Post</w:t>
          </w:r>
        </w:sdtContent>
      </w:sdt>
    </w:p>
    <w:p w14:paraId="2D76EEC9" w14:textId="70AE30CB" w:rsidR="006924EB" w:rsidRDefault="003D4047" w:rsidP="006924EB">
      <w:pPr>
        <w:spacing w:line="384" w:lineRule="auto"/>
      </w:pPr>
      <w:r>
        <w:rPr>
          <w:b/>
        </w:rPr>
        <w:t>Versie</w:t>
      </w:r>
      <w:r w:rsidR="006924EB">
        <w:tab/>
      </w:r>
      <w:r>
        <w:tab/>
      </w:r>
      <w:r w:rsidR="005F0EDD">
        <w:t>1</w:t>
      </w:r>
      <w:r w:rsidR="00E873DA">
        <w:t>.</w:t>
      </w:r>
      <w:r w:rsidR="00700482">
        <w:t>3</w:t>
      </w:r>
    </w:p>
    <w:p w14:paraId="46B35BAD" w14:textId="735113E6"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1-24T00:00:00Z">
            <w:dateFormat w:val="d-M-yyyy"/>
            <w:lid w:val="nl-NL"/>
            <w:storeMappedDataAs w:val="dateTime"/>
            <w:calendar w:val="gregorian"/>
          </w:date>
        </w:sdtPr>
        <w:sdtEndPr/>
        <w:sdtContent>
          <w:r w:rsidR="00700482">
            <w:t>24-1-2019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bl>
    <w:p w14:paraId="3F8B2C15" w14:textId="77777777" w:rsidR="00EE2ABE" w:rsidRPr="003D0BAA" w:rsidRDefault="00EE2ABE" w:rsidP="003D4047">
      <w:pPr>
        <w:spacing w:line="384" w:lineRule="auto"/>
        <w:rPr>
          <w:b/>
        </w:rPr>
      </w:pPr>
    </w:p>
    <w:p w14:paraId="5926FB18" w14:textId="77777777" w:rsidR="00EE2ABE" w:rsidRPr="003D0BAA" w:rsidRDefault="00EE2ABE" w:rsidP="003D4047">
      <w:pPr>
        <w:spacing w:line="384" w:lineRule="auto"/>
        <w:rPr>
          <w:b/>
        </w:rPr>
      </w:pPr>
    </w:p>
    <w:p w14:paraId="477B9CE9" w14:textId="77777777" w:rsidR="000069D7" w:rsidRPr="003D0BAA" w:rsidRDefault="000069D7" w:rsidP="003D4047">
      <w:pPr>
        <w:spacing w:line="384" w:lineRule="auto"/>
        <w:rPr>
          <w:b/>
        </w:rPr>
      </w:pPr>
    </w:p>
    <w:p w14:paraId="6C3F84A3" w14:textId="77777777" w:rsidR="000069D7" w:rsidRPr="003D0BAA" w:rsidRDefault="000069D7">
      <w:pPr>
        <w:spacing w:line="259" w:lineRule="auto"/>
        <w:rPr>
          <w:b/>
        </w:rPr>
      </w:pPr>
      <w:r w:rsidRPr="003D0BAA">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p w14:paraId="6EA62831" w14:textId="3DC3EF38" w:rsidR="00151B8A"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536098017" w:history="1">
            <w:r w:rsidR="00151B8A" w:rsidRPr="00041CE4">
              <w:rPr>
                <w:rStyle w:val="Hyperlink"/>
                <w:noProof/>
              </w:rPr>
              <w:t>1.</w:t>
            </w:r>
            <w:r w:rsidR="00151B8A">
              <w:rPr>
                <w:rFonts w:asciiTheme="minorHAnsi" w:eastAsiaTheme="minorEastAsia" w:hAnsiTheme="minorHAnsi"/>
                <w:b w:val="0"/>
                <w:noProof/>
                <w:sz w:val="22"/>
                <w:lang w:val="en-NL" w:eastAsia="en-NL"/>
              </w:rPr>
              <w:tab/>
            </w:r>
            <w:r w:rsidR="00151B8A" w:rsidRPr="00041CE4">
              <w:rPr>
                <w:rStyle w:val="Hyperlink"/>
                <w:noProof/>
              </w:rPr>
              <w:t>Inleiding</w:t>
            </w:r>
            <w:r w:rsidR="00151B8A">
              <w:rPr>
                <w:noProof/>
                <w:webHidden/>
              </w:rPr>
              <w:tab/>
            </w:r>
            <w:r w:rsidR="00151B8A">
              <w:rPr>
                <w:noProof/>
                <w:webHidden/>
              </w:rPr>
              <w:fldChar w:fldCharType="begin"/>
            </w:r>
            <w:r w:rsidR="00151B8A">
              <w:rPr>
                <w:noProof/>
                <w:webHidden/>
              </w:rPr>
              <w:instrText xml:space="preserve"> PAGEREF _Toc536098017 \h </w:instrText>
            </w:r>
            <w:r w:rsidR="00151B8A">
              <w:rPr>
                <w:noProof/>
                <w:webHidden/>
              </w:rPr>
            </w:r>
            <w:r w:rsidR="00151B8A">
              <w:rPr>
                <w:noProof/>
                <w:webHidden/>
              </w:rPr>
              <w:fldChar w:fldCharType="separate"/>
            </w:r>
            <w:r w:rsidR="005A1CAF">
              <w:rPr>
                <w:noProof/>
                <w:webHidden/>
              </w:rPr>
              <w:t>5</w:t>
            </w:r>
            <w:r w:rsidR="00151B8A">
              <w:rPr>
                <w:noProof/>
                <w:webHidden/>
              </w:rPr>
              <w:fldChar w:fldCharType="end"/>
            </w:r>
          </w:hyperlink>
        </w:p>
        <w:p w14:paraId="7760BF7B" w14:textId="106B8833" w:rsidR="00151B8A" w:rsidRDefault="001D6EAA">
          <w:pPr>
            <w:pStyle w:val="Inhopg1"/>
            <w:rPr>
              <w:rFonts w:asciiTheme="minorHAnsi" w:eastAsiaTheme="minorEastAsia" w:hAnsiTheme="minorHAnsi"/>
              <w:b w:val="0"/>
              <w:noProof/>
              <w:sz w:val="22"/>
              <w:lang w:val="en-NL" w:eastAsia="en-NL"/>
            </w:rPr>
          </w:pPr>
          <w:hyperlink w:anchor="_Toc536098018" w:history="1">
            <w:r w:rsidR="00151B8A" w:rsidRPr="00041CE4">
              <w:rPr>
                <w:rStyle w:val="Hyperlink"/>
                <w:noProof/>
              </w:rPr>
              <w:t>2.</w:t>
            </w:r>
            <w:r w:rsidR="00151B8A">
              <w:rPr>
                <w:rFonts w:asciiTheme="minorHAnsi" w:eastAsiaTheme="minorEastAsia" w:hAnsiTheme="minorHAnsi"/>
                <w:b w:val="0"/>
                <w:noProof/>
                <w:sz w:val="22"/>
                <w:lang w:val="en-NL" w:eastAsia="en-NL"/>
              </w:rPr>
              <w:tab/>
            </w:r>
            <w:r w:rsidR="00151B8A" w:rsidRPr="00041CE4">
              <w:rPr>
                <w:rStyle w:val="Hyperlink"/>
                <w:noProof/>
              </w:rPr>
              <w:t>Architectuur</w:t>
            </w:r>
            <w:r w:rsidR="00151B8A">
              <w:rPr>
                <w:noProof/>
                <w:webHidden/>
              </w:rPr>
              <w:tab/>
            </w:r>
            <w:r w:rsidR="00151B8A">
              <w:rPr>
                <w:noProof/>
                <w:webHidden/>
              </w:rPr>
              <w:fldChar w:fldCharType="begin"/>
            </w:r>
            <w:r w:rsidR="00151B8A">
              <w:rPr>
                <w:noProof/>
                <w:webHidden/>
              </w:rPr>
              <w:instrText xml:space="preserve"> PAGEREF _Toc536098018 \h </w:instrText>
            </w:r>
            <w:r w:rsidR="00151B8A">
              <w:rPr>
                <w:noProof/>
                <w:webHidden/>
              </w:rPr>
            </w:r>
            <w:r w:rsidR="00151B8A">
              <w:rPr>
                <w:noProof/>
                <w:webHidden/>
              </w:rPr>
              <w:fldChar w:fldCharType="separate"/>
            </w:r>
            <w:r w:rsidR="005A1CAF">
              <w:rPr>
                <w:noProof/>
                <w:webHidden/>
              </w:rPr>
              <w:t>6</w:t>
            </w:r>
            <w:r w:rsidR="00151B8A">
              <w:rPr>
                <w:noProof/>
                <w:webHidden/>
              </w:rPr>
              <w:fldChar w:fldCharType="end"/>
            </w:r>
          </w:hyperlink>
        </w:p>
        <w:p w14:paraId="559ED03D" w14:textId="349C0BF4" w:rsidR="00151B8A" w:rsidRDefault="001D6EAA">
          <w:pPr>
            <w:pStyle w:val="Inhopg2"/>
            <w:rPr>
              <w:rFonts w:asciiTheme="minorHAnsi" w:eastAsiaTheme="minorEastAsia" w:hAnsiTheme="minorHAnsi"/>
              <w:noProof/>
              <w:sz w:val="22"/>
              <w:lang w:val="en-NL" w:eastAsia="en-NL"/>
            </w:rPr>
          </w:pPr>
          <w:hyperlink w:anchor="_Toc536098019" w:history="1">
            <w:r w:rsidR="00151B8A" w:rsidRPr="00041CE4">
              <w:rPr>
                <w:rStyle w:val="Hyperlink"/>
                <w:noProof/>
              </w:rPr>
              <w:t>2.1.</w:t>
            </w:r>
            <w:r w:rsidR="00151B8A">
              <w:rPr>
                <w:rFonts w:asciiTheme="minorHAnsi" w:eastAsiaTheme="minorEastAsia" w:hAnsiTheme="minorHAnsi"/>
                <w:noProof/>
                <w:sz w:val="22"/>
                <w:lang w:val="en-NL" w:eastAsia="en-NL"/>
              </w:rPr>
              <w:tab/>
            </w:r>
            <w:r w:rsidR="00151B8A" w:rsidRPr="00041CE4">
              <w:rPr>
                <w:rStyle w:val="Hyperlink"/>
                <w:noProof/>
              </w:rPr>
              <w:t>Onderdelen</w:t>
            </w:r>
            <w:r w:rsidR="00151B8A">
              <w:rPr>
                <w:noProof/>
                <w:webHidden/>
              </w:rPr>
              <w:tab/>
            </w:r>
            <w:r w:rsidR="00151B8A">
              <w:rPr>
                <w:noProof/>
                <w:webHidden/>
              </w:rPr>
              <w:fldChar w:fldCharType="begin"/>
            </w:r>
            <w:r w:rsidR="00151B8A">
              <w:rPr>
                <w:noProof/>
                <w:webHidden/>
              </w:rPr>
              <w:instrText xml:space="preserve"> PAGEREF _Toc536098019 \h </w:instrText>
            </w:r>
            <w:r w:rsidR="00151B8A">
              <w:rPr>
                <w:noProof/>
                <w:webHidden/>
              </w:rPr>
            </w:r>
            <w:r w:rsidR="00151B8A">
              <w:rPr>
                <w:noProof/>
                <w:webHidden/>
              </w:rPr>
              <w:fldChar w:fldCharType="separate"/>
            </w:r>
            <w:r w:rsidR="005A1CAF">
              <w:rPr>
                <w:noProof/>
                <w:webHidden/>
              </w:rPr>
              <w:t>6</w:t>
            </w:r>
            <w:r w:rsidR="00151B8A">
              <w:rPr>
                <w:noProof/>
                <w:webHidden/>
              </w:rPr>
              <w:fldChar w:fldCharType="end"/>
            </w:r>
          </w:hyperlink>
        </w:p>
        <w:p w14:paraId="48A7860E" w14:textId="06C08466"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0" w:history="1">
            <w:r w:rsidR="00151B8A" w:rsidRPr="00041CE4">
              <w:rPr>
                <w:rStyle w:val="Hyperlink"/>
                <w:noProof/>
              </w:rPr>
              <w:t>2.1.1.</w:t>
            </w:r>
            <w:r w:rsidR="00151B8A">
              <w:rPr>
                <w:rFonts w:asciiTheme="minorHAnsi" w:eastAsiaTheme="minorEastAsia" w:hAnsiTheme="minorHAnsi"/>
                <w:noProof/>
                <w:sz w:val="22"/>
                <w:lang w:val="en-NL" w:eastAsia="en-NL"/>
              </w:rPr>
              <w:tab/>
            </w:r>
            <w:r w:rsidR="00151B8A" w:rsidRPr="00041CE4">
              <w:rPr>
                <w:rStyle w:val="Hyperlink"/>
                <w:noProof/>
              </w:rPr>
              <w:t>Testcluster</w:t>
            </w:r>
            <w:r w:rsidR="00151B8A">
              <w:rPr>
                <w:noProof/>
                <w:webHidden/>
              </w:rPr>
              <w:tab/>
            </w:r>
            <w:r w:rsidR="00151B8A">
              <w:rPr>
                <w:noProof/>
                <w:webHidden/>
              </w:rPr>
              <w:fldChar w:fldCharType="begin"/>
            </w:r>
            <w:r w:rsidR="00151B8A">
              <w:rPr>
                <w:noProof/>
                <w:webHidden/>
              </w:rPr>
              <w:instrText xml:space="preserve"> PAGEREF _Toc536098020 \h </w:instrText>
            </w:r>
            <w:r w:rsidR="00151B8A">
              <w:rPr>
                <w:noProof/>
                <w:webHidden/>
              </w:rPr>
            </w:r>
            <w:r w:rsidR="00151B8A">
              <w:rPr>
                <w:noProof/>
                <w:webHidden/>
              </w:rPr>
              <w:fldChar w:fldCharType="separate"/>
            </w:r>
            <w:r w:rsidR="005A1CAF">
              <w:rPr>
                <w:noProof/>
                <w:webHidden/>
              </w:rPr>
              <w:t>6</w:t>
            </w:r>
            <w:r w:rsidR="00151B8A">
              <w:rPr>
                <w:noProof/>
                <w:webHidden/>
              </w:rPr>
              <w:fldChar w:fldCharType="end"/>
            </w:r>
          </w:hyperlink>
        </w:p>
        <w:p w14:paraId="5DCEB561" w14:textId="04FC3258"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1" w:history="1">
            <w:r w:rsidR="00151B8A" w:rsidRPr="00041CE4">
              <w:rPr>
                <w:rStyle w:val="Hyperlink"/>
                <w:noProof/>
              </w:rPr>
              <w:t>2.1.2.</w:t>
            </w:r>
            <w:r w:rsidR="00151B8A">
              <w:rPr>
                <w:rFonts w:asciiTheme="minorHAnsi" w:eastAsiaTheme="minorEastAsia" w:hAnsiTheme="minorHAnsi"/>
                <w:noProof/>
                <w:sz w:val="22"/>
                <w:lang w:val="en-NL" w:eastAsia="en-NL"/>
              </w:rPr>
              <w:tab/>
            </w:r>
            <w:r w:rsidR="00151B8A" w:rsidRPr="00041CE4">
              <w:rPr>
                <w:rStyle w:val="Hyperlink"/>
                <w:noProof/>
              </w:rPr>
              <w:t>Jenkins centraal en cluster</w:t>
            </w:r>
            <w:r w:rsidR="00151B8A">
              <w:rPr>
                <w:noProof/>
                <w:webHidden/>
              </w:rPr>
              <w:tab/>
            </w:r>
            <w:r w:rsidR="00151B8A">
              <w:rPr>
                <w:noProof/>
                <w:webHidden/>
              </w:rPr>
              <w:fldChar w:fldCharType="begin"/>
            </w:r>
            <w:r w:rsidR="00151B8A">
              <w:rPr>
                <w:noProof/>
                <w:webHidden/>
              </w:rPr>
              <w:instrText xml:space="preserve"> PAGEREF _Toc536098021 \h </w:instrText>
            </w:r>
            <w:r w:rsidR="00151B8A">
              <w:rPr>
                <w:noProof/>
                <w:webHidden/>
              </w:rPr>
            </w:r>
            <w:r w:rsidR="00151B8A">
              <w:rPr>
                <w:noProof/>
                <w:webHidden/>
              </w:rPr>
              <w:fldChar w:fldCharType="separate"/>
            </w:r>
            <w:r w:rsidR="005A1CAF">
              <w:rPr>
                <w:noProof/>
                <w:webHidden/>
              </w:rPr>
              <w:t>7</w:t>
            </w:r>
            <w:r w:rsidR="00151B8A">
              <w:rPr>
                <w:noProof/>
                <w:webHidden/>
              </w:rPr>
              <w:fldChar w:fldCharType="end"/>
            </w:r>
          </w:hyperlink>
        </w:p>
        <w:p w14:paraId="5E113276" w14:textId="32363655"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2" w:history="1">
            <w:r w:rsidR="00151B8A" w:rsidRPr="00041CE4">
              <w:rPr>
                <w:rStyle w:val="Hyperlink"/>
                <w:noProof/>
              </w:rPr>
              <w:t>2.1.3.</w:t>
            </w:r>
            <w:r w:rsidR="00151B8A">
              <w:rPr>
                <w:rFonts w:asciiTheme="minorHAnsi" w:eastAsiaTheme="minorEastAsia" w:hAnsiTheme="minorHAnsi"/>
                <w:noProof/>
                <w:sz w:val="22"/>
                <w:lang w:val="en-NL" w:eastAsia="en-NL"/>
              </w:rPr>
              <w:tab/>
            </w:r>
            <w:r w:rsidR="00151B8A" w:rsidRPr="00041CE4">
              <w:rPr>
                <w:rStyle w:val="Hyperlink"/>
                <w:noProof/>
              </w:rPr>
              <w:t>Teststraat</w:t>
            </w:r>
            <w:r w:rsidR="00151B8A">
              <w:rPr>
                <w:noProof/>
                <w:webHidden/>
              </w:rPr>
              <w:tab/>
            </w:r>
            <w:r w:rsidR="00151B8A">
              <w:rPr>
                <w:noProof/>
                <w:webHidden/>
              </w:rPr>
              <w:fldChar w:fldCharType="begin"/>
            </w:r>
            <w:r w:rsidR="00151B8A">
              <w:rPr>
                <w:noProof/>
                <w:webHidden/>
              </w:rPr>
              <w:instrText xml:space="preserve"> PAGEREF _Toc536098022 \h </w:instrText>
            </w:r>
            <w:r w:rsidR="00151B8A">
              <w:rPr>
                <w:noProof/>
                <w:webHidden/>
              </w:rPr>
            </w:r>
            <w:r w:rsidR="00151B8A">
              <w:rPr>
                <w:noProof/>
                <w:webHidden/>
              </w:rPr>
              <w:fldChar w:fldCharType="separate"/>
            </w:r>
            <w:r w:rsidR="005A1CAF">
              <w:rPr>
                <w:noProof/>
                <w:webHidden/>
              </w:rPr>
              <w:t>7</w:t>
            </w:r>
            <w:r w:rsidR="00151B8A">
              <w:rPr>
                <w:noProof/>
                <w:webHidden/>
              </w:rPr>
              <w:fldChar w:fldCharType="end"/>
            </w:r>
          </w:hyperlink>
        </w:p>
        <w:p w14:paraId="54C9CC1B" w14:textId="7912ABF3"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3" w:history="1">
            <w:r w:rsidR="00151B8A" w:rsidRPr="00041CE4">
              <w:rPr>
                <w:rStyle w:val="Hyperlink"/>
                <w:noProof/>
              </w:rPr>
              <w:t>2.1.4.</w:t>
            </w:r>
            <w:r w:rsidR="00151B8A">
              <w:rPr>
                <w:rFonts w:asciiTheme="minorHAnsi" w:eastAsiaTheme="minorEastAsia" w:hAnsiTheme="minorHAnsi"/>
                <w:noProof/>
                <w:sz w:val="22"/>
                <w:lang w:val="en-NL" w:eastAsia="en-NL"/>
              </w:rPr>
              <w:tab/>
            </w:r>
            <w:r w:rsidR="00151B8A" w:rsidRPr="00041CE4">
              <w:rPr>
                <w:rStyle w:val="Hyperlink"/>
                <w:noProof/>
              </w:rPr>
              <w:t>Loadgeneratoren</w:t>
            </w:r>
            <w:r w:rsidR="00151B8A">
              <w:rPr>
                <w:noProof/>
                <w:webHidden/>
              </w:rPr>
              <w:tab/>
            </w:r>
            <w:r w:rsidR="00151B8A">
              <w:rPr>
                <w:noProof/>
                <w:webHidden/>
              </w:rPr>
              <w:fldChar w:fldCharType="begin"/>
            </w:r>
            <w:r w:rsidR="00151B8A">
              <w:rPr>
                <w:noProof/>
                <w:webHidden/>
              </w:rPr>
              <w:instrText xml:space="preserve"> PAGEREF _Toc536098023 \h </w:instrText>
            </w:r>
            <w:r w:rsidR="00151B8A">
              <w:rPr>
                <w:noProof/>
                <w:webHidden/>
              </w:rPr>
            </w:r>
            <w:r w:rsidR="00151B8A">
              <w:rPr>
                <w:noProof/>
                <w:webHidden/>
              </w:rPr>
              <w:fldChar w:fldCharType="separate"/>
            </w:r>
            <w:r w:rsidR="005A1CAF">
              <w:rPr>
                <w:noProof/>
                <w:webHidden/>
              </w:rPr>
              <w:t>7</w:t>
            </w:r>
            <w:r w:rsidR="00151B8A">
              <w:rPr>
                <w:noProof/>
                <w:webHidden/>
              </w:rPr>
              <w:fldChar w:fldCharType="end"/>
            </w:r>
          </w:hyperlink>
        </w:p>
        <w:p w14:paraId="5CA80F95" w14:textId="3B632BB6"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4" w:history="1">
            <w:r w:rsidR="00151B8A" w:rsidRPr="00041CE4">
              <w:rPr>
                <w:rStyle w:val="Hyperlink"/>
                <w:noProof/>
              </w:rPr>
              <w:t>2.1.5.</w:t>
            </w:r>
            <w:r w:rsidR="00151B8A">
              <w:rPr>
                <w:rFonts w:asciiTheme="minorHAnsi" w:eastAsiaTheme="minorEastAsia" w:hAnsiTheme="minorHAnsi"/>
                <w:noProof/>
                <w:sz w:val="22"/>
                <w:lang w:val="en-NL" w:eastAsia="en-NL"/>
              </w:rPr>
              <w:tab/>
            </w:r>
            <w:r w:rsidR="00151B8A" w:rsidRPr="00041CE4">
              <w:rPr>
                <w:rStyle w:val="Hyperlink"/>
                <w:noProof/>
              </w:rPr>
              <w:t>Rapport template generator</w:t>
            </w:r>
            <w:r w:rsidR="00151B8A">
              <w:rPr>
                <w:noProof/>
                <w:webHidden/>
              </w:rPr>
              <w:tab/>
            </w:r>
            <w:r w:rsidR="00151B8A">
              <w:rPr>
                <w:noProof/>
                <w:webHidden/>
              </w:rPr>
              <w:fldChar w:fldCharType="begin"/>
            </w:r>
            <w:r w:rsidR="00151B8A">
              <w:rPr>
                <w:noProof/>
                <w:webHidden/>
              </w:rPr>
              <w:instrText xml:space="preserve"> PAGEREF _Toc536098024 \h </w:instrText>
            </w:r>
            <w:r w:rsidR="00151B8A">
              <w:rPr>
                <w:noProof/>
                <w:webHidden/>
              </w:rPr>
            </w:r>
            <w:r w:rsidR="00151B8A">
              <w:rPr>
                <w:noProof/>
                <w:webHidden/>
              </w:rPr>
              <w:fldChar w:fldCharType="separate"/>
            </w:r>
            <w:r w:rsidR="005A1CAF">
              <w:rPr>
                <w:noProof/>
                <w:webHidden/>
              </w:rPr>
              <w:t>7</w:t>
            </w:r>
            <w:r w:rsidR="00151B8A">
              <w:rPr>
                <w:noProof/>
                <w:webHidden/>
              </w:rPr>
              <w:fldChar w:fldCharType="end"/>
            </w:r>
          </w:hyperlink>
        </w:p>
        <w:p w14:paraId="366AB6EC" w14:textId="59C9B0DF"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5" w:history="1">
            <w:r w:rsidR="00151B8A" w:rsidRPr="00041CE4">
              <w:rPr>
                <w:rStyle w:val="Hyperlink"/>
                <w:noProof/>
              </w:rPr>
              <w:t>2.1.6.</w:t>
            </w:r>
            <w:r w:rsidR="00151B8A">
              <w:rPr>
                <w:rFonts w:asciiTheme="minorHAnsi" w:eastAsiaTheme="minorEastAsia" w:hAnsiTheme="minorHAnsi"/>
                <w:noProof/>
                <w:sz w:val="22"/>
                <w:lang w:val="en-NL" w:eastAsia="en-NL"/>
              </w:rPr>
              <w:tab/>
            </w:r>
            <w:r w:rsidR="00151B8A" w:rsidRPr="00041CE4">
              <w:rPr>
                <w:rStyle w:val="Hyperlink"/>
                <w:noProof/>
              </w:rPr>
              <w:t>Rapportgenerator</w:t>
            </w:r>
            <w:r w:rsidR="00151B8A">
              <w:rPr>
                <w:noProof/>
                <w:webHidden/>
              </w:rPr>
              <w:tab/>
            </w:r>
            <w:r w:rsidR="00151B8A">
              <w:rPr>
                <w:noProof/>
                <w:webHidden/>
              </w:rPr>
              <w:fldChar w:fldCharType="begin"/>
            </w:r>
            <w:r w:rsidR="00151B8A">
              <w:rPr>
                <w:noProof/>
                <w:webHidden/>
              </w:rPr>
              <w:instrText xml:space="preserve"> PAGEREF _Toc536098025 \h </w:instrText>
            </w:r>
            <w:r w:rsidR="00151B8A">
              <w:rPr>
                <w:noProof/>
                <w:webHidden/>
              </w:rPr>
            </w:r>
            <w:r w:rsidR="00151B8A">
              <w:rPr>
                <w:noProof/>
                <w:webHidden/>
              </w:rPr>
              <w:fldChar w:fldCharType="separate"/>
            </w:r>
            <w:r w:rsidR="005A1CAF">
              <w:rPr>
                <w:noProof/>
                <w:webHidden/>
              </w:rPr>
              <w:t>7</w:t>
            </w:r>
            <w:r w:rsidR="00151B8A">
              <w:rPr>
                <w:noProof/>
                <w:webHidden/>
              </w:rPr>
              <w:fldChar w:fldCharType="end"/>
            </w:r>
          </w:hyperlink>
        </w:p>
        <w:p w14:paraId="36F855E0" w14:textId="140E0AF1"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26" w:history="1">
            <w:r w:rsidR="00151B8A" w:rsidRPr="00041CE4">
              <w:rPr>
                <w:rStyle w:val="Hyperlink"/>
                <w:noProof/>
              </w:rPr>
              <w:t>2.1.7.</w:t>
            </w:r>
            <w:r w:rsidR="00151B8A">
              <w:rPr>
                <w:rFonts w:asciiTheme="minorHAnsi" w:eastAsiaTheme="minorEastAsia" w:hAnsiTheme="minorHAnsi"/>
                <w:noProof/>
                <w:sz w:val="22"/>
                <w:lang w:val="en-NL" w:eastAsia="en-NL"/>
              </w:rPr>
              <w:tab/>
            </w:r>
            <w:r w:rsidR="00151B8A" w:rsidRPr="00041CE4">
              <w:rPr>
                <w:rStyle w:val="Hyperlink"/>
                <w:noProof/>
              </w:rPr>
              <w:t>Versiebeheer (GIT)</w:t>
            </w:r>
            <w:r w:rsidR="00151B8A">
              <w:rPr>
                <w:noProof/>
                <w:webHidden/>
              </w:rPr>
              <w:tab/>
            </w:r>
            <w:r w:rsidR="00151B8A">
              <w:rPr>
                <w:noProof/>
                <w:webHidden/>
              </w:rPr>
              <w:fldChar w:fldCharType="begin"/>
            </w:r>
            <w:r w:rsidR="00151B8A">
              <w:rPr>
                <w:noProof/>
                <w:webHidden/>
              </w:rPr>
              <w:instrText xml:space="preserve"> PAGEREF _Toc536098026 \h </w:instrText>
            </w:r>
            <w:r w:rsidR="00151B8A">
              <w:rPr>
                <w:noProof/>
                <w:webHidden/>
              </w:rPr>
            </w:r>
            <w:r w:rsidR="00151B8A">
              <w:rPr>
                <w:noProof/>
                <w:webHidden/>
              </w:rPr>
              <w:fldChar w:fldCharType="separate"/>
            </w:r>
            <w:r w:rsidR="005A1CAF">
              <w:rPr>
                <w:noProof/>
                <w:webHidden/>
              </w:rPr>
              <w:t>7</w:t>
            </w:r>
            <w:r w:rsidR="00151B8A">
              <w:rPr>
                <w:noProof/>
                <w:webHidden/>
              </w:rPr>
              <w:fldChar w:fldCharType="end"/>
            </w:r>
          </w:hyperlink>
        </w:p>
        <w:p w14:paraId="7003398E" w14:textId="4E543869" w:rsidR="00151B8A" w:rsidRDefault="001D6EAA">
          <w:pPr>
            <w:pStyle w:val="Inhopg2"/>
            <w:rPr>
              <w:rFonts w:asciiTheme="minorHAnsi" w:eastAsiaTheme="minorEastAsia" w:hAnsiTheme="minorHAnsi"/>
              <w:noProof/>
              <w:sz w:val="22"/>
              <w:lang w:val="en-NL" w:eastAsia="en-NL"/>
            </w:rPr>
          </w:pPr>
          <w:hyperlink w:anchor="_Toc536098027" w:history="1">
            <w:r w:rsidR="00151B8A" w:rsidRPr="00041CE4">
              <w:rPr>
                <w:rStyle w:val="Hyperlink"/>
                <w:noProof/>
              </w:rPr>
              <w:t>2.2.</w:t>
            </w:r>
            <w:r w:rsidR="00151B8A">
              <w:rPr>
                <w:rFonts w:asciiTheme="minorHAnsi" w:eastAsiaTheme="minorEastAsia" w:hAnsiTheme="minorHAnsi"/>
                <w:noProof/>
                <w:sz w:val="22"/>
                <w:lang w:val="en-NL" w:eastAsia="en-NL"/>
              </w:rPr>
              <w:tab/>
            </w:r>
            <w:r w:rsidR="00151B8A" w:rsidRPr="00041CE4">
              <w:rPr>
                <w:rStyle w:val="Hyperlink"/>
                <w:noProof/>
              </w:rPr>
              <w:t>Begrippen</w:t>
            </w:r>
            <w:r w:rsidR="00151B8A">
              <w:rPr>
                <w:noProof/>
                <w:webHidden/>
              </w:rPr>
              <w:tab/>
            </w:r>
            <w:r w:rsidR="00151B8A">
              <w:rPr>
                <w:noProof/>
                <w:webHidden/>
              </w:rPr>
              <w:fldChar w:fldCharType="begin"/>
            </w:r>
            <w:r w:rsidR="00151B8A">
              <w:rPr>
                <w:noProof/>
                <w:webHidden/>
              </w:rPr>
              <w:instrText xml:space="preserve"> PAGEREF _Toc536098027 \h </w:instrText>
            </w:r>
            <w:r w:rsidR="00151B8A">
              <w:rPr>
                <w:noProof/>
                <w:webHidden/>
              </w:rPr>
            </w:r>
            <w:r w:rsidR="00151B8A">
              <w:rPr>
                <w:noProof/>
                <w:webHidden/>
              </w:rPr>
              <w:fldChar w:fldCharType="separate"/>
            </w:r>
            <w:r w:rsidR="005A1CAF">
              <w:rPr>
                <w:noProof/>
                <w:webHidden/>
              </w:rPr>
              <w:t>8</w:t>
            </w:r>
            <w:r w:rsidR="00151B8A">
              <w:rPr>
                <w:noProof/>
                <w:webHidden/>
              </w:rPr>
              <w:fldChar w:fldCharType="end"/>
            </w:r>
          </w:hyperlink>
        </w:p>
        <w:p w14:paraId="46C3EBDB" w14:textId="2A35D6AF" w:rsidR="00151B8A" w:rsidRDefault="001D6EAA">
          <w:pPr>
            <w:pStyle w:val="Inhopg2"/>
            <w:rPr>
              <w:rFonts w:asciiTheme="minorHAnsi" w:eastAsiaTheme="minorEastAsia" w:hAnsiTheme="minorHAnsi"/>
              <w:noProof/>
              <w:sz w:val="22"/>
              <w:lang w:val="en-NL" w:eastAsia="en-NL"/>
            </w:rPr>
          </w:pPr>
          <w:hyperlink w:anchor="_Toc536098028" w:history="1">
            <w:r w:rsidR="00151B8A" w:rsidRPr="00041CE4">
              <w:rPr>
                <w:rStyle w:val="Hyperlink"/>
                <w:noProof/>
              </w:rPr>
              <w:t>2.3.</w:t>
            </w:r>
            <w:r w:rsidR="00151B8A">
              <w:rPr>
                <w:rFonts w:asciiTheme="minorHAnsi" w:eastAsiaTheme="minorEastAsia" w:hAnsiTheme="minorHAnsi"/>
                <w:noProof/>
                <w:sz w:val="22"/>
                <w:lang w:val="en-NL" w:eastAsia="en-NL"/>
              </w:rPr>
              <w:tab/>
            </w:r>
            <w:r w:rsidR="00151B8A" w:rsidRPr="00041CE4">
              <w:rPr>
                <w:rStyle w:val="Hyperlink"/>
                <w:noProof/>
              </w:rPr>
              <w:t>Proces</w:t>
            </w:r>
            <w:r w:rsidR="00151B8A">
              <w:rPr>
                <w:noProof/>
                <w:webHidden/>
              </w:rPr>
              <w:tab/>
            </w:r>
            <w:r w:rsidR="00151B8A">
              <w:rPr>
                <w:noProof/>
                <w:webHidden/>
              </w:rPr>
              <w:fldChar w:fldCharType="begin"/>
            </w:r>
            <w:r w:rsidR="00151B8A">
              <w:rPr>
                <w:noProof/>
                <w:webHidden/>
              </w:rPr>
              <w:instrText xml:space="preserve"> PAGEREF _Toc536098028 \h </w:instrText>
            </w:r>
            <w:r w:rsidR="00151B8A">
              <w:rPr>
                <w:noProof/>
                <w:webHidden/>
              </w:rPr>
            </w:r>
            <w:r w:rsidR="00151B8A">
              <w:rPr>
                <w:noProof/>
                <w:webHidden/>
              </w:rPr>
              <w:fldChar w:fldCharType="separate"/>
            </w:r>
            <w:r w:rsidR="005A1CAF">
              <w:rPr>
                <w:noProof/>
                <w:webHidden/>
              </w:rPr>
              <w:t>8</w:t>
            </w:r>
            <w:r w:rsidR="00151B8A">
              <w:rPr>
                <w:noProof/>
                <w:webHidden/>
              </w:rPr>
              <w:fldChar w:fldCharType="end"/>
            </w:r>
          </w:hyperlink>
        </w:p>
        <w:p w14:paraId="653C005B" w14:textId="4F27C66D" w:rsidR="00151B8A" w:rsidRDefault="001D6EAA">
          <w:pPr>
            <w:pStyle w:val="Inhopg1"/>
            <w:rPr>
              <w:rFonts w:asciiTheme="minorHAnsi" w:eastAsiaTheme="minorEastAsia" w:hAnsiTheme="minorHAnsi"/>
              <w:b w:val="0"/>
              <w:noProof/>
              <w:sz w:val="22"/>
              <w:lang w:val="en-NL" w:eastAsia="en-NL"/>
            </w:rPr>
          </w:pPr>
          <w:hyperlink w:anchor="_Toc536098029" w:history="1">
            <w:r w:rsidR="00151B8A" w:rsidRPr="00041CE4">
              <w:rPr>
                <w:rStyle w:val="Hyperlink"/>
                <w:noProof/>
              </w:rPr>
              <w:t>3.</w:t>
            </w:r>
            <w:r w:rsidR="00151B8A">
              <w:rPr>
                <w:rFonts w:asciiTheme="minorHAnsi" w:eastAsiaTheme="minorEastAsia" w:hAnsiTheme="minorHAnsi"/>
                <w:b w:val="0"/>
                <w:noProof/>
                <w:sz w:val="22"/>
                <w:lang w:val="en-NL" w:eastAsia="en-NL"/>
              </w:rPr>
              <w:tab/>
            </w:r>
            <w:r w:rsidR="00151B8A" w:rsidRPr="00041CE4">
              <w:rPr>
                <w:rStyle w:val="Hyperlink"/>
                <w:noProof/>
              </w:rPr>
              <w:t>Werking</w:t>
            </w:r>
            <w:r w:rsidR="00151B8A">
              <w:rPr>
                <w:noProof/>
                <w:webHidden/>
              </w:rPr>
              <w:tab/>
            </w:r>
            <w:r w:rsidR="00151B8A">
              <w:rPr>
                <w:noProof/>
                <w:webHidden/>
              </w:rPr>
              <w:fldChar w:fldCharType="begin"/>
            </w:r>
            <w:r w:rsidR="00151B8A">
              <w:rPr>
                <w:noProof/>
                <w:webHidden/>
              </w:rPr>
              <w:instrText xml:space="preserve"> PAGEREF _Toc536098029 \h </w:instrText>
            </w:r>
            <w:r w:rsidR="00151B8A">
              <w:rPr>
                <w:noProof/>
                <w:webHidden/>
              </w:rPr>
            </w:r>
            <w:r w:rsidR="00151B8A">
              <w:rPr>
                <w:noProof/>
                <w:webHidden/>
              </w:rPr>
              <w:fldChar w:fldCharType="separate"/>
            </w:r>
            <w:r w:rsidR="005A1CAF">
              <w:rPr>
                <w:noProof/>
                <w:webHidden/>
              </w:rPr>
              <w:t>9</w:t>
            </w:r>
            <w:r w:rsidR="00151B8A">
              <w:rPr>
                <w:noProof/>
                <w:webHidden/>
              </w:rPr>
              <w:fldChar w:fldCharType="end"/>
            </w:r>
          </w:hyperlink>
        </w:p>
        <w:p w14:paraId="49E68E0E" w14:textId="06B2A805" w:rsidR="00151B8A" w:rsidRDefault="001D6EAA">
          <w:pPr>
            <w:pStyle w:val="Inhopg2"/>
            <w:rPr>
              <w:rFonts w:asciiTheme="minorHAnsi" w:eastAsiaTheme="minorEastAsia" w:hAnsiTheme="minorHAnsi"/>
              <w:noProof/>
              <w:sz w:val="22"/>
              <w:lang w:val="en-NL" w:eastAsia="en-NL"/>
            </w:rPr>
          </w:pPr>
          <w:hyperlink w:anchor="_Toc536098030" w:history="1">
            <w:r w:rsidR="00151B8A" w:rsidRPr="00041CE4">
              <w:rPr>
                <w:rStyle w:val="Hyperlink"/>
                <w:noProof/>
              </w:rPr>
              <w:t>3.1.</w:t>
            </w:r>
            <w:r w:rsidR="00151B8A">
              <w:rPr>
                <w:rFonts w:asciiTheme="minorHAnsi" w:eastAsiaTheme="minorEastAsia" w:hAnsiTheme="minorHAnsi"/>
                <w:noProof/>
                <w:sz w:val="22"/>
                <w:lang w:val="en-NL" w:eastAsia="en-NL"/>
              </w:rPr>
              <w:tab/>
            </w:r>
            <w:r w:rsidR="00151B8A" w:rsidRPr="00041CE4">
              <w:rPr>
                <w:rStyle w:val="Hyperlink"/>
                <w:noProof/>
              </w:rPr>
              <w:t>Teststraat</w:t>
            </w:r>
            <w:r w:rsidR="00151B8A">
              <w:rPr>
                <w:noProof/>
                <w:webHidden/>
              </w:rPr>
              <w:tab/>
            </w:r>
            <w:r w:rsidR="00151B8A">
              <w:rPr>
                <w:noProof/>
                <w:webHidden/>
              </w:rPr>
              <w:fldChar w:fldCharType="begin"/>
            </w:r>
            <w:r w:rsidR="00151B8A">
              <w:rPr>
                <w:noProof/>
                <w:webHidden/>
              </w:rPr>
              <w:instrText xml:space="preserve"> PAGEREF _Toc536098030 \h </w:instrText>
            </w:r>
            <w:r w:rsidR="00151B8A">
              <w:rPr>
                <w:noProof/>
                <w:webHidden/>
              </w:rPr>
            </w:r>
            <w:r w:rsidR="00151B8A">
              <w:rPr>
                <w:noProof/>
                <w:webHidden/>
              </w:rPr>
              <w:fldChar w:fldCharType="separate"/>
            </w:r>
            <w:r w:rsidR="005A1CAF">
              <w:rPr>
                <w:noProof/>
                <w:webHidden/>
              </w:rPr>
              <w:t>9</w:t>
            </w:r>
            <w:r w:rsidR="00151B8A">
              <w:rPr>
                <w:noProof/>
                <w:webHidden/>
              </w:rPr>
              <w:fldChar w:fldCharType="end"/>
            </w:r>
          </w:hyperlink>
        </w:p>
        <w:p w14:paraId="2CE4979D" w14:textId="6D86077C"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1" w:history="1">
            <w:r w:rsidR="00151B8A" w:rsidRPr="00041CE4">
              <w:rPr>
                <w:rStyle w:val="Hyperlink"/>
                <w:noProof/>
              </w:rPr>
              <w:t>3.1.1.</w:t>
            </w:r>
            <w:r w:rsidR="00151B8A">
              <w:rPr>
                <w:rFonts w:asciiTheme="minorHAnsi" w:eastAsiaTheme="minorEastAsia" w:hAnsiTheme="minorHAnsi"/>
                <w:noProof/>
                <w:sz w:val="22"/>
                <w:lang w:val="en-NL" w:eastAsia="en-NL"/>
              </w:rPr>
              <w:tab/>
            </w:r>
            <w:r w:rsidR="00151B8A" w:rsidRPr="00041CE4">
              <w:rPr>
                <w:rStyle w:val="Hyperlink"/>
                <w:noProof/>
              </w:rPr>
              <w:t>Schematische weergave</w:t>
            </w:r>
            <w:r w:rsidR="00151B8A">
              <w:rPr>
                <w:noProof/>
                <w:webHidden/>
              </w:rPr>
              <w:tab/>
            </w:r>
            <w:r w:rsidR="00151B8A">
              <w:rPr>
                <w:noProof/>
                <w:webHidden/>
              </w:rPr>
              <w:fldChar w:fldCharType="begin"/>
            </w:r>
            <w:r w:rsidR="00151B8A">
              <w:rPr>
                <w:noProof/>
                <w:webHidden/>
              </w:rPr>
              <w:instrText xml:space="preserve"> PAGEREF _Toc536098031 \h </w:instrText>
            </w:r>
            <w:r w:rsidR="00151B8A">
              <w:rPr>
                <w:noProof/>
                <w:webHidden/>
              </w:rPr>
            </w:r>
            <w:r w:rsidR="00151B8A">
              <w:rPr>
                <w:noProof/>
                <w:webHidden/>
              </w:rPr>
              <w:fldChar w:fldCharType="separate"/>
            </w:r>
            <w:r w:rsidR="005A1CAF">
              <w:rPr>
                <w:noProof/>
                <w:webHidden/>
              </w:rPr>
              <w:t>9</w:t>
            </w:r>
            <w:r w:rsidR="00151B8A">
              <w:rPr>
                <w:noProof/>
                <w:webHidden/>
              </w:rPr>
              <w:fldChar w:fldCharType="end"/>
            </w:r>
          </w:hyperlink>
        </w:p>
        <w:p w14:paraId="5899246C" w14:textId="4FB80D22"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2" w:history="1">
            <w:r w:rsidR="00151B8A" w:rsidRPr="00041CE4">
              <w:rPr>
                <w:rStyle w:val="Hyperlink"/>
                <w:noProof/>
              </w:rPr>
              <w:t>3.1.2.</w:t>
            </w:r>
            <w:r w:rsidR="00151B8A">
              <w:rPr>
                <w:rFonts w:asciiTheme="minorHAnsi" w:eastAsiaTheme="minorEastAsia" w:hAnsiTheme="minorHAnsi"/>
                <w:noProof/>
                <w:sz w:val="22"/>
                <w:lang w:val="en-NL" w:eastAsia="en-NL"/>
              </w:rPr>
              <w:tab/>
            </w:r>
            <w:r w:rsidR="00151B8A" w:rsidRPr="00041CE4">
              <w:rPr>
                <w:rStyle w:val="Hyperlink"/>
                <w:noProof/>
              </w:rPr>
              <w:t>Aanroep</w:t>
            </w:r>
            <w:r w:rsidR="00151B8A">
              <w:rPr>
                <w:noProof/>
                <w:webHidden/>
              </w:rPr>
              <w:tab/>
            </w:r>
            <w:r w:rsidR="00151B8A">
              <w:rPr>
                <w:noProof/>
                <w:webHidden/>
              </w:rPr>
              <w:fldChar w:fldCharType="begin"/>
            </w:r>
            <w:r w:rsidR="00151B8A">
              <w:rPr>
                <w:noProof/>
                <w:webHidden/>
              </w:rPr>
              <w:instrText xml:space="preserve"> PAGEREF _Toc536098032 \h </w:instrText>
            </w:r>
            <w:r w:rsidR="00151B8A">
              <w:rPr>
                <w:noProof/>
                <w:webHidden/>
              </w:rPr>
            </w:r>
            <w:r w:rsidR="00151B8A">
              <w:rPr>
                <w:noProof/>
                <w:webHidden/>
              </w:rPr>
              <w:fldChar w:fldCharType="separate"/>
            </w:r>
            <w:r w:rsidR="005A1CAF">
              <w:rPr>
                <w:noProof/>
                <w:webHidden/>
              </w:rPr>
              <w:t>10</w:t>
            </w:r>
            <w:r w:rsidR="00151B8A">
              <w:rPr>
                <w:noProof/>
                <w:webHidden/>
              </w:rPr>
              <w:fldChar w:fldCharType="end"/>
            </w:r>
          </w:hyperlink>
        </w:p>
        <w:p w14:paraId="06171A88" w14:textId="4A1E4041"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3" w:history="1">
            <w:r w:rsidR="00151B8A" w:rsidRPr="00041CE4">
              <w:rPr>
                <w:rStyle w:val="Hyperlink"/>
                <w:noProof/>
              </w:rPr>
              <w:t>3.1.3.</w:t>
            </w:r>
            <w:r w:rsidR="00151B8A">
              <w:rPr>
                <w:rFonts w:asciiTheme="minorHAnsi" w:eastAsiaTheme="minorEastAsia" w:hAnsiTheme="minorHAnsi"/>
                <w:noProof/>
                <w:sz w:val="22"/>
                <w:lang w:val="en-NL" w:eastAsia="en-NL"/>
              </w:rPr>
              <w:tab/>
            </w:r>
            <w:r w:rsidR="00151B8A" w:rsidRPr="00041CE4">
              <w:rPr>
                <w:rStyle w:val="Hyperlink"/>
                <w:noProof/>
              </w:rPr>
              <w:t>Scripts</w:t>
            </w:r>
            <w:r w:rsidR="00151B8A">
              <w:rPr>
                <w:noProof/>
                <w:webHidden/>
              </w:rPr>
              <w:tab/>
            </w:r>
            <w:r w:rsidR="00151B8A">
              <w:rPr>
                <w:noProof/>
                <w:webHidden/>
              </w:rPr>
              <w:fldChar w:fldCharType="begin"/>
            </w:r>
            <w:r w:rsidR="00151B8A">
              <w:rPr>
                <w:noProof/>
                <w:webHidden/>
              </w:rPr>
              <w:instrText xml:space="preserve"> PAGEREF _Toc536098033 \h </w:instrText>
            </w:r>
            <w:r w:rsidR="00151B8A">
              <w:rPr>
                <w:noProof/>
                <w:webHidden/>
              </w:rPr>
            </w:r>
            <w:r w:rsidR="00151B8A">
              <w:rPr>
                <w:noProof/>
                <w:webHidden/>
              </w:rPr>
              <w:fldChar w:fldCharType="separate"/>
            </w:r>
            <w:r w:rsidR="005A1CAF">
              <w:rPr>
                <w:noProof/>
                <w:webHidden/>
              </w:rPr>
              <w:t>10</w:t>
            </w:r>
            <w:r w:rsidR="00151B8A">
              <w:rPr>
                <w:noProof/>
                <w:webHidden/>
              </w:rPr>
              <w:fldChar w:fldCharType="end"/>
            </w:r>
          </w:hyperlink>
        </w:p>
        <w:p w14:paraId="3F6177F9" w14:textId="11534A9F"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4" w:history="1">
            <w:r w:rsidR="00151B8A" w:rsidRPr="00041CE4">
              <w:rPr>
                <w:rStyle w:val="Hyperlink"/>
                <w:noProof/>
              </w:rPr>
              <w:t>3.1.4.</w:t>
            </w:r>
            <w:r w:rsidR="00151B8A">
              <w:rPr>
                <w:rFonts w:asciiTheme="minorHAnsi" w:eastAsiaTheme="minorEastAsia" w:hAnsiTheme="minorHAnsi"/>
                <w:noProof/>
                <w:sz w:val="22"/>
                <w:lang w:val="en-NL" w:eastAsia="en-NL"/>
              </w:rPr>
              <w:tab/>
            </w:r>
            <w:r w:rsidR="00151B8A" w:rsidRPr="00041CE4">
              <w:rPr>
                <w:rStyle w:val="Hyperlink"/>
                <w:noProof/>
              </w:rPr>
              <w:t>Installatie</w:t>
            </w:r>
            <w:r w:rsidR="00151B8A">
              <w:rPr>
                <w:noProof/>
                <w:webHidden/>
              </w:rPr>
              <w:tab/>
            </w:r>
            <w:r w:rsidR="00151B8A">
              <w:rPr>
                <w:noProof/>
                <w:webHidden/>
              </w:rPr>
              <w:fldChar w:fldCharType="begin"/>
            </w:r>
            <w:r w:rsidR="00151B8A">
              <w:rPr>
                <w:noProof/>
                <w:webHidden/>
              </w:rPr>
              <w:instrText xml:space="preserve"> PAGEREF _Toc536098034 \h </w:instrText>
            </w:r>
            <w:r w:rsidR="00151B8A">
              <w:rPr>
                <w:noProof/>
                <w:webHidden/>
              </w:rPr>
            </w:r>
            <w:r w:rsidR="00151B8A">
              <w:rPr>
                <w:noProof/>
                <w:webHidden/>
              </w:rPr>
              <w:fldChar w:fldCharType="separate"/>
            </w:r>
            <w:r w:rsidR="005A1CAF">
              <w:rPr>
                <w:noProof/>
                <w:webHidden/>
              </w:rPr>
              <w:t>10</w:t>
            </w:r>
            <w:r w:rsidR="00151B8A">
              <w:rPr>
                <w:noProof/>
                <w:webHidden/>
              </w:rPr>
              <w:fldChar w:fldCharType="end"/>
            </w:r>
          </w:hyperlink>
        </w:p>
        <w:p w14:paraId="19445783" w14:textId="31E7B546" w:rsidR="00151B8A" w:rsidRDefault="001D6EAA">
          <w:pPr>
            <w:pStyle w:val="Inhopg2"/>
            <w:rPr>
              <w:rFonts w:asciiTheme="minorHAnsi" w:eastAsiaTheme="minorEastAsia" w:hAnsiTheme="minorHAnsi"/>
              <w:noProof/>
              <w:sz w:val="22"/>
              <w:lang w:val="en-NL" w:eastAsia="en-NL"/>
            </w:rPr>
          </w:pPr>
          <w:hyperlink w:anchor="_Toc536098035" w:history="1">
            <w:r w:rsidR="00151B8A" w:rsidRPr="00041CE4">
              <w:rPr>
                <w:rStyle w:val="Hyperlink"/>
                <w:noProof/>
              </w:rPr>
              <w:t>3.2.</w:t>
            </w:r>
            <w:r w:rsidR="00151B8A">
              <w:rPr>
                <w:rFonts w:asciiTheme="minorHAnsi" w:eastAsiaTheme="minorEastAsia" w:hAnsiTheme="minorHAnsi"/>
                <w:noProof/>
                <w:sz w:val="22"/>
                <w:lang w:val="en-NL" w:eastAsia="en-NL"/>
              </w:rPr>
              <w:tab/>
            </w:r>
            <w:r w:rsidR="00151B8A" w:rsidRPr="00041CE4">
              <w:rPr>
                <w:rStyle w:val="Hyperlink"/>
                <w:noProof/>
              </w:rPr>
              <w:t>ReportTemplateGenerator</w:t>
            </w:r>
            <w:r w:rsidR="00151B8A">
              <w:rPr>
                <w:noProof/>
                <w:webHidden/>
              </w:rPr>
              <w:tab/>
            </w:r>
            <w:r w:rsidR="00151B8A">
              <w:rPr>
                <w:noProof/>
                <w:webHidden/>
              </w:rPr>
              <w:fldChar w:fldCharType="begin"/>
            </w:r>
            <w:r w:rsidR="00151B8A">
              <w:rPr>
                <w:noProof/>
                <w:webHidden/>
              </w:rPr>
              <w:instrText xml:space="preserve"> PAGEREF _Toc536098035 \h </w:instrText>
            </w:r>
            <w:r w:rsidR="00151B8A">
              <w:rPr>
                <w:noProof/>
                <w:webHidden/>
              </w:rPr>
            </w:r>
            <w:r w:rsidR="00151B8A">
              <w:rPr>
                <w:noProof/>
                <w:webHidden/>
              </w:rPr>
              <w:fldChar w:fldCharType="separate"/>
            </w:r>
            <w:r w:rsidR="005A1CAF">
              <w:rPr>
                <w:noProof/>
                <w:webHidden/>
              </w:rPr>
              <w:t>12</w:t>
            </w:r>
            <w:r w:rsidR="00151B8A">
              <w:rPr>
                <w:noProof/>
                <w:webHidden/>
              </w:rPr>
              <w:fldChar w:fldCharType="end"/>
            </w:r>
          </w:hyperlink>
        </w:p>
        <w:p w14:paraId="6DDDFE13" w14:textId="30696A83"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6" w:history="1">
            <w:r w:rsidR="00151B8A" w:rsidRPr="00041CE4">
              <w:rPr>
                <w:rStyle w:val="Hyperlink"/>
                <w:noProof/>
              </w:rPr>
              <w:t>3.2.1.</w:t>
            </w:r>
            <w:r w:rsidR="00151B8A">
              <w:rPr>
                <w:rFonts w:asciiTheme="minorHAnsi" w:eastAsiaTheme="minorEastAsia" w:hAnsiTheme="minorHAnsi"/>
                <w:noProof/>
                <w:sz w:val="22"/>
                <w:lang w:val="en-NL" w:eastAsia="en-NL"/>
              </w:rPr>
              <w:tab/>
            </w:r>
            <w:r w:rsidR="00151B8A" w:rsidRPr="00041CE4">
              <w:rPr>
                <w:rStyle w:val="Hyperlink"/>
                <w:noProof/>
              </w:rPr>
              <w:t>Aanroep</w:t>
            </w:r>
            <w:r w:rsidR="00151B8A">
              <w:rPr>
                <w:noProof/>
                <w:webHidden/>
              </w:rPr>
              <w:tab/>
            </w:r>
            <w:r w:rsidR="00151B8A">
              <w:rPr>
                <w:noProof/>
                <w:webHidden/>
              </w:rPr>
              <w:fldChar w:fldCharType="begin"/>
            </w:r>
            <w:r w:rsidR="00151B8A">
              <w:rPr>
                <w:noProof/>
                <w:webHidden/>
              </w:rPr>
              <w:instrText xml:space="preserve"> PAGEREF _Toc536098036 \h </w:instrText>
            </w:r>
            <w:r w:rsidR="00151B8A">
              <w:rPr>
                <w:noProof/>
                <w:webHidden/>
              </w:rPr>
            </w:r>
            <w:r w:rsidR="00151B8A">
              <w:rPr>
                <w:noProof/>
                <w:webHidden/>
              </w:rPr>
              <w:fldChar w:fldCharType="separate"/>
            </w:r>
            <w:r w:rsidR="005A1CAF">
              <w:rPr>
                <w:noProof/>
                <w:webHidden/>
              </w:rPr>
              <w:t>12</w:t>
            </w:r>
            <w:r w:rsidR="00151B8A">
              <w:rPr>
                <w:noProof/>
                <w:webHidden/>
              </w:rPr>
              <w:fldChar w:fldCharType="end"/>
            </w:r>
          </w:hyperlink>
        </w:p>
        <w:p w14:paraId="786915A9" w14:textId="32636B75"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7" w:history="1">
            <w:r w:rsidR="00151B8A" w:rsidRPr="00041CE4">
              <w:rPr>
                <w:rStyle w:val="Hyperlink"/>
                <w:noProof/>
              </w:rPr>
              <w:t>3.2.2.</w:t>
            </w:r>
            <w:r w:rsidR="00151B8A">
              <w:rPr>
                <w:rFonts w:asciiTheme="minorHAnsi" w:eastAsiaTheme="minorEastAsia" w:hAnsiTheme="minorHAnsi"/>
                <w:noProof/>
                <w:sz w:val="22"/>
                <w:lang w:val="en-NL" w:eastAsia="en-NL"/>
              </w:rPr>
              <w:tab/>
            </w:r>
            <w:r w:rsidR="00151B8A" w:rsidRPr="00041CE4">
              <w:rPr>
                <w:rStyle w:val="Hyperlink"/>
                <w:noProof/>
              </w:rPr>
              <w:t>Installatie</w:t>
            </w:r>
            <w:r w:rsidR="00151B8A">
              <w:rPr>
                <w:noProof/>
                <w:webHidden/>
              </w:rPr>
              <w:tab/>
            </w:r>
            <w:r w:rsidR="00151B8A">
              <w:rPr>
                <w:noProof/>
                <w:webHidden/>
              </w:rPr>
              <w:fldChar w:fldCharType="begin"/>
            </w:r>
            <w:r w:rsidR="00151B8A">
              <w:rPr>
                <w:noProof/>
                <w:webHidden/>
              </w:rPr>
              <w:instrText xml:space="preserve"> PAGEREF _Toc536098037 \h </w:instrText>
            </w:r>
            <w:r w:rsidR="00151B8A">
              <w:rPr>
                <w:noProof/>
                <w:webHidden/>
              </w:rPr>
            </w:r>
            <w:r w:rsidR="00151B8A">
              <w:rPr>
                <w:noProof/>
                <w:webHidden/>
              </w:rPr>
              <w:fldChar w:fldCharType="separate"/>
            </w:r>
            <w:r w:rsidR="005A1CAF">
              <w:rPr>
                <w:noProof/>
                <w:webHidden/>
              </w:rPr>
              <w:t>12</w:t>
            </w:r>
            <w:r w:rsidR="00151B8A">
              <w:rPr>
                <w:noProof/>
                <w:webHidden/>
              </w:rPr>
              <w:fldChar w:fldCharType="end"/>
            </w:r>
          </w:hyperlink>
        </w:p>
        <w:p w14:paraId="7270F0D9" w14:textId="3E9EAE1B" w:rsidR="00151B8A" w:rsidRDefault="001D6EAA">
          <w:pPr>
            <w:pStyle w:val="Inhopg2"/>
            <w:rPr>
              <w:rFonts w:asciiTheme="minorHAnsi" w:eastAsiaTheme="minorEastAsia" w:hAnsiTheme="minorHAnsi"/>
              <w:noProof/>
              <w:sz w:val="22"/>
              <w:lang w:val="en-NL" w:eastAsia="en-NL"/>
            </w:rPr>
          </w:pPr>
          <w:hyperlink w:anchor="_Toc536098038" w:history="1">
            <w:r w:rsidR="00151B8A" w:rsidRPr="00041CE4">
              <w:rPr>
                <w:rStyle w:val="Hyperlink"/>
                <w:noProof/>
              </w:rPr>
              <w:t>3.3.</w:t>
            </w:r>
            <w:r w:rsidR="00151B8A">
              <w:rPr>
                <w:rFonts w:asciiTheme="minorHAnsi" w:eastAsiaTheme="minorEastAsia" w:hAnsiTheme="minorHAnsi"/>
                <w:noProof/>
                <w:sz w:val="22"/>
                <w:lang w:val="en-NL" w:eastAsia="en-NL"/>
              </w:rPr>
              <w:tab/>
            </w:r>
            <w:r w:rsidR="00151B8A" w:rsidRPr="00041CE4">
              <w:rPr>
                <w:rStyle w:val="Hyperlink"/>
                <w:noProof/>
              </w:rPr>
              <w:t>Rapportgenerator</w:t>
            </w:r>
            <w:r w:rsidR="00151B8A">
              <w:rPr>
                <w:noProof/>
                <w:webHidden/>
              </w:rPr>
              <w:tab/>
            </w:r>
            <w:r w:rsidR="00151B8A">
              <w:rPr>
                <w:noProof/>
                <w:webHidden/>
              </w:rPr>
              <w:fldChar w:fldCharType="begin"/>
            </w:r>
            <w:r w:rsidR="00151B8A">
              <w:rPr>
                <w:noProof/>
                <w:webHidden/>
              </w:rPr>
              <w:instrText xml:space="preserve"> PAGEREF _Toc536098038 \h </w:instrText>
            </w:r>
            <w:r w:rsidR="00151B8A">
              <w:rPr>
                <w:noProof/>
                <w:webHidden/>
              </w:rPr>
            </w:r>
            <w:r w:rsidR="00151B8A">
              <w:rPr>
                <w:noProof/>
                <w:webHidden/>
              </w:rPr>
              <w:fldChar w:fldCharType="separate"/>
            </w:r>
            <w:r w:rsidR="005A1CAF">
              <w:rPr>
                <w:noProof/>
                <w:webHidden/>
              </w:rPr>
              <w:t>13</w:t>
            </w:r>
            <w:r w:rsidR="00151B8A">
              <w:rPr>
                <w:noProof/>
                <w:webHidden/>
              </w:rPr>
              <w:fldChar w:fldCharType="end"/>
            </w:r>
          </w:hyperlink>
        </w:p>
        <w:p w14:paraId="71D4A9CB" w14:textId="11F247E8"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39" w:history="1">
            <w:r w:rsidR="00151B8A" w:rsidRPr="00041CE4">
              <w:rPr>
                <w:rStyle w:val="Hyperlink"/>
                <w:noProof/>
              </w:rPr>
              <w:t>3.3.1.</w:t>
            </w:r>
            <w:r w:rsidR="00151B8A">
              <w:rPr>
                <w:rFonts w:asciiTheme="minorHAnsi" w:eastAsiaTheme="minorEastAsia" w:hAnsiTheme="minorHAnsi"/>
                <w:noProof/>
                <w:sz w:val="22"/>
                <w:lang w:val="en-NL" w:eastAsia="en-NL"/>
              </w:rPr>
              <w:tab/>
            </w:r>
            <w:r w:rsidR="00151B8A" w:rsidRPr="00041CE4">
              <w:rPr>
                <w:rStyle w:val="Hyperlink"/>
                <w:noProof/>
              </w:rPr>
              <w:t>Architectuur</w:t>
            </w:r>
            <w:r w:rsidR="00151B8A">
              <w:rPr>
                <w:noProof/>
                <w:webHidden/>
              </w:rPr>
              <w:tab/>
            </w:r>
            <w:r w:rsidR="00151B8A">
              <w:rPr>
                <w:noProof/>
                <w:webHidden/>
              </w:rPr>
              <w:fldChar w:fldCharType="begin"/>
            </w:r>
            <w:r w:rsidR="00151B8A">
              <w:rPr>
                <w:noProof/>
                <w:webHidden/>
              </w:rPr>
              <w:instrText xml:space="preserve"> PAGEREF _Toc536098039 \h </w:instrText>
            </w:r>
            <w:r w:rsidR="00151B8A">
              <w:rPr>
                <w:noProof/>
                <w:webHidden/>
              </w:rPr>
            </w:r>
            <w:r w:rsidR="00151B8A">
              <w:rPr>
                <w:noProof/>
                <w:webHidden/>
              </w:rPr>
              <w:fldChar w:fldCharType="separate"/>
            </w:r>
            <w:r w:rsidR="005A1CAF">
              <w:rPr>
                <w:noProof/>
                <w:webHidden/>
              </w:rPr>
              <w:t>13</w:t>
            </w:r>
            <w:r w:rsidR="00151B8A">
              <w:rPr>
                <w:noProof/>
                <w:webHidden/>
              </w:rPr>
              <w:fldChar w:fldCharType="end"/>
            </w:r>
          </w:hyperlink>
        </w:p>
        <w:p w14:paraId="0682BF6B" w14:textId="779128CE"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40" w:history="1">
            <w:r w:rsidR="00151B8A" w:rsidRPr="00041CE4">
              <w:rPr>
                <w:rStyle w:val="Hyperlink"/>
                <w:noProof/>
              </w:rPr>
              <w:t>3.3.2.</w:t>
            </w:r>
            <w:r w:rsidR="00151B8A">
              <w:rPr>
                <w:rFonts w:asciiTheme="minorHAnsi" w:eastAsiaTheme="minorEastAsia" w:hAnsiTheme="minorHAnsi"/>
                <w:noProof/>
                <w:sz w:val="22"/>
                <w:lang w:val="en-NL" w:eastAsia="en-NL"/>
              </w:rPr>
              <w:tab/>
            </w:r>
            <w:r w:rsidR="00151B8A" w:rsidRPr="00041CE4">
              <w:rPr>
                <w:rStyle w:val="Hyperlink"/>
                <w:noProof/>
              </w:rPr>
              <w:t>Samenhang en functie van onderdelen</w:t>
            </w:r>
            <w:r w:rsidR="00151B8A">
              <w:rPr>
                <w:noProof/>
                <w:webHidden/>
              </w:rPr>
              <w:tab/>
            </w:r>
            <w:r w:rsidR="00151B8A">
              <w:rPr>
                <w:noProof/>
                <w:webHidden/>
              </w:rPr>
              <w:fldChar w:fldCharType="begin"/>
            </w:r>
            <w:r w:rsidR="00151B8A">
              <w:rPr>
                <w:noProof/>
                <w:webHidden/>
              </w:rPr>
              <w:instrText xml:space="preserve"> PAGEREF _Toc536098040 \h </w:instrText>
            </w:r>
            <w:r w:rsidR="00151B8A">
              <w:rPr>
                <w:noProof/>
                <w:webHidden/>
              </w:rPr>
            </w:r>
            <w:r w:rsidR="00151B8A">
              <w:rPr>
                <w:noProof/>
                <w:webHidden/>
              </w:rPr>
              <w:fldChar w:fldCharType="separate"/>
            </w:r>
            <w:r w:rsidR="005A1CAF">
              <w:rPr>
                <w:noProof/>
                <w:webHidden/>
              </w:rPr>
              <w:t>14</w:t>
            </w:r>
            <w:r w:rsidR="00151B8A">
              <w:rPr>
                <w:noProof/>
                <w:webHidden/>
              </w:rPr>
              <w:fldChar w:fldCharType="end"/>
            </w:r>
          </w:hyperlink>
        </w:p>
        <w:p w14:paraId="60F62A49" w14:textId="621CCAFE"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41" w:history="1">
            <w:r w:rsidR="00151B8A" w:rsidRPr="00041CE4">
              <w:rPr>
                <w:rStyle w:val="Hyperlink"/>
                <w:noProof/>
              </w:rPr>
              <w:t>3.3.3.</w:t>
            </w:r>
            <w:r w:rsidR="00151B8A">
              <w:rPr>
                <w:rFonts w:asciiTheme="minorHAnsi" w:eastAsiaTheme="minorEastAsia" w:hAnsiTheme="minorHAnsi"/>
                <w:noProof/>
                <w:sz w:val="22"/>
                <w:lang w:val="en-NL" w:eastAsia="en-NL"/>
              </w:rPr>
              <w:tab/>
            </w:r>
            <w:r w:rsidR="00151B8A" w:rsidRPr="00041CE4">
              <w:rPr>
                <w:rStyle w:val="Hyperlink"/>
                <w:noProof/>
              </w:rPr>
              <w:t>Installatie</w:t>
            </w:r>
            <w:r w:rsidR="00151B8A">
              <w:rPr>
                <w:noProof/>
                <w:webHidden/>
              </w:rPr>
              <w:tab/>
            </w:r>
            <w:r w:rsidR="00151B8A">
              <w:rPr>
                <w:noProof/>
                <w:webHidden/>
              </w:rPr>
              <w:fldChar w:fldCharType="begin"/>
            </w:r>
            <w:r w:rsidR="00151B8A">
              <w:rPr>
                <w:noProof/>
                <w:webHidden/>
              </w:rPr>
              <w:instrText xml:space="preserve"> PAGEREF _Toc536098041 \h </w:instrText>
            </w:r>
            <w:r w:rsidR="00151B8A">
              <w:rPr>
                <w:noProof/>
                <w:webHidden/>
              </w:rPr>
            </w:r>
            <w:r w:rsidR="00151B8A">
              <w:rPr>
                <w:noProof/>
                <w:webHidden/>
              </w:rPr>
              <w:fldChar w:fldCharType="separate"/>
            </w:r>
            <w:r w:rsidR="005A1CAF">
              <w:rPr>
                <w:noProof/>
                <w:webHidden/>
              </w:rPr>
              <w:t>16</w:t>
            </w:r>
            <w:r w:rsidR="00151B8A">
              <w:rPr>
                <w:noProof/>
                <w:webHidden/>
              </w:rPr>
              <w:fldChar w:fldCharType="end"/>
            </w:r>
          </w:hyperlink>
        </w:p>
        <w:p w14:paraId="5EC1181F" w14:textId="0FEB2DF4"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42" w:history="1">
            <w:r w:rsidR="00151B8A" w:rsidRPr="00041CE4">
              <w:rPr>
                <w:rStyle w:val="Hyperlink"/>
                <w:noProof/>
              </w:rPr>
              <w:t>3.3.4.</w:t>
            </w:r>
            <w:r w:rsidR="00151B8A">
              <w:rPr>
                <w:rFonts w:asciiTheme="minorHAnsi" w:eastAsiaTheme="minorEastAsia" w:hAnsiTheme="minorHAnsi"/>
                <w:noProof/>
                <w:sz w:val="22"/>
                <w:lang w:val="en-NL" w:eastAsia="en-NL"/>
              </w:rPr>
              <w:tab/>
            </w:r>
            <w:r w:rsidR="00151B8A" w:rsidRPr="00041CE4">
              <w:rPr>
                <w:rStyle w:val="Hyperlink"/>
                <w:noProof/>
              </w:rPr>
              <w:t>Details</w:t>
            </w:r>
            <w:r w:rsidR="00151B8A">
              <w:rPr>
                <w:noProof/>
                <w:webHidden/>
              </w:rPr>
              <w:tab/>
            </w:r>
            <w:r w:rsidR="00151B8A">
              <w:rPr>
                <w:noProof/>
                <w:webHidden/>
              </w:rPr>
              <w:fldChar w:fldCharType="begin"/>
            </w:r>
            <w:r w:rsidR="00151B8A">
              <w:rPr>
                <w:noProof/>
                <w:webHidden/>
              </w:rPr>
              <w:instrText xml:space="preserve"> PAGEREF _Toc536098042 \h </w:instrText>
            </w:r>
            <w:r w:rsidR="00151B8A">
              <w:rPr>
                <w:noProof/>
                <w:webHidden/>
              </w:rPr>
            </w:r>
            <w:r w:rsidR="00151B8A">
              <w:rPr>
                <w:noProof/>
                <w:webHidden/>
              </w:rPr>
              <w:fldChar w:fldCharType="separate"/>
            </w:r>
            <w:r w:rsidR="005A1CAF">
              <w:rPr>
                <w:noProof/>
                <w:webHidden/>
              </w:rPr>
              <w:t>16</w:t>
            </w:r>
            <w:r w:rsidR="00151B8A">
              <w:rPr>
                <w:noProof/>
                <w:webHidden/>
              </w:rPr>
              <w:fldChar w:fldCharType="end"/>
            </w:r>
          </w:hyperlink>
        </w:p>
        <w:p w14:paraId="30C742CA" w14:textId="006CA860" w:rsidR="00151B8A" w:rsidRDefault="001D6EAA">
          <w:pPr>
            <w:pStyle w:val="Inhopg1"/>
            <w:rPr>
              <w:rFonts w:asciiTheme="minorHAnsi" w:eastAsiaTheme="minorEastAsia" w:hAnsiTheme="minorHAnsi"/>
              <w:b w:val="0"/>
              <w:noProof/>
              <w:sz w:val="22"/>
              <w:lang w:val="en-NL" w:eastAsia="en-NL"/>
            </w:rPr>
          </w:pPr>
          <w:hyperlink w:anchor="_Toc536098043" w:history="1">
            <w:r w:rsidR="00151B8A" w:rsidRPr="00041CE4">
              <w:rPr>
                <w:rStyle w:val="Hyperlink"/>
                <w:noProof/>
              </w:rPr>
              <w:t>4.</w:t>
            </w:r>
            <w:r w:rsidR="00151B8A">
              <w:rPr>
                <w:rFonts w:asciiTheme="minorHAnsi" w:eastAsiaTheme="minorEastAsia" w:hAnsiTheme="minorHAnsi"/>
                <w:b w:val="0"/>
                <w:noProof/>
                <w:sz w:val="22"/>
                <w:lang w:val="en-NL" w:eastAsia="en-NL"/>
              </w:rPr>
              <w:tab/>
            </w:r>
            <w:r w:rsidR="00151B8A" w:rsidRPr="00041CE4">
              <w:rPr>
                <w:rStyle w:val="Hyperlink"/>
                <w:noProof/>
              </w:rPr>
              <w:t>Usecases</w:t>
            </w:r>
            <w:r w:rsidR="00151B8A">
              <w:rPr>
                <w:noProof/>
                <w:webHidden/>
              </w:rPr>
              <w:tab/>
            </w:r>
            <w:r w:rsidR="00151B8A">
              <w:rPr>
                <w:noProof/>
                <w:webHidden/>
              </w:rPr>
              <w:fldChar w:fldCharType="begin"/>
            </w:r>
            <w:r w:rsidR="00151B8A">
              <w:rPr>
                <w:noProof/>
                <w:webHidden/>
              </w:rPr>
              <w:instrText xml:space="preserve"> PAGEREF _Toc536098043 \h </w:instrText>
            </w:r>
            <w:r w:rsidR="00151B8A">
              <w:rPr>
                <w:noProof/>
                <w:webHidden/>
              </w:rPr>
            </w:r>
            <w:r w:rsidR="00151B8A">
              <w:rPr>
                <w:noProof/>
                <w:webHidden/>
              </w:rPr>
              <w:fldChar w:fldCharType="separate"/>
            </w:r>
            <w:r w:rsidR="005A1CAF">
              <w:rPr>
                <w:noProof/>
                <w:webHidden/>
              </w:rPr>
              <w:t>22</w:t>
            </w:r>
            <w:r w:rsidR="00151B8A">
              <w:rPr>
                <w:noProof/>
                <w:webHidden/>
              </w:rPr>
              <w:fldChar w:fldCharType="end"/>
            </w:r>
          </w:hyperlink>
        </w:p>
        <w:p w14:paraId="675A1DF1" w14:textId="5CD56827" w:rsidR="00151B8A" w:rsidRDefault="001D6EAA">
          <w:pPr>
            <w:pStyle w:val="Inhopg2"/>
            <w:rPr>
              <w:rFonts w:asciiTheme="minorHAnsi" w:eastAsiaTheme="minorEastAsia" w:hAnsiTheme="minorHAnsi"/>
              <w:noProof/>
              <w:sz w:val="22"/>
              <w:lang w:val="en-NL" w:eastAsia="en-NL"/>
            </w:rPr>
          </w:pPr>
          <w:hyperlink w:anchor="_Toc536098044" w:history="1">
            <w:r w:rsidR="00151B8A" w:rsidRPr="00041CE4">
              <w:rPr>
                <w:rStyle w:val="Hyperlink"/>
                <w:noProof/>
              </w:rPr>
              <w:t>4.1.</w:t>
            </w:r>
            <w:r w:rsidR="00151B8A">
              <w:rPr>
                <w:rFonts w:asciiTheme="minorHAnsi" w:eastAsiaTheme="minorEastAsia" w:hAnsiTheme="minorHAnsi"/>
                <w:noProof/>
                <w:sz w:val="22"/>
                <w:lang w:val="en-NL" w:eastAsia="en-NL"/>
              </w:rPr>
              <w:tab/>
            </w:r>
            <w:r w:rsidR="00151B8A" w:rsidRPr="00041CE4">
              <w:rPr>
                <w:rStyle w:val="Hyperlink"/>
                <w:noProof/>
              </w:rPr>
              <w:t>Toevoegen van een nieuw project</w:t>
            </w:r>
            <w:r w:rsidR="00151B8A">
              <w:rPr>
                <w:noProof/>
                <w:webHidden/>
              </w:rPr>
              <w:tab/>
            </w:r>
            <w:r w:rsidR="00151B8A">
              <w:rPr>
                <w:noProof/>
                <w:webHidden/>
              </w:rPr>
              <w:fldChar w:fldCharType="begin"/>
            </w:r>
            <w:r w:rsidR="00151B8A">
              <w:rPr>
                <w:noProof/>
                <w:webHidden/>
              </w:rPr>
              <w:instrText xml:space="preserve"> PAGEREF _Toc536098044 \h </w:instrText>
            </w:r>
            <w:r w:rsidR="00151B8A">
              <w:rPr>
                <w:noProof/>
                <w:webHidden/>
              </w:rPr>
            </w:r>
            <w:r w:rsidR="00151B8A">
              <w:rPr>
                <w:noProof/>
                <w:webHidden/>
              </w:rPr>
              <w:fldChar w:fldCharType="separate"/>
            </w:r>
            <w:r w:rsidR="005A1CAF">
              <w:rPr>
                <w:noProof/>
                <w:webHidden/>
              </w:rPr>
              <w:t>22</w:t>
            </w:r>
            <w:r w:rsidR="00151B8A">
              <w:rPr>
                <w:noProof/>
                <w:webHidden/>
              </w:rPr>
              <w:fldChar w:fldCharType="end"/>
            </w:r>
          </w:hyperlink>
        </w:p>
        <w:p w14:paraId="073B893C" w14:textId="44C2008C" w:rsidR="00151B8A" w:rsidRDefault="001D6EAA">
          <w:pPr>
            <w:pStyle w:val="Inhopg2"/>
            <w:rPr>
              <w:rFonts w:asciiTheme="minorHAnsi" w:eastAsiaTheme="minorEastAsia" w:hAnsiTheme="minorHAnsi"/>
              <w:noProof/>
              <w:sz w:val="22"/>
              <w:lang w:val="en-NL" w:eastAsia="en-NL"/>
            </w:rPr>
          </w:pPr>
          <w:hyperlink w:anchor="_Toc536098045" w:history="1">
            <w:r w:rsidR="00151B8A" w:rsidRPr="00041CE4">
              <w:rPr>
                <w:rStyle w:val="Hyperlink"/>
                <w:noProof/>
              </w:rPr>
              <w:t>4.2.</w:t>
            </w:r>
            <w:r w:rsidR="00151B8A">
              <w:rPr>
                <w:rFonts w:asciiTheme="minorHAnsi" w:eastAsiaTheme="minorEastAsia" w:hAnsiTheme="minorHAnsi"/>
                <w:noProof/>
                <w:sz w:val="22"/>
                <w:lang w:val="en-NL" w:eastAsia="en-NL"/>
              </w:rPr>
              <w:tab/>
            </w:r>
            <w:r w:rsidR="00151B8A" w:rsidRPr="00041CE4">
              <w:rPr>
                <w:rStyle w:val="Hyperlink"/>
                <w:noProof/>
              </w:rPr>
              <w:t>Eisen aan een testscript</w:t>
            </w:r>
            <w:r w:rsidR="00151B8A">
              <w:rPr>
                <w:noProof/>
                <w:webHidden/>
              </w:rPr>
              <w:tab/>
            </w:r>
            <w:r w:rsidR="00151B8A">
              <w:rPr>
                <w:noProof/>
                <w:webHidden/>
              </w:rPr>
              <w:fldChar w:fldCharType="begin"/>
            </w:r>
            <w:r w:rsidR="00151B8A">
              <w:rPr>
                <w:noProof/>
                <w:webHidden/>
              </w:rPr>
              <w:instrText xml:space="preserve"> PAGEREF _Toc536098045 \h </w:instrText>
            </w:r>
            <w:r w:rsidR="00151B8A">
              <w:rPr>
                <w:noProof/>
                <w:webHidden/>
              </w:rPr>
            </w:r>
            <w:r w:rsidR="00151B8A">
              <w:rPr>
                <w:noProof/>
                <w:webHidden/>
              </w:rPr>
              <w:fldChar w:fldCharType="separate"/>
            </w:r>
            <w:r w:rsidR="005A1CAF">
              <w:rPr>
                <w:noProof/>
                <w:webHidden/>
              </w:rPr>
              <w:t>22</w:t>
            </w:r>
            <w:r w:rsidR="00151B8A">
              <w:rPr>
                <w:noProof/>
                <w:webHidden/>
              </w:rPr>
              <w:fldChar w:fldCharType="end"/>
            </w:r>
          </w:hyperlink>
        </w:p>
        <w:p w14:paraId="120C7EBE" w14:textId="33A02FAB"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46" w:history="1">
            <w:r w:rsidR="00151B8A" w:rsidRPr="00041CE4">
              <w:rPr>
                <w:rStyle w:val="Hyperlink"/>
                <w:noProof/>
              </w:rPr>
              <w:t>4.2.1.</w:t>
            </w:r>
            <w:r w:rsidR="00151B8A">
              <w:rPr>
                <w:rFonts w:asciiTheme="minorHAnsi" w:eastAsiaTheme="minorEastAsia" w:hAnsiTheme="minorHAnsi"/>
                <w:noProof/>
                <w:sz w:val="22"/>
                <w:lang w:val="en-NL" w:eastAsia="en-NL"/>
              </w:rPr>
              <w:tab/>
            </w:r>
            <w:r w:rsidR="00151B8A" w:rsidRPr="00041CE4">
              <w:rPr>
                <w:rStyle w:val="Hyperlink"/>
                <w:noProof/>
              </w:rPr>
              <w:t>Technologie: JMeter of Silkperformer</w:t>
            </w:r>
            <w:r w:rsidR="00151B8A">
              <w:rPr>
                <w:noProof/>
                <w:webHidden/>
              </w:rPr>
              <w:tab/>
            </w:r>
            <w:r w:rsidR="00151B8A">
              <w:rPr>
                <w:noProof/>
                <w:webHidden/>
              </w:rPr>
              <w:fldChar w:fldCharType="begin"/>
            </w:r>
            <w:r w:rsidR="00151B8A">
              <w:rPr>
                <w:noProof/>
                <w:webHidden/>
              </w:rPr>
              <w:instrText xml:space="preserve"> PAGEREF _Toc536098046 \h </w:instrText>
            </w:r>
            <w:r w:rsidR="00151B8A">
              <w:rPr>
                <w:noProof/>
                <w:webHidden/>
              </w:rPr>
            </w:r>
            <w:r w:rsidR="00151B8A">
              <w:rPr>
                <w:noProof/>
                <w:webHidden/>
              </w:rPr>
              <w:fldChar w:fldCharType="separate"/>
            </w:r>
            <w:r w:rsidR="005A1CAF">
              <w:rPr>
                <w:noProof/>
                <w:webHidden/>
              </w:rPr>
              <w:t>22</w:t>
            </w:r>
            <w:r w:rsidR="00151B8A">
              <w:rPr>
                <w:noProof/>
                <w:webHidden/>
              </w:rPr>
              <w:fldChar w:fldCharType="end"/>
            </w:r>
          </w:hyperlink>
        </w:p>
        <w:p w14:paraId="0466FE7E" w14:textId="075510AD"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47" w:history="1">
            <w:r w:rsidR="00151B8A" w:rsidRPr="00041CE4">
              <w:rPr>
                <w:rStyle w:val="Hyperlink"/>
                <w:noProof/>
              </w:rPr>
              <w:t>4.2.2.</w:t>
            </w:r>
            <w:r w:rsidR="00151B8A">
              <w:rPr>
                <w:rFonts w:asciiTheme="minorHAnsi" w:eastAsiaTheme="minorEastAsia" w:hAnsiTheme="minorHAnsi"/>
                <w:noProof/>
                <w:sz w:val="22"/>
                <w:lang w:val="en-NL" w:eastAsia="en-NL"/>
              </w:rPr>
              <w:tab/>
            </w:r>
            <w:r w:rsidR="00151B8A" w:rsidRPr="00041CE4">
              <w:rPr>
                <w:rStyle w:val="Hyperlink"/>
                <w:noProof/>
              </w:rPr>
              <w:t>Gebruik van loadgeneratoren</w:t>
            </w:r>
            <w:r w:rsidR="00151B8A">
              <w:rPr>
                <w:noProof/>
                <w:webHidden/>
              </w:rPr>
              <w:tab/>
            </w:r>
            <w:r w:rsidR="00151B8A">
              <w:rPr>
                <w:noProof/>
                <w:webHidden/>
              </w:rPr>
              <w:fldChar w:fldCharType="begin"/>
            </w:r>
            <w:r w:rsidR="00151B8A">
              <w:rPr>
                <w:noProof/>
                <w:webHidden/>
              </w:rPr>
              <w:instrText xml:space="preserve"> PAGEREF _Toc536098047 \h </w:instrText>
            </w:r>
            <w:r w:rsidR="00151B8A">
              <w:rPr>
                <w:noProof/>
                <w:webHidden/>
              </w:rPr>
            </w:r>
            <w:r w:rsidR="00151B8A">
              <w:rPr>
                <w:noProof/>
                <w:webHidden/>
              </w:rPr>
              <w:fldChar w:fldCharType="separate"/>
            </w:r>
            <w:r w:rsidR="005A1CAF">
              <w:rPr>
                <w:noProof/>
                <w:webHidden/>
              </w:rPr>
              <w:t>22</w:t>
            </w:r>
            <w:r w:rsidR="00151B8A">
              <w:rPr>
                <w:noProof/>
                <w:webHidden/>
              </w:rPr>
              <w:fldChar w:fldCharType="end"/>
            </w:r>
          </w:hyperlink>
        </w:p>
        <w:p w14:paraId="7E3DD57A" w14:textId="33E80167" w:rsidR="00151B8A" w:rsidRDefault="001D6EAA">
          <w:pPr>
            <w:pStyle w:val="Inhopg3"/>
            <w:tabs>
              <w:tab w:val="right" w:leader="dot" w:pos="9062"/>
            </w:tabs>
            <w:rPr>
              <w:rFonts w:asciiTheme="minorHAnsi" w:eastAsiaTheme="minorEastAsia" w:hAnsiTheme="minorHAnsi"/>
              <w:noProof/>
              <w:sz w:val="22"/>
              <w:lang w:val="en-NL" w:eastAsia="en-NL"/>
            </w:rPr>
          </w:pPr>
          <w:hyperlink w:anchor="_Toc536098048" w:history="1">
            <w:r w:rsidR="00151B8A" w:rsidRPr="00041CE4">
              <w:rPr>
                <w:rStyle w:val="Hyperlink"/>
                <w:noProof/>
              </w:rPr>
              <w:t>4.2.3.</w:t>
            </w:r>
            <w:r w:rsidR="00151B8A">
              <w:rPr>
                <w:rFonts w:asciiTheme="minorHAnsi" w:eastAsiaTheme="minorEastAsia" w:hAnsiTheme="minorHAnsi"/>
                <w:noProof/>
                <w:sz w:val="22"/>
                <w:lang w:val="en-NL" w:eastAsia="en-NL"/>
              </w:rPr>
              <w:tab/>
            </w:r>
            <w:r w:rsidR="00151B8A" w:rsidRPr="00041CE4">
              <w:rPr>
                <w:rStyle w:val="Hyperlink"/>
                <w:noProof/>
              </w:rPr>
              <w:t>Configuratie van workload</w:t>
            </w:r>
            <w:r w:rsidR="00151B8A">
              <w:rPr>
                <w:noProof/>
                <w:webHidden/>
              </w:rPr>
              <w:tab/>
            </w:r>
            <w:r w:rsidR="00151B8A">
              <w:rPr>
                <w:noProof/>
                <w:webHidden/>
              </w:rPr>
              <w:fldChar w:fldCharType="begin"/>
            </w:r>
            <w:r w:rsidR="00151B8A">
              <w:rPr>
                <w:noProof/>
                <w:webHidden/>
              </w:rPr>
              <w:instrText xml:space="preserve"> PAGEREF _Toc536098048 \h </w:instrText>
            </w:r>
            <w:r w:rsidR="00151B8A">
              <w:rPr>
                <w:noProof/>
                <w:webHidden/>
              </w:rPr>
            </w:r>
            <w:r w:rsidR="00151B8A">
              <w:rPr>
                <w:noProof/>
                <w:webHidden/>
              </w:rPr>
              <w:fldChar w:fldCharType="separate"/>
            </w:r>
            <w:r w:rsidR="005A1CAF">
              <w:rPr>
                <w:noProof/>
                <w:webHidden/>
              </w:rPr>
              <w:t>22</w:t>
            </w:r>
            <w:r w:rsidR="00151B8A">
              <w:rPr>
                <w:noProof/>
                <w:webHidden/>
              </w:rPr>
              <w:fldChar w:fldCharType="end"/>
            </w:r>
          </w:hyperlink>
        </w:p>
        <w:p w14:paraId="2533A1E2" w14:textId="6C560EF8" w:rsidR="00151B8A" w:rsidRDefault="001D6EAA">
          <w:pPr>
            <w:pStyle w:val="Inhopg2"/>
            <w:rPr>
              <w:rFonts w:asciiTheme="minorHAnsi" w:eastAsiaTheme="minorEastAsia" w:hAnsiTheme="minorHAnsi"/>
              <w:noProof/>
              <w:sz w:val="22"/>
              <w:lang w:val="en-NL" w:eastAsia="en-NL"/>
            </w:rPr>
          </w:pPr>
          <w:hyperlink w:anchor="_Toc536098049" w:history="1">
            <w:r w:rsidR="00151B8A" w:rsidRPr="00041CE4">
              <w:rPr>
                <w:rStyle w:val="Hyperlink"/>
                <w:noProof/>
              </w:rPr>
              <w:t>4.3.</w:t>
            </w:r>
            <w:r w:rsidR="00151B8A">
              <w:rPr>
                <w:rFonts w:asciiTheme="minorHAnsi" w:eastAsiaTheme="minorEastAsia" w:hAnsiTheme="minorHAnsi"/>
                <w:noProof/>
                <w:sz w:val="22"/>
                <w:lang w:val="en-NL" w:eastAsia="en-NL"/>
              </w:rPr>
              <w:tab/>
            </w:r>
            <w:r w:rsidR="00151B8A" w:rsidRPr="00041CE4">
              <w:rPr>
                <w:rStyle w:val="Hyperlink"/>
                <w:noProof/>
              </w:rPr>
              <w:t>Toevoegen, wijzigen of wijzigen van een transactienaam</w:t>
            </w:r>
            <w:r w:rsidR="00151B8A">
              <w:rPr>
                <w:noProof/>
                <w:webHidden/>
              </w:rPr>
              <w:tab/>
            </w:r>
            <w:r w:rsidR="00151B8A">
              <w:rPr>
                <w:noProof/>
                <w:webHidden/>
              </w:rPr>
              <w:fldChar w:fldCharType="begin"/>
            </w:r>
            <w:r w:rsidR="00151B8A">
              <w:rPr>
                <w:noProof/>
                <w:webHidden/>
              </w:rPr>
              <w:instrText xml:space="preserve"> PAGEREF _Toc536098049 \h </w:instrText>
            </w:r>
            <w:r w:rsidR="00151B8A">
              <w:rPr>
                <w:noProof/>
                <w:webHidden/>
              </w:rPr>
            </w:r>
            <w:r w:rsidR="00151B8A">
              <w:rPr>
                <w:noProof/>
                <w:webHidden/>
              </w:rPr>
              <w:fldChar w:fldCharType="separate"/>
            </w:r>
            <w:r w:rsidR="005A1CAF">
              <w:rPr>
                <w:noProof/>
                <w:webHidden/>
              </w:rPr>
              <w:t>23</w:t>
            </w:r>
            <w:r w:rsidR="00151B8A">
              <w:rPr>
                <w:noProof/>
                <w:webHidden/>
              </w:rPr>
              <w:fldChar w:fldCharType="end"/>
            </w:r>
          </w:hyperlink>
        </w:p>
        <w:p w14:paraId="48D6189E" w14:textId="784F171C" w:rsidR="00151B8A" w:rsidRDefault="001D6EAA">
          <w:pPr>
            <w:pStyle w:val="Inhopg2"/>
            <w:rPr>
              <w:rFonts w:asciiTheme="minorHAnsi" w:eastAsiaTheme="minorEastAsia" w:hAnsiTheme="minorHAnsi"/>
              <w:noProof/>
              <w:sz w:val="22"/>
              <w:lang w:val="en-NL" w:eastAsia="en-NL"/>
            </w:rPr>
          </w:pPr>
          <w:hyperlink w:anchor="_Toc536098050" w:history="1">
            <w:r w:rsidR="00151B8A" w:rsidRPr="00041CE4">
              <w:rPr>
                <w:rStyle w:val="Hyperlink"/>
                <w:noProof/>
              </w:rPr>
              <w:t>4.4.</w:t>
            </w:r>
            <w:r w:rsidR="00151B8A">
              <w:rPr>
                <w:rFonts w:asciiTheme="minorHAnsi" w:eastAsiaTheme="minorEastAsia" w:hAnsiTheme="minorHAnsi"/>
                <w:noProof/>
                <w:sz w:val="22"/>
                <w:lang w:val="en-NL" w:eastAsia="en-NL"/>
              </w:rPr>
              <w:tab/>
            </w:r>
            <w:r w:rsidR="00151B8A" w:rsidRPr="00041CE4">
              <w:rPr>
                <w:rStyle w:val="Hyperlink"/>
                <w:noProof/>
              </w:rPr>
              <w:t>Toevoegen of wijzigen van thresholds</w:t>
            </w:r>
            <w:r w:rsidR="00151B8A">
              <w:rPr>
                <w:noProof/>
                <w:webHidden/>
              </w:rPr>
              <w:tab/>
            </w:r>
            <w:r w:rsidR="00151B8A">
              <w:rPr>
                <w:noProof/>
                <w:webHidden/>
              </w:rPr>
              <w:fldChar w:fldCharType="begin"/>
            </w:r>
            <w:r w:rsidR="00151B8A">
              <w:rPr>
                <w:noProof/>
                <w:webHidden/>
              </w:rPr>
              <w:instrText xml:space="preserve"> PAGEREF _Toc536098050 \h </w:instrText>
            </w:r>
            <w:r w:rsidR="00151B8A">
              <w:rPr>
                <w:noProof/>
                <w:webHidden/>
              </w:rPr>
            </w:r>
            <w:r w:rsidR="00151B8A">
              <w:rPr>
                <w:noProof/>
                <w:webHidden/>
              </w:rPr>
              <w:fldChar w:fldCharType="separate"/>
            </w:r>
            <w:r w:rsidR="005A1CAF">
              <w:rPr>
                <w:noProof/>
                <w:webHidden/>
              </w:rPr>
              <w:t>24</w:t>
            </w:r>
            <w:r w:rsidR="00151B8A">
              <w:rPr>
                <w:noProof/>
                <w:webHidden/>
              </w:rPr>
              <w:fldChar w:fldCharType="end"/>
            </w:r>
          </w:hyperlink>
        </w:p>
        <w:p w14:paraId="587B441B" w14:textId="7F679E60" w:rsidR="00151B8A" w:rsidRDefault="001D6EAA">
          <w:pPr>
            <w:pStyle w:val="Inhopg2"/>
            <w:rPr>
              <w:rFonts w:asciiTheme="minorHAnsi" w:eastAsiaTheme="minorEastAsia" w:hAnsiTheme="minorHAnsi"/>
              <w:noProof/>
              <w:sz w:val="22"/>
              <w:lang w:val="en-NL" w:eastAsia="en-NL"/>
            </w:rPr>
          </w:pPr>
          <w:hyperlink w:anchor="_Toc536098051" w:history="1">
            <w:r w:rsidR="00151B8A" w:rsidRPr="00041CE4">
              <w:rPr>
                <w:rStyle w:val="Hyperlink"/>
                <w:noProof/>
              </w:rPr>
              <w:t>4.5.</w:t>
            </w:r>
            <w:r w:rsidR="00151B8A">
              <w:rPr>
                <w:rFonts w:asciiTheme="minorHAnsi" w:eastAsiaTheme="minorEastAsia" w:hAnsiTheme="minorHAnsi"/>
                <w:noProof/>
                <w:sz w:val="22"/>
                <w:lang w:val="en-NL" w:eastAsia="en-NL"/>
              </w:rPr>
              <w:tab/>
            </w:r>
            <w:r w:rsidR="00151B8A" w:rsidRPr="00041CE4">
              <w:rPr>
                <w:rStyle w:val="Hyperlink"/>
                <w:noProof/>
              </w:rPr>
              <w:t>Disable/enable van een testrun</w:t>
            </w:r>
            <w:r w:rsidR="00151B8A">
              <w:rPr>
                <w:noProof/>
                <w:webHidden/>
              </w:rPr>
              <w:tab/>
            </w:r>
            <w:r w:rsidR="00151B8A">
              <w:rPr>
                <w:noProof/>
                <w:webHidden/>
              </w:rPr>
              <w:fldChar w:fldCharType="begin"/>
            </w:r>
            <w:r w:rsidR="00151B8A">
              <w:rPr>
                <w:noProof/>
                <w:webHidden/>
              </w:rPr>
              <w:instrText xml:space="preserve"> PAGEREF _Toc536098051 \h </w:instrText>
            </w:r>
            <w:r w:rsidR="00151B8A">
              <w:rPr>
                <w:noProof/>
                <w:webHidden/>
              </w:rPr>
            </w:r>
            <w:r w:rsidR="00151B8A">
              <w:rPr>
                <w:noProof/>
                <w:webHidden/>
              </w:rPr>
              <w:fldChar w:fldCharType="separate"/>
            </w:r>
            <w:r w:rsidR="005A1CAF">
              <w:rPr>
                <w:noProof/>
                <w:webHidden/>
              </w:rPr>
              <w:t>25</w:t>
            </w:r>
            <w:r w:rsidR="00151B8A">
              <w:rPr>
                <w:noProof/>
                <w:webHidden/>
              </w:rPr>
              <w:fldChar w:fldCharType="end"/>
            </w:r>
          </w:hyperlink>
        </w:p>
        <w:p w14:paraId="0BF0B06E" w14:textId="6FE9683F" w:rsidR="00151B8A" w:rsidRDefault="001D6EAA">
          <w:pPr>
            <w:pStyle w:val="Inhopg2"/>
            <w:rPr>
              <w:rFonts w:asciiTheme="minorHAnsi" w:eastAsiaTheme="minorEastAsia" w:hAnsiTheme="minorHAnsi"/>
              <w:noProof/>
              <w:sz w:val="22"/>
              <w:lang w:val="en-NL" w:eastAsia="en-NL"/>
            </w:rPr>
          </w:pPr>
          <w:hyperlink w:anchor="_Toc536098052" w:history="1">
            <w:r w:rsidR="00151B8A" w:rsidRPr="00041CE4">
              <w:rPr>
                <w:rStyle w:val="Hyperlink"/>
                <w:noProof/>
              </w:rPr>
              <w:t>4.6.</w:t>
            </w:r>
            <w:r w:rsidR="00151B8A">
              <w:rPr>
                <w:rFonts w:asciiTheme="minorHAnsi" w:eastAsiaTheme="minorEastAsia" w:hAnsiTheme="minorHAnsi"/>
                <w:noProof/>
                <w:sz w:val="22"/>
                <w:lang w:val="en-NL" w:eastAsia="en-NL"/>
              </w:rPr>
              <w:tab/>
            </w:r>
            <w:r w:rsidR="00151B8A" w:rsidRPr="00041CE4">
              <w:rPr>
                <w:rStyle w:val="Hyperlink"/>
                <w:noProof/>
              </w:rPr>
              <w:t>Toevoegen/verwijderen van een testrun</w:t>
            </w:r>
            <w:r w:rsidR="00151B8A">
              <w:rPr>
                <w:noProof/>
                <w:webHidden/>
              </w:rPr>
              <w:tab/>
            </w:r>
            <w:r w:rsidR="00151B8A">
              <w:rPr>
                <w:noProof/>
                <w:webHidden/>
              </w:rPr>
              <w:fldChar w:fldCharType="begin"/>
            </w:r>
            <w:r w:rsidR="00151B8A">
              <w:rPr>
                <w:noProof/>
                <w:webHidden/>
              </w:rPr>
              <w:instrText xml:space="preserve"> PAGEREF _Toc536098052 \h </w:instrText>
            </w:r>
            <w:r w:rsidR="00151B8A">
              <w:rPr>
                <w:noProof/>
                <w:webHidden/>
              </w:rPr>
            </w:r>
            <w:r w:rsidR="00151B8A">
              <w:rPr>
                <w:noProof/>
                <w:webHidden/>
              </w:rPr>
              <w:fldChar w:fldCharType="separate"/>
            </w:r>
            <w:r w:rsidR="005A1CAF">
              <w:rPr>
                <w:noProof/>
                <w:webHidden/>
              </w:rPr>
              <w:t>25</w:t>
            </w:r>
            <w:r w:rsidR="00151B8A">
              <w:rPr>
                <w:noProof/>
                <w:webHidden/>
              </w:rPr>
              <w:fldChar w:fldCharType="end"/>
            </w:r>
          </w:hyperlink>
        </w:p>
        <w:p w14:paraId="2BAD1FAA" w14:textId="0E36229F" w:rsidR="00151B8A" w:rsidRDefault="001D6EAA">
          <w:pPr>
            <w:pStyle w:val="Inhopg2"/>
            <w:rPr>
              <w:rFonts w:asciiTheme="minorHAnsi" w:eastAsiaTheme="minorEastAsia" w:hAnsiTheme="minorHAnsi"/>
              <w:noProof/>
              <w:sz w:val="22"/>
              <w:lang w:val="en-NL" w:eastAsia="en-NL"/>
            </w:rPr>
          </w:pPr>
          <w:hyperlink w:anchor="_Toc536098053" w:history="1">
            <w:r w:rsidR="00151B8A" w:rsidRPr="00041CE4">
              <w:rPr>
                <w:rStyle w:val="Hyperlink"/>
                <w:noProof/>
              </w:rPr>
              <w:t>4.7.</w:t>
            </w:r>
            <w:r w:rsidR="00151B8A">
              <w:rPr>
                <w:rFonts w:asciiTheme="minorHAnsi" w:eastAsiaTheme="minorEastAsia" w:hAnsiTheme="minorHAnsi"/>
                <w:noProof/>
                <w:sz w:val="22"/>
                <w:lang w:val="en-NL" w:eastAsia="en-NL"/>
              </w:rPr>
              <w:tab/>
            </w:r>
            <w:r w:rsidR="00151B8A" w:rsidRPr="00041CE4">
              <w:rPr>
                <w:rStyle w:val="Hyperlink"/>
                <w:noProof/>
              </w:rPr>
              <w:t>Toevoegen/verwijderen van een project</w:t>
            </w:r>
            <w:r w:rsidR="00151B8A">
              <w:rPr>
                <w:noProof/>
                <w:webHidden/>
              </w:rPr>
              <w:tab/>
            </w:r>
            <w:r w:rsidR="00151B8A">
              <w:rPr>
                <w:noProof/>
                <w:webHidden/>
              </w:rPr>
              <w:fldChar w:fldCharType="begin"/>
            </w:r>
            <w:r w:rsidR="00151B8A">
              <w:rPr>
                <w:noProof/>
                <w:webHidden/>
              </w:rPr>
              <w:instrText xml:space="preserve"> PAGEREF _Toc536098053 \h </w:instrText>
            </w:r>
            <w:r w:rsidR="00151B8A">
              <w:rPr>
                <w:noProof/>
                <w:webHidden/>
              </w:rPr>
            </w:r>
            <w:r w:rsidR="00151B8A">
              <w:rPr>
                <w:noProof/>
                <w:webHidden/>
              </w:rPr>
              <w:fldChar w:fldCharType="separate"/>
            </w:r>
            <w:r w:rsidR="005A1CAF">
              <w:rPr>
                <w:noProof/>
                <w:webHidden/>
              </w:rPr>
              <w:t>26</w:t>
            </w:r>
            <w:r w:rsidR="00151B8A">
              <w:rPr>
                <w:noProof/>
                <w:webHidden/>
              </w:rPr>
              <w:fldChar w:fldCharType="end"/>
            </w:r>
          </w:hyperlink>
        </w:p>
        <w:p w14:paraId="2BA47CF9" w14:textId="621C4607" w:rsidR="00151B8A" w:rsidRDefault="001D6EAA">
          <w:pPr>
            <w:pStyle w:val="Inhopg2"/>
            <w:rPr>
              <w:rFonts w:asciiTheme="minorHAnsi" w:eastAsiaTheme="minorEastAsia" w:hAnsiTheme="minorHAnsi"/>
              <w:noProof/>
              <w:sz w:val="22"/>
              <w:lang w:val="en-NL" w:eastAsia="en-NL"/>
            </w:rPr>
          </w:pPr>
          <w:hyperlink w:anchor="_Toc536098054" w:history="1">
            <w:r w:rsidR="00151B8A" w:rsidRPr="00041CE4">
              <w:rPr>
                <w:rStyle w:val="Hyperlink"/>
                <w:noProof/>
              </w:rPr>
              <w:t>4.8.</w:t>
            </w:r>
            <w:r w:rsidR="00151B8A">
              <w:rPr>
                <w:rFonts w:asciiTheme="minorHAnsi" w:eastAsiaTheme="minorEastAsia" w:hAnsiTheme="minorHAnsi"/>
                <w:noProof/>
                <w:sz w:val="22"/>
                <w:lang w:val="en-NL" w:eastAsia="en-NL"/>
              </w:rPr>
              <w:tab/>
            </w:r>
            <w:r w:rsidR="00151B8A" w:rsidRPr="00041CE4">
              <w:rPr>
                <w:rStyle w:val="Hyperlink"/>
                <w:noProof/>
              </w:rPr>
              <w:t>Wijzigen van rapporttemplate bronlocatie</w:t>
            </w:r>
            <w:r w:rsidR="00151B8A">
              <w:rPr>
                <w:noProof/>
                <w:webHidden/>
              </w:rPr>
              <w:tab/>
            </w:r>
            <w:r w:rsidR="00151B8A">
              <w:rPr>
                <w:noProof/>
                <w:webHidden/>
              </w:rPr>
              <w:fldChar w:fldCharType="begin"/>
            </w:r>
            <w:r w:rsidR="00151B8A">
              <w:rPr>
                <w:noProof/>
                <w:webHidden/>
              </w:rPr>
              <w:instrText xml:space="preserve"> PAGEREF _Toc536098054 \h </w:instrText>
            </w:r>
            <w:r w:rsidR="00151B8A">
              <w:rPr>
                <w:noProof/>
                <w:webHidden/>
              </w:rPr>
            </w:r>
            <w:r w:rsidR="00151B8A">
              <w:rPr>
                <w:noProof/>
                <w:webHidden/>
              </w:rPr>
              <w:fldChar w:fldCharType="separate"/>
            </w:r>
            <w:r w:rsidR="005A1CAF">
              <w:rPr>
                <w:noProof/>
                <w:webHidden/>
              </w:rPr>
              <w:t>26</w:t>
            </w:r>
            <w:r w:rsidR="00151B8A">
              <w:rPr>
                <w:noProof/>
                <w:webHidden/>
              </w:rPr>
              <w:fldChar w:fldCharType="end"/>
            </w:r>
          </w:hyperlink>
        </w:p>
        <w:p w14:paraId="605B297B" w14:textId="23354DDE" w:rsidR="00151B8A" w:rsidRDefault="001D6EAA">
          <w:pPr>
            <w:pStyle w:val="Inhopg2"/>
            <w:rPr>
              <w:rFonts w:asciiTheme="minorHAnsi" w:eastAsiaTheme="minorEastAsia" w:hAnsiTheme="minorHAnsi"/>
              <w:noProof/>
              <w:sz w:val="22"/>
              <w:lang w:val="en-NL" w:eastAsia="en-NL"/>
            </w:rPr>
          </w:pPr>
          <w:hyperlink w:anchor="_Toc536098055" w:history="1">
            <w:r w:rsidR="00151B8A" w:rsidRPr="00041CE4">
              <w:rPr>
                <w:rStyle w:val="Hyperlink"/>
                <w:noProof/>
              </w:rPr>
              <w:t>4.9.</w:t>
            </w:r>
            <w:r w:rsidR="00151B8A">
              <w:rPr>
                <w:rFonts w:asciiTheme="minorHAnsi" w:eastAsiaTheme="minorEastAsia" w:hAnsiTheme="minorHAnsi"/>
                <w:noProof/>
                <w:sz w:val="22"/>
                <w:lang w:val="en-NL" w:eastAsia="en-NL"/>
              </w:rPr>
              <w:tab/>
            </w:r>
            <w:r w:rsidR="00151B8A" w:rsidRPr="00041CE4">
              <w:rPr>
                <w:rStyle w:val="Hyperlink"/>
                <w:noProof/>
              </w:rPr>
              <w:t>Wijzigen van rapport doellocatie</w:t>
            </w:r>
            <w:r w:rsidR="00151B8A">
              <w:rPr>
                <w:noProof/>
                <w:webHidden/>
              </w:rPr>
              <w:tab/>
            </w:r>
            <w:r w:rsidR="00151B8A">
              <w:rPr>
                <w:noProof/>
                <w:webHidden/>
              </w:rPr>
              <w:fldChar w:fldCharType="begin"/>
            </w:r>
            <w:r w:rsidR="00151B8A">
              <w:rPr>
                <w:noProof/>
                <w:webHidden/>
              </w:rPr>
              <w:instrText xml:space="preserve"> PAGEREF _Toc536098055 \h </w:instrText>
            </w:r>
            <w:r w:rsidR="00151B8A">
              <w:rPr>
                <w:noProof/>
                <w:webHidden/>
              </w:rPr>
            </w:r>
            <w:r w:rsidR="00151B8A">
              <w:rPr>
                <w:noProof/>
                <w:webHidden/>
              </w:rPr>
              <w:fldChar w:fldCharType="separate"/>
            </w:r>
            <w:r w:rsidR="005A1CAF">
              <w:rPr>
                <w:noProof/>
                <w:webHidden/>
              </w:rPr>
              <w:t>26</w:t>
            </w:r>
            <w:r w:rsidR="00151B8A">
              <w:rPr>
                <w:noProof/>
                <w:webHidden/>
              </w:rPr>
              <w:fldChar w:fldCharType="end"/>
            </w:r>
          </w:hyperlink>
        </w:p>
        <w:p w14:paraId="24534966" w14:textId="426C0616" w:rsidR="00151B8A" w:rsidRDefault="001D6EAA">
          <w:pPr>
            <w:pStyle w:val="Inhopg2"/>
            <w:rPr>
              <w:rFonts w:asciiTheme="minorHAnsi" w:eastAsiaTheme="minorEastAsia" w:hAnsiTheme="minorHAnsi"/>
              <w:noProof/>
              <w:sz w:val="22"/>
              <w:lang w:val="en-NL" w:eastAsia="en-NL"/>
            </w:rPr>
          </w:pPr>
          <w:hyperlink w:anchor="_Toc536098056" w:history="1">
            <w:r w:rsidR="00151B8A" w:rsidRPr="00041CE4">
              <w:rPr>
                <w:rStyle w:val="Hyperlink"/>
                <w:noProof/>
              </w:rPr>
              <w:t>4.10.</w:t>
            </w:r>
            <w:r w:rsidR="00151B8A">
              <w:rPr>
                <w:rFonts w:asciiTheme="minorHAnsi" w:eastAsiaTheme="minorEastAsia" w:hAnsiTheme="minorHAnsi"/>
                <w:noProof/>
                <w:sz w:val="22"/>
                <w:lang w:val="en-NL" w:eastAsia="en-NL"/>
              </w:rPr>
              <w:tab/>
            </w:r>
            <w:r w:rsidR="00151B8A" w:rsidRPr="00041CE4">
              <w:rPr>
                <w:rStyle w:val="Hyperlink"/>
                <w:noProof/>
              </w:rPr>
              <w:t>Wijzigen van testresultaat (loadgenerator logs) bronlocatie</w:t>
            </w:r>
            <w:r w:rsidR="00151B8A">
              <w:rPr>
                <w:noProof/>
                <w:webHidden/>
              </w:rPr>
              <w:tab/>
            </w:r>
            <w:r w:rsidR="00151B8A">
              <w:rPr>
                <w:noProof/>
                <w:webHidden/>
              </w:rPr>
              <w:fldChar w:fldCharType="begin"/>
            </w:r>
            <w:r w:rsidR="00151B8A">
              <w:rPr>
                <w:noProof/>
                <w:webHidden/>
              </w:rPr>
              <w:instrText xml:space="preserve"> PAGEREF _Toc536098056 \h </w:instrText>
            </w:r>
            <w:r w:rsidR="00151B8A">
              <w:rPr>
                <w:noProof/>
                <w:webHidden/>
              </w:rPr>
            </w:r>
            <w:r w:rsidR="00151B8A">
              <w:rPr>
                <w:noProof/>
                <w:webHidden/>
              </w:rPr>
              <w:fldChar w:fldCharType="separate"/>
            </w:r>
            <w:r w:rsidR="005A1CAF">
              <w:rPr>
                <w:noProof/>
                <w:webHidden/>
              </w:rPr>
              <w:t>26</w:t>
            </w:r>
            <w:r w:rsidR="00151B8A">
              <w:rPr>
                <w:noProof/>
                <w:webHidden/>
              </w:rPr>
              <w:fldChar w:fldCharType="end"/>
            </w:r>
          </w:hyperlink>
        </w:p>
        <w:p w14:paraId="2A338F3E" w14:textId="3642AA00" w:rsidR="00151B8A" w:rsidRDefault="001D6EAA">
          <w:pPr>
            <w:pStyle w:val="Inhopg2"/>
            <w:rPr>
              <w:rFonts w:asciiTheme="minorHAnsi" w:eastAsiaTheme="minorEastAsia" w:hAnsiTheme="minorHAnsi"/>
              <w:noProof/>
              <w:sz w:val="22"/>
              <w:lang w:val="en-NL" w:eastAsia="en-NL"/>
            </w:rPr>
          </w:pPr>
          <w:hyperlink w:anchor="_Toc536098057" w:history="1">
            <w:r w:rsidR="00151B8A" w:rsidRPr="00041CE4">
              <w:rPr>
                <w:rStyle w:val="Hyperlink"/>
                <w:noProof/>
              </w:rPr>
              <w:t>4.11.</w:t>
            </w:r>
            <w:r w:rsidR="00151B8A">
              <w:rPr>
                <w:rFonts w:asciiTheme="minorHAnsi" w:eastAsiaTheme="minorEastAsia" w:hAnsiTheme="minorHAnsi"/>
                <w:noProof/>
                <w:sz w:val="22"/>
                <w:lang w:val="en-NL" w:eastAsia="en-NL"/>
              </w:rPr>
              <w:tab/>
            </w:r>
            <w:r w:rsidR="00151B8A" w:rsidRPr="00041CE4">
              <w:rPr>
                <w:rStyle w:val="Hyperlink"/>
                <w:noProof/>
              </w:rPr>
              <w:t>Wijzigen database locatie</w:t>
            </w:r>
            <w:r w:rsidR="00151B8A">
              <w:rPr>
                <w:noProof/>
                <w:webHidden/>
              </w:rPr>
              <w:tab/>
            </w:r>
            <w:r w:rsidR="00151B8A">
              <w:rPr>
                <w:noProof/>
                <w:webHidden/>
              </w:rPr>
              <w:fldChar w:fldCharType="begin"/>
            </w:r>
            <w:r w:rsidR="00151B8A">
              <w:rPr>
                <w:noProof/>
                <w:webHidden/>
              </w:rPr>
              <w:instrText xml:space="preserve"> PAGEREF _Toc536098057 \h </w:instrText>
            </w:r>
            <w:r w:rsidR="00151B8A">
              <w:rPr>
                <w:noProof/>
                <w:webHidden/>
              </w:rPr>
            </w:r>
            <w:r w:rsidR="00151B8A">
              <w:rPr>
                <w:noProof/>
                <w:webHidden/>
              </w:rPr>
              <w:fldChar w:fldCharType="separate"/>
            </w:r>
            <w:r w:rsidR="005A1CAF">
              <w:rPr>
                <w:noProof/>
                <w:webHidden/>
              </w:rPr>
              <w:t>26</w:t>
            </w:r>
            <w:r w:rsidR="00151B8A">
              <w:rPr>
                <w:noProof/>
                <w:webHidden/>
              </w:rPr>
              <w:fldChar w:fldCharType="end"/>
            </w:r>
          </w:hyperlink>
        </w:p>
        <w:p w14:paraId="170B186A" w14:textId="7E7FDD6E" w:rsidR="00151B8A" w:rsidRDefault="001D6EAA">
          <w:pPr>
            <w:pStyle w:val="Inhopg1"/>
            <w:rPr>
              <w:rFonts w:asciiTheme="minorHAnsi" w:eastAsiaTheme="minorEastAsia" w:hAnsiTheme="minorHAnsi"/>
              <w:b w:val="0"/>
              <w:noProof/>
              <w:sz w:val="22"/>
              <w:lang w:val="en-NL" w:eastAsia="en-NL"/>
            </w:rPr>
          </w:pPr>
          <w:hyperlink w:anchor="_Toc536098058" w:history="1">
            <w:r w:rsidR="00151B8A" w:rsidRPr="00041CE4">
              <w:rPr>
                <w:rStyle w:val="Hyperlink"/>
                <w:noProof/>
              </w:rPr>
              <w:t>5.</w:t>
            </w:r>
            <w:r w:rsidR="00151B8A">
              <w:rPr>
                <w:rFonts w:asciiTheme="minorHAnsi" w:eastAsiaTheme="minorEastAsia" w:hAnsiTheme="minorHAnsi"/>
                <w:b w:val="0"/>
                <w:noProof/>
                <w:sz w:val="22"/>
                <w:lang w:val="en-NL" w:eastAsia="en-NL"/>
              </w:rPr>
              <w:tab/>
            </w:r>
            <w:r w:rsidR="00151B8A" w:rsidRPr="00041CE4">
              <w:rPr>
                <w:rStyle w:val="Hyperlink"/>
                <w:noProof/>
              </w:rPr>
              <w:t>Bijlage 1: Report Generator tools</w:t>
            </w:r>
            <w:r w:rsidR="00151B8A">
              <w:rPr>
                <w:noProof/>
                <w:webHidden/>
              </w:rPr>
              <w:tab/>
            </w:r>
            <w:r w:rsidR="00151B8A">
              <w:rPr>
                <w:noProof/>
                <w:webHidden/>
              </w:rPr>
              <w:fldChar w:fldCharType="begin"/>
            </w:r>
            <w:r w:rsidR="00151B8A">
              <w:rPr>
                <w:noProof/>
                <w:webHidden/>
              </w:rPr>
              <w:instrText xml:space="preserve"> PAGEREF _Toc536098058 \h </w:instrText>
            </w:r>
            <w:r w:rsidR="00151B8A">
              <w:rPr>
                <w:noProof/>
                <w:webHidden/>
              </w:rPr>
            </w:r>
            <w:r w:rsidR="00151B8A">
              <w:rPr>
                <w:noProof/>
                <w:webHidden/>
              </w:rPr>
              <w:fldChar w:fldCharType="separate"/>
            </w:r>
            <w:r w:rsidR="005A1CAF">
              <w:rPr>
                <w:noProof/>
                <w:webHidden/>
              </w:rPr>
              <w:t>28</w:t>
            </w:r>
            <w:r w:rsidR="00151B8A">
              <w:rPr>
                <w:noProof/>
                <w:webHidden/>
              </w:rPr>
              <w:fldChar w:fldCharType="end"/>
            </w:r>
          </w:hyperlink>
        </w:p>
        <w:p w14:paraId="16A13E9B" w14:textId="1518ACB4"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1" w:name="_Toc536098017"/>
      <w:r w:rsidR="005F0EDD">
        <w:lastRenderedPageBreak/>
        <w:t>Inleiding</w:t>
      </w:r>
      <w:bookmarkEnd w:id="1"/>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2" w:name="_Toc536098018"/>
      <w:r>
        <w:lastRenderedPageBreak/>
        <w:t>Architectuur</w:t>
      </w:r>
      <w:bookmarkEnd w:id="2"/>
    </w:p>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3" w:name="_Toc536098019"/>
      <w:r>
        <w:t>Onderdelen</w:t>
      </w:r>
      <w:bookmarkEnd w:id="3"/>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4" w:name="_Toc536098020"/>
      <w:r>
        <w:t>Testcluster</w:t>
      </w:r>
      <w:bookmarkEnd w:id="4"/>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3960" w:type="dxa"/>
        <w:tblLook w:val="04A0" w:firstRow="1" w:lastRow="0" w:firstColumn="1" w:lastColumn="0" w:noHBand="0" w:noVBand="1"/>
      </w:tblPr>
      <w:tblGrid>
        <w:gridCol w:w="1980"/>
        <w:gridCol w:w="1980"/>
      </w:tblGrid>
      <w:tr w:rsidR="005A0F0B" w:rsidRPr="003F5607" w14:paraId="32ABFE2A" w14:textId="4FA47E05" w:rsidTr="005A0F0B">
        <w:tc>
          <w:tcPr>
            <w:tcW w:w="1980" w:type="dxa"/>
            <w:shd w:val="clear" w:color="auto" w:fill="D9D9D9" w:themeFill="background1" w:themeFillShade="D9"/>
          </w:tcPr>
          <w:p w14:paraId="5BBA508A" w14:textId="77777777" w:rsidR="005A0F0B" w:rsidRPr="003F5607" w:rsidRDefault="005A0F0B" w:rsidP="00DD66DF">
            <w:pPr>
              <w:rPr>
                <w:i/>
              </w:rPr>
            </w:pPr>
          </w:p>
        </w:tc>
        <w:tc>
          <w:tcPr>
            <w:tcW w:w="1980" w:type="dxa"/>
            <w:shd w:val="clear" w:color="auto" w:fill="D9D9D9" w:themeFill="background1" w:themeFillShade="D9"/>
          </w:tcPr>
          <w:p w14:paraId="7483552A" w14:textId="6958C3D2" w:rsidR="005A0F0B" w:rsidRPr="003F5607" w:rsidRDefault="005A0F0B" w:rsidP="00DD66DF">
            <w:pPr>
              <w:rPr>
                <w:i/>
              </w:rPr>
            </w:pPr>
            <w:r>
              <w:rPr>
                <w:i/>
              </w:rPr>
              <w:t>Aanwezig</w:t>
            </w:r>
          </w:p>
        </w:tc>
      </w:tr>
      <w:tr w:rsidR="005A0F0B" w:rsidRPr="003F5607" w14:paraId="013ED509" w14:textId="6D6713CE" w:rsidTr="005A0F0B">
        <w:tc>
          <w:tcPr>
            <w:tcW w:w="1980" w:type="dxa"/>
            <w:shd w:val="clear" w:color="auto" w:fill="D9D9D9" w:themeFill="background1" w:themeFillShade="D9"/>
          </w:tcPr>
          <w:p w14:paraId="0B426542" w14:textId="77777777" w:rsidR="005A0F0B" w:rsidRPr="00F34E4A" w:rsidRDefault="005A0F0B" w:rsidP="005A0F0B">
            <w:bookmarkStart w:id="5" w:name="OLE_LINK1"/>
            <w:bookmarkStart w:id="6" w:name="OLE_LINK2"/>
            <w:r w:rsidRPr="00F34E4A">
              <w:t>Jenkins Centraal</w:t>
            </w:r>
            <w:bookmarkEnd w:id="5"/>
            <w:bookmarkEnd w:id="6"/>
          </w:p>
        </w:tc>
        <w:tc>
          <w:tcPr>
            <w:tcW w:w="1980" w:type="dxa"/>
            <w:shd w:val="clear" w:color="auto" w:fill="auto"/>
          </w:tcPr>
          <w:p w14:paraId="266FC73D" w14:textId="09BE6025" w:rsidR="005A0F0B" w:rsidRPr="00F34E4A" w:rsidRDefault="005A0F0B" w:rsidP="005A0F0B">
            <w:r w:rsidRPr="00F451E2">
              <w:t>JA</w:t>
            </w:r>
          </w:p>
        </w:tc>
      </w:tr>
      <w:tr w:rsidR="005A0F0B" w:rsidRPr="003F5607" w14:paraId="25551FEA" w14:textId="293B3D50" w:rsidTr="005A0F0B">
        <w:tc>
          <w:tcPr>
            <w:tcW w:w="1980" w:type="dxa"/>
            <w:shd w:val="clear" w:color="auto" w:fill="D9D9D9" w:themeFill="background1" w:themeFillShade="D9"/>
          </w:tcPr>
          <w:p w14:paraId="627F6B45" w14:textId="77777777" w:rsidR="005A0F0B" w:rsidRPr="00F34E4A" w:rsidRDefault="005A0F0B" w:rsidP="005A0F0B">
            <w:r w:rsidRPr="00F34E4A">
              <w:t>Fileshare</w:t>
            </w:r>
          </w:p>
        </w:tc>
        <w:tc>
          <w:tcPr>
            <w:tcW w:w="1980" w:type="dxa"/>
            <w:shd w:val="clear" w:color="auto" w:fill="auto"/>
          </w:tcPr>
          <w:p w14:paraId="60ABEAD8" w14:textId="677B14CD" w:rsidR="005A0F0B" w:rsidRPr="00F34E4A" w:rsidRDefault="005A0F0B" w:rsidP="005A0F0B">
            <w:r w:rsidRPr="00F451E2">
              <w:t>JA</w:t>
            </w:r>
          </w:p>
        </w:tc>
        <w:bookmarkStart w:id="7" w:name="_GoBack"/>
        <w:bookmarkEnd w:id="7"/>
      </w:tr>
      <w:tr w:rsidR="005A0F0B" w:rsidRPr="003F5607" w14:paraId="5C2C21F0" w14:textId="3E5D56EE" w:rsidTr="005A0F0B">
        <w:tc>
          <w:tcPr>
            <w:tcW w:w="1980" w:type="dxa"/>
            <w:shd w:val="clear" w:color="auto" w:fill="D9D9D9" w:themeFill="background1" w:themeFillShade="D9"/>
          </w:tcPr>
          <w:p w14:paraId="4DB60DDA" w14:textId="77777777" w:rsidR="005A0F0B" w:rsidRPr="00F34E4A" w:rsidRDefault="005A0F0B" w:rsidP="005A0F0B">
            <w:r w:rsidRPr="00F34E4A">
              <w:t>GIT</w:t>
            </w:r>
          </w:p>
        </w:tc>
        <w:tc>
          <w:tcPr>
            <w:tcW w:w="1980" w:type="dxa"/>
            <w:shd w:val="clear" w:color="auto" w:fill="auto"/>
          </w:tcPr>
          <w:p w14:paraId="1DDCC8F9" w14:textId="77D9E080" w:rsidR="005A0F0B" w:rsidRPr="00F34E4A" w:rsidRDefault="005A0F0B" w:rsidP="005A0F0B">
            <w:r w:rsidRPr="00F451E2">
              <w:t>JA</w:t>
            </w:r>
          </w:p>
        </w:tc>
      </w:tr>
      <w:tr w:rsidR="005A0F0B" w:rsidRPr="00151B8A" w14:paraId="189C29DA" w14:textId="3A16AA23" w:rsidTr="005A0F0B">
        <w:tc>
          <w:tcPr>
            <w:tcW w:w="1980" w:type="dxa"/>
            <w:shd w:val="clear" w:color="auto" w:fill="D9D9D9" w:themeFill="background1" w:themeFillShade="D9"/>
          </w:tcPr>
          <w:p w14:paraId="241EE242" w14:textId="77777777" w:rsidR="005A0F0B" w:rsidRPr="00F34E4A" w:rsidRDefault="005A0F0B" w:rsidP="005A0F0B">
            <w:r w:rsidRPr="00F34E4A">
              <w:t>Rptgen database</w:t>
            </w:r>
          </w:p>
        </w:tc>
        <w:tc>
          <w:tcPr>
            <w:tcW w:w="1980" w:type="dxa"/>
            <w:shd w:val="clear" w:color="auto" w:fill="auto"/>
          </w:tcPr>
          <w:p w14:paraId="1289C49A" w14:textId="7C867B25" w:rsidR="005A0F0B" w:rsidRPr="00F34E4A" w:rsidRDefault="005A0F0B" w:rsidP="005A0F0B">
            <w:r w:rsidRPr="00F451E2">
              <w:t>JA</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5A0F0B" w14:paraId="799DB076" w14:textId="77777777" w:rsidTr="00AB102E">
        <w:tc>
          <w:tcPr>
            <w:tcW w:w="1980" w:type="dxa"/>
            <w:shd w:val="clear" w:color="auto" w:fill="D9D9D9" w:themeFill="background1" w:themeFillShade="D9"/>
          </w:tcPr>
          <w:p w14:paraId="1826505E" w14:textId="77777777" w:rsidR="005A0F0B" w:rsidRPr="00F34E4A" w:rsidRDefault="005A0F0B" w:rsidP="005A0F0B">
            <w:r w:rsidRPr="00F34E4A">
              <w:t>Jenkins</w:t>
            </w:r>
          </w:p>
        </w:tc>
        <w:tc>
          <w:tcPr>
            <w:tcW w:w="2410" w:type="dxa"/>
          </w:tcPr>
          <w:p w14:paraId="10E5F307" w14:textId="39BAF951" w:rsidR="005A0F0B" w:rsidRDefault="005A0F0B" w:rsidP="005A0F0B">
            <w:r>
              <w:t>JA</w:t>
            </w:r>
          </w:p>
        </w:tc>
        <w:tc>
          <w:tcPr>
            <w:tcW w:w="2268" w:type="dxa"/>
          </w:tcPr>
          <w:p w14:paraId="60A914F4" w14:textId="1BA76625" w:rsidR="005A0F0B" w:rsidRDefault="005A0F0B" w:rsidP="005A0F0B">
            <w:r w:rsidRPr="004035F5">
              <w:t>JA</w:t>
            </w:r>
          </w:p>
        </w:tc>
        <w:tc>
          <w:tcPr>
            <w:tcW w:w="2404" w:type="dxa"/>
          </w:tcPr>
          <w:p w14:paraId="5195C46F" w14:textId="6BFEE62C" w:rsidR="005A0F0B" w:rsidRDefault="005A0F0B" w:rsidP="005A0F0B">
            <w:r w:rsidRPr="004035F5">
              <w:t>JA</w:t>
            </w:r>
          </w:p>
        </w:tc>
      </w:tr>
      <w:tr w:rsidR="005A0F0B" w14:paraId="0947D05C" w14:textId="77777777" w:rsidTr="00AB102E">
        <w:tc>
          <w:tcPr>
            <w:tcW w:w="1980" w:type="dxa"/>
            <w:shd w:val="clear" w:color="auto" w:fill="D9D9D9" w:themeFill="background1" w:themeFillShade="D9"/>
          </w:tcPr>
          <w:p w14:paraId="31878C6A" w14:textId="77777777" w:rsidR="005A0F0B" w:rsidRDefault="005A0F0B" w:rsidP="005A0F0B">
            <w:r>
              <w:t>Controller (teststraat, Silk, Jmeter, Rptgen)</w:t>
            </w:r>
          </w:p>
        </w:tc>
        <w:tc>
          <w:tcPr>
            <w:tcW w:w="2410" w:type="dxa"/>
          </w:tcPr>
          <w:p w14:paraId="38228790" w14:textId="0421CADA" w:rsidR="005A0F0B" w:rsidRDefault="005A0F0B" w:rsidP="005A0F0B">
            <w:r>
              <w:t>JA</w:t>
            </w:r>
          </w:p>
        </w:tc>
        <w:tc>
          <w:tcPr>
            <w:tcW w:w="2268" w:type="dxa"/>
          </w:tcPr>
          <w:p w14:paraId="5D42383E" w14:textId="0E6DF1C7" w:rsidR="005A0F0B" w:rsidRDefault="005A0F0B" w:rsidP="005A0F0B">
            <w:r w:rsidRPr="004035F5">
              <w:t>JA</w:t>
            </w:r>
          </w:p>
        </w:tc>
        <w:tc>
          <w:tcPr>
            <w:tcW w:w="2404" w:type="dxa"/>
          </w:tcPr>
          <w:p w14:paraId="22C20BB4" w14:textId="6C90A9C1" w:rsidR="005A0F0B" w:rsidRDefault="005A0F0B" w:rsidP="005A0F0B">
            <w:r w:rsidRPr="004035F5">
              <w:t>JA</w:t>
            </w:r>
          </w:p>
        </w:tc>
      </w:tr>
      <w:tr w:rsidR="005A0F0B" w14:paraId="02ACBE2C" w14:textId="77777777" w:rsidTr="00AB102E">
        <w:tc>
          <w:tcPr>
            <w:tcW w:w="1980" w:type="dxa"/>
            <w:shd w:val="clear" w:color="auto" w:fill="D9D9D9" w:themeFill="background1" w:themeFillShade="D9"/>
          </w:tcPr>
          <w:p w14:paraId="23111657" w14:textId="77777777" w:rsidR="005A0F0B" w:rsidRDefault="005A0F0B" w:rsidP="005A0F0B">
            <w:r>
              <w:t>LG1: loadgenerator</w:t>
            </w:r>
          </w:p>
        </w:tc>
        <w:tc>
          <w:tcPr>
            <w:tcW w:w="2410" w:type="dxa"/>
          </w:tcPr>
          <w:p w14:paraId="6192D4EE" w14:textId="1CFA46AB" w:rsidR="005A0F0B" w:rsidRDefault="005A0F0B" w:rsidP="005A0F0B">
            <w:r>
              <w:t>NEE</w:t>
            </w:r>
          </w:p>
        </w:tc>
        <w:tc>
          <w:tcPr>
            <w:tcW w:w="2268" w:type="dxa"/>
          </w:tcPr>
          <w:p w14:paraId="60B7A5A4" w14:textId="17801010" w:rsidR="005A0F0B" w:rsidRDefault="005A0F0B" w:rsidP="005A0F0B">
            <w:r w:rsidRPr="004035F5">
              <w:t>JA</w:t>
            </w:r>
          </w:p>
        </w:tc>
        <w:tc>
          <w:tcPr>
            <w:tcW w:w="2404" w:type="dxa"/>
          </w:tcPr>
          <w:p w14:paraId="2646BC26" w14:textId="514B5DE7" w:rsidR="005A0F0B" w:rsidRDefault="005A0F0B" w:rsidP="005A0F0B">
            <w:r w:rsidRPr="004035F5">
              <w:t>JA</w:t>
            </w:r>
          </w:p>
        </w:tc>
      </w:tr>
      <w:tr w:rsidR="005A0F0B" w14:paraId="2C4A4F22" w14:textId="77777777" w:rsidTr="00AB102E">
        <w:tc>
          <w:tcPr>
            <w:tcW w:w="1980" w:type="dxa"/>
            <w:shd w:val="clear" w:color="auto" w:fill="D9D9D9" w:themeFill="background1" w:themeFillShade="D9"/>
          </w:tcPr>
          <w:p w14:paraId="380860F9" w14:textId="77777777" w:rsidR="005A0F0B" w:rsidRDefault="005A0F0B" w:rsidP="005A0F0B">
            <w:r>
              <w:t>LG2 loadgenerator</w:t>
            </w:r>
          </w:p>
        </w:tc>
        <w:tc>
          <w:tcPr>
            <w:tcW w:w="2410" w:type="dxa"/>
          </w:tcPr>
          <w:p w14:paraId="347CF2C6" w14:textId="101AC8E1" w:rsidR="005A0F0B" w:rsidRDefault="005A0F0B" w:rsidP="005A0F0B">
            <w:r>
              <w:t>NEE</w:t>
            </w:r>
          </w:p>
        </w:tc>
        <w:tc>
          <w:tcPr>
            <w:tcW w:w="2268" w:type="dxa"/>
          </w:tcPr>
          <w:p w14:paraId="387A56E5" w14:textId="1B8CDA3B" w:rsidR="005A0F0B" w:rsidRDefault="005A0F0B" w:rsidP="005A0F0B">
            <w:r w:rsidRPr="004035F5">
              <w:t>JA</w:t>
            </w:r>
          </w:p>
        </w:tc>
        <w:tc>
          <w:tcPr>
            <w:tcW w:w="2404" w:type="dxa"/>
          </w:tcPr>
          <w:p w14:paraId="4C246BD9" w14:textId="6262BE96" w:rsidR="005A0F0B" w:rsidRDefault="005A0F0B" w:rsidP="005A0F0B">
            <w:r w:rsidRPr="004035F5">
              <w:t>JA</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8" w:name="_Toc536098021"/>
      <w:r w:rsidRPr="00955643">
        <w:t>Jenkins</w:t>
      </w:r>
      <w:r w:rsidR="002D0202">
        <w:t xml:space="preserve"> centraal en cluster</w:t>
      </w:r>
      <w:bookmarkEnd w:id="8"/>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9" w:name="_Toc536098022"/>
      <w:r>
        <w:t>Teststraat</w:t>
      </w:r>
      <w:bookmarkEnd w:id="9"/>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10" w:name="_Toc536098023"/>
      <w:r>
        <w:t>Loadgeneratoren</w:t>
      </w:r>
      <w:bookmarkEnd w:id="10"/>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1" w:name="_Toc536098024"/>
      <w:r>
        <w:t>Rapport template generator</w:t>
      </w:r>
      <w:bookmarkEnd w:id="11"/>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2" w:name="_Toc536098025"/>
      <w:r>
        <w:t>Rapportgenerator</w:t>
      </w:r>
      <w:bookmarkEnd w:id="12"/>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3" w:name="_Toc536098026"/>
      <w:r>
        <w:t>Versiebeheer (GIT)</w:t>
      </w:r>
      <w:bookmarkEnd w:id="13"/>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4" w:name="_Toc536098027"/>
      <w:r>
        <w:lastRenderedPageBreak/>
        <w:t>Begrippen</w:t>
      </w:r>
      <w:bookmarkEnd w:id="14"/>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77777777" w:rsidR="007443E6" w:rsidRDefault="00150265" w:rsidP="00F3440C">
            <w:r>
              <w:t>Loadtest (workload=Productie): toets responsetijden tegen eisen</w:t>
            </w:r>
          </w:p>
          <w:p w14:paraId="0B2153F5" w14:textId="77777777" w:rsidR="00150265" w:rsidRDefault="00150265" w:rsidP="00F3440C">
            <w:r>
              <w:t>Duurtest (workload=Duurtest): toets stabiliteit over langere tijd</w:t>
            </w:r>
          </w:p>
          <w:p w14:paraId="189E9B86" w14:textId="77777777" w:rsidR="00150265" w:rsidRPr="007443E6" w:rsidRDefault="00150265" w:rsidP="00F3440C">
            <w:r>
              <w:t>Stresstest (workload=Stresstest):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5" w:name="_Toc536098028"/>
      <w:r>
        <w:t>Proces</w:t>
      </w:r>
      <w:bookmarkEnd w:id="15"/>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6" w:name="_Toc536098029"/>
      <w:r>
        <w:lastRenderedPageBreak/>
        <w:t>Werking</w:t>
      </w:r>
      <w:bookmarkEnd w:id="16"/>
    </w:p>
    <w:p w14:paraId="1FD7CB7F" w14:textId="77777777" w:rsidR="000E04E9" w:rsidRDefault="000E04E9" w:rsidP="00955643">
      <w:pPr>
        <w:pStyle w:val="Kop2"/>
      </w:pPr>
      <w:bookmarkStart w:id="17" w:name="_Toc536098030"/>
      <w:r>
        <w:t>Teststraat</w:t>
      </w:r>
      <w:bookmarkEnd w:id="17"/>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8" w:name="_Toc536098031"/>
      <w:r>
        <w:t>Schematische weergave</w:t>
      </w:r>
      <w:bookmarkEnd w:id="18"/>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9" w:name="_Toc536098032"/>
      <w:r w:rsidRPr="00583755">
        <w:lastRenderedPageBreak/>
        <w:t>Aanroep</w:t>
      </w:r>
      <w:bookmarkEnd w:id="19"/>
    </w:p>
    <w:p w14:paraId="2AF7EDE0" w14:textId="77777777" w:rsidR="009D0EE6" w:rsidRPr="00583755" w:rsidRDefault="009D0EE6" w:rsidP="009D0EE6">
      <w:r w:rsidRPr="00583755">
        <w:t>De teststraat dient met de volgende parameters gestart te worden:</w:t>
      </w:r>
    </w:p>
    <w:p w14:paraId="046D6EB7" w14:textId="3DC221F1" w:rsidR="009D0EE6" w:rsidRPr="00583755" w:rsidRDefault="009D0EE6" w:rsidP="009D0EE6">
      <w:pPr>
        <w:rPr>
          <w:lang w:val="en-US"/>
        </w:rPr>
      </w:pPr>
      <w:r w:rsidRPr="00583755">
        <w:rPr>
          <w:lang w:val="en-US"/>
        </w:rPr>
        <w:t>./00_logging.sh $</w:t>
      </w:r>
      <w:r w:rsidR="00F04E00">
        <w:rPr>
          <w:lang w:val="en-US"/>
        </w:rPr>
        <w:t xml:space="preserve">buildnumber </w:t>
      </w:r>
      <w:r w:rsidRPr="00583755">
        <w:rPr>
          <w:lang w:val="en-US"/>
        </w:rPr>
        <w:t>$</w:t>
      </w:r>
      <w:r w:rsidR="00F04E00">
        <w:rPr>
          <w:lang w:val="en-US"/>
        </w:rPr>
        <w:t>workload</w:t>
      </w:r>
      <w:r w:rsidRPr="00583755">
        <w:rPr>
          <w:lang w:val="en-US"/>
        </w:rPr>
        <w:t xml:space="preserve"> $</w:t>
      </w:r>
      <w:r w:rsidR="00F04E00">
        <w:rPr>
          <w:lang w:val="en-US"/>
        </w:rPr>
        <w:t>baseline</w:t>
      </w:r>
      <w:r w:rsidRPr="00583755">
        <w:rPr>
          <w:lang w:val="en-US"/>
        </w:rPr>
        <w:t xml:space="preserve"> $</w:t>
      </w:r>
      <w:r w:rsidR="00F04E00">
        <w:rPr>
          <w:lang w:val="en-US"/>
        </w:rPr>
        <w:t>project</w:t>
      </w:r>
      <w:r w:rsidRPr="00583755">
        <w:rPr>
          <w:lang w:val="en-US"/>
        </w:rPr>
        <w:t xml:space="preserve"> $</w:t>
      </w:r>
      <w:r w:rsidR="00F04E00">
        <w:rPr>
          <w:lang w:val="en-US"/>
        </w:rPr>
        <w:t>runverification</w:t>
      </w:r>
    </w:p>
    <w:p w14:paraId="5662DEA1" w14:textId="77777777" w:rsidR="00E06B02" w:rsidRPr="00583755" w:rsidRDefault="00E06B02" w:rsidP="009D0EE6">
      <w:pPr>
        <w:pStyle w:val="Lijstalinea"/>
        <w:numPr>
          <w:ilvl w:val="0"/>
          <w:numId w:val="27"/>
        </w:numPr>
      </w:pPr>
      <w:r w:rsidRPr="00583755">
        <w:t>buildnumber</w:t>
      </w:r>
    </w:p>
    <w:p w14:paraId="2A03AD71" w14:textId="77777777"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p>
    <w:p w14:paraId="6A21918E" w14:textId="77777777" w:rsidR="00E06B02" w:rsidRPr="00583755" w:rsidRDefault="00E06B02" w:rsidP="009D0EE6">
      <w:pPr>
        <w:pStyle w:val="Lijstalinea"/>
        <w:numPr>
          <w:ilvl w:val="0"/>
          <w:numId w:val="27"/>
        </w:numPr>
      </w:pPr>
      <w:r w:rsidRPr="00583755">
        <w:t>prodload</w:t>
      </w:r>
    </w:p>
    <w:p w14:paraId="24D9D5B2" w14:textId="77777777" w:rsidR="008C03EE" w:rsidRPr="00583755" w:rsidRDefault="008C03EE" w:rsidP="009D0EE6">
      <w:pPr>
        <w:pStyle w:val="Lijstalinea"/>
        <w:numPr>
          <w:ilvl w:val="1"/>
          <w:numId w:val="27"/>
        </w:numPr>
      </w:pPr>
      <w:r w:rsidRPr="00583755">
        <w:t>Welke scenario er gestart moet worden</w:t>
      </w:r>
      <w:r w:rsidR="00583755" w:rsidRPr="00583755">
        <w:t>, keuze is nu tussen productie, stresstest, duurtest.</w:t>
      </w:r>
    </w:p>
    <w:p w14:paraId="53E7D0B9" w14:textId="77777777" w:rsidR="00E06B02" w:rsidRPr="00583755" w:rsidRDefault="00E06B02" w:rsidP="009D0EE6">
      <w:pPr>
        <w:pStyle w:val="Lijstalinea"/>
        <w:numPr>
          <w:ilvl w:val="0"/>
          <w:numId w:val="27"/>
        </w:numPr>
      </w:pPr>
      <w:r w:rsidRPr="00583755">
        <w:t>baseline</w:t>
      </w:r>
    </w:p>
    <w:p w14:paraId="7F3F38D9" w14:textId="1A08371E" w:rsidR="008C03EE" w:rsidRPr="00583755" w:rsidRDefault="008C03EE" w:rsidP="009D0EE6">
      <w:pPr>
        <w:pStyle w:val="Lijstalinea"/>
        <w:numPr>
          <w:ilvl w:val="1"/>
          <w:numId w:val="27"/>
        </w:numPr>
      </w:pPr>
      <w:r w:rsidRPr="00583755">
        <w:t xml:space="preserve">Welke baseline </w:t>
      </w:r>
      <w:r w:rsidR="00F04E00">
        <w:t xml:space="preserve">(datum/tijd </w:t>
      </w:r>
      <w:r w:rsidR="00560F28">
        <w:t>testrun id)</w:t>
      </w:r>
      <w:r w:rsidR="00F04E00">
        <w:t xml:space="preserve"> </w:t>
      </w:r>
      <w:r w:rsidRPr="00583755">
        <w:t>er gebruikt moet worden</w:t>
      </w:r>
      <w:r w:rsidR="00583755" w:rsidRPr="00583755">
        <w:t>. Is optioneel, als deze niet gebruikt moet worden dient er wel wat ingevuld te worden zoals bijvoorbeeld [leeg]</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7777777" w:rsidR="008C03EE" w:rsidRPr="00583755" w:rsidRDefault="008C03EE" w:rsidP="009D0EE6">
      <w:pPr>
        <w:pStyle w:val="Lijstalinea"/>
        <w:numPr>
          <w:ilvl w:val="1"/>
          <w:numId w:val="27"/>
        </w:numPr>
      </w:pPr>
      <w:r w:rsidRPr="00583755">
        <w:t>Welk project er gestart moet worden</w:t>
      </w:r>
    </w:p>
    <w:p w14:paraId="587055B6" w14:textId="77777777" w:rsidR="00E06B02" w:rsidRPr="00583755" w:rsidRDefault="00E06B02" w:rsidP="009D0EE6">
      <w:pPr>
        <w:pStyle w:val="Lijstalinea"/>
        <w:numPr>
          <w:ilvl w:val="0"/>
          <w:numId w:val="27"/>
        </w:numPr>
      </w:pPr>
      <w:r w:rsidRPr="00583755">
        <w:t>runverification</w:t>
      </w:r>
    </w:p>
    <w:p w14:paraId="6894F9C3" w14:textId="47F8B99C" w:rsidR="008C03EE" w:rsidRPr="00583755" w:rsidRDefault="00583755" w:rsidP="009D0EE6">
      <w:pPr>
        <w:pStyle w:val="Lijstalinea"/>
        <w:numPr>
          <w:ilvl w:val="1"/>
          <w:numId w:val="27"/>
        </w:numPr>
      </w:pPr>
      <w:r w:rsidRPr="00583755">
        <w:t>De teststraat draait ook een verificatie run voordat de echte te gestart wordt om te weten of alle transacties het gewenste resultaat opleveren.</w:t>
      </w:r>
      <w:r w:rsidR="00F04E00">
        <w:t xml:space="preserve"> Waarden: true|false.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20" w:name="_Toc536098033"/>
      <w:r w:rsidRPr="00583755">
        <w:t>S</w:t>
      </w:r>
      <w:r w:rsidR="00831433" w:rsidRPr="00583755">
        <w:t>cripts</w:t>
      </w:r>
      <w:bookmarkEnd w:id="20"/>
    </w:p>
    <w:p w14:paraId="532694EB" w14:textId="77777777" w:rsidR="00583755" w:rsidRPr="00583755" w:rsidRDefault="00583755" w:rsidP="00583755">
      <w:r w:rsidRPr="00583755">
        <w:t>De teststraat is verdeeld over 5 scripts met ieder een eigen doel.</w:t>
      </w:r>
    </w:p>
    <w:p w14:paraId="0A2BE64C" w14:textId="77777777" w:rsidR="00831433" w:rsidRPr="00583755" w:rsidRDefault="00831433" w:rsidP="00583755">
      <w:pPr>
        <w:pStyle w:val="Lijstalinea"/>
        <w:numPr>
          <w:ilvl w:val="0"/>
          <w:numId w:val="27"/>
        </w:numPr>
      </w:pPr>
      <w:r w:rsidRPr="00583755">
        <w:t>00_Logging</w:t>
      </w:r>
    </w:p>
    <w:p w14:paraId="512EACCD" w14:textId="3CD902C1" w:rsidR="00583755" w:rsidRPr="00583755" w:rsidRDefault="00583755" w:rsidP="00583755">
      <w:pPr>
        <w:pStyle w:val="Lijstalinea"/>
        <w:numPr>
          <w:ilvl w:val="1"/>
          <w:numId w:val="27"/>
        </w:numPr>
      </w:pPr>
      <w:r w:rsidRPr="00583755">
        <w:t>Dit script is het startpunt en bekijkt of de omgeving klaar is om een test te starten</w:t>
      </w:r>
    </w:p>
    <w:p w14:paraId="06A82159" w14:textId="77777777" w:rsidR="00831433" w:rsidRPr="00583755" w:rsidRDefault="00831433" w:rsidP="00583755">
      <w:pPr>
        <w:pStyle w:val="Lijstalinea"/>
        <w:numPr>
          <w:ilvl w:val="0"/>
          <w:numId w:val="27"/>
        </w:numPr>
      </w:pPr>
      <w:r w:rsidRPr="00583755">
        <w:t>01_Pretest</w:t>
      </w:r>
    </w:p>
    <w:p w14:paraId="7B1403E2" w14:textId="6C4B6FB1" w:rsidR="00583755" w:rsidRPr="00583755" w:rsidRDefault="00583755" w:rsidP="00583755">
      <w:pPr>
        <w:pStyle w:val="Lijstalinea"/>
        <w:numPr>
          <w:ilvl w:val="1"/>
          <w:numId w:val="27"/>
        </w:numPr>
      </w:pPr>
      <w:r w:rsidRPr="00583755">
        <w:t>In dit script wordt een validatie run gedaan waarbij het de bedoeling is dat alle handelingen in de scripts eenmalig worden uitgevoerd. Dit om te verifiëren dat het script voor alle stappen het gewenste resultaat krijgt. En eventueel projectspecifieke pretest handelingen uit te voeren</w:t>
      </w:r>
    </w:p>
    <w:p w14:paraId="49E5E9EA" w14:textId="77777777" w:rsidR="00831433" w:rsidRPr="00583755" w:rsidRDefault="00831433" w:rsidP="00583755">
      <w:pPr>
        <w:pStyle w:val="Lijstalinea"/>
        <w:numPr>
          <w:ilvl w:val="0"/>
          <w:numId w:val="27"/>
        </w:numPr>
      </w:pPr>
      <w:r w:rsidRPr="00583755">
        <w:t>02_Perftest</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77777777" w:rsidR="00831433" w:rsidRPr="00583755" w:rsidRDefault="00831433" w:rsidP="00583755">
      <w:pPr>
        <w:pStyle w:val="Lijstalinea"/>
        <w:numPr>
          <w:ilvl w:val="0"/>
          <w:numId w:val="27"/>
        </w:numPr>
      </w:pPr>
      <w:r w:rsidRPr="00583755">
        <w:t>03_Posttest</w:t>
      </w:r>
    </w:p>
    <w:p w14:paraId="3F90C132" w14:textId="2508C161" w:rsidR="00583755" w:rsidRPr="00583755" w:rsidRDefault="00583755" w:rsidP="00583755">
      <w:pPr>
        <w:pStyle w:val="Lijstalinea"/>
        <w:numPr>
          <w:ilvl w:val="1"/>
          <w:numId w:val="27"/>
        </w:numPr>
      </w:pPr>
      <w:r w:rsidRPr="00583755">
        <w:t>Het verzamelen van de gegevens, eventueel een backup maken en project specifieke posttest stappen uitvoeren</w:t>
      </w:r>
    </w:p>
    <w:p w14:paraId="2F50657F" w14:textId="77777777" w:rsidR="00583755" w:rsidRDefault="00831433" w:rsidP="00583755">
      <w:pPr>
        <w:pStyle w:val="Lijstalinea"/>
        <w:numPr>
          <w:ilvl w:val="0"/>
          <w:numId w:val="27"/>
        </w:numPr>
      </w:pPr>
      <w:r w:rsidRPr="00583755">
        <w:t>04_GenerateRepor</w:t>
      </w:r>
      <w:r w:rsidR="00583755" w:rsidRPr="00583755">
        <w:t>t</w:t>
      </w:r>
    </w:p>
    <w:p w14:paraId="3A5273CE" w14:textId="77777777" w:rsidR="00F64C7A" w:rsidRDefault="00583755" w:rsidP="00583755">
      <w:pPr>
        <w:pStyle w:val="Lijstalinea"/>
        <w:numPr>
          <w:ilvl w:val="1"/>
          <w:numId w:val="27"/>
        </w:numPr>
      </w:pPr>
      <w:r w:rsidRPr="00583755">
        <w:t>Genereren van een rapport door middel van de ReportTool</w:t>
      </w:r>
    </w:p>
    <w:p w14:paraId="0831884C" w14:textId="77777777" w:rsidR="00F64C7A" w:rsidRDefault="00F64C7A" w:rsidP="00F64C7A"/>
    <w:p w14:paraId="6F4672A5" w14:textId="77777777" w:rsidR="001A4A6F" w:rsidRDefault="001E3553" w:rsidP="001A4A6F">
      <w:pPr>
        <w:pStyle w:val="Kop3"/>
      </w:pPr>
      <w:bookmarkStart w:id="21" w:name="_Ref535596032"/>
      <w:bookmarkStart w:id="22" w:name="_Toc536098034"/>
      <w:r>
        <w:t>I</w:t>
      </w:r>
      <w:r w:rsidR="00F64C7A">
        <w:t>nstallatie</w:t>
      </w:r>
      <w:bookmarkEnd w:id="21"/>
      <w:bookmarkEnd w:id="22"/>
    </w:p>
    <w:p w14:paraId="7CA91621" w14:textId="0A0C3F3D" w:rsidR="003701ED" w:rsidRPr="003701ED" w:rsidRDefault="003701ED" w:rsidP="003701ED">
      <w:r>
        <w:t xml:space="preserve">Deze installatiebeschrijving gaat </w:t>
      </w:r>
      <w:r w:rsidR="00ED0964">
        <w:t xml:space="preserve">er vanuit dat de teststraat vanuit de GitHub repository wordt </w:t>
      </w:r>
      <w:r w:rsidR="00D61756">
        <w:t>geïnstalleerd</w:t>
      </w:r>
      <w:r w:rsidR="00ED0964">
        <w:t>.</w:t>
      </w:r>
    </w:p>
    <w:p w14:paraId="7DC2E94B" w14:textId="77777777" w:rsidR="00474035" w:rsidRDefault="00474035" w:rsidP="00474035"/>
    <w:p w14:paraId="397CE572" w14:textId="77777777" w:rsidR="00087F59" w:rsidRPr="003701ED" w:rsidRDefault="00087F59" w:rsidP="00E00622">
      <w:pPr>
        <w:pStyle w:val="Lijstalinea"/>
        <w:numPr>
          <w:ilvl w:val="0"/>
          <w:numId w:val="33"/>
        </w:numPr>
      </w:pPr>
      <w:r w:rsidRPr="003701ED">
        <w:t>Configureer een Windows machine: 64 bit, 16GB memory met ‘extra’ schijf &gt;20GB</w:t>
      </w:r>
      <w:r w:rsidR="003701ED" w:rsidRPr="003701ED">
        <w:t xml:space="preserve"> met </w:t>
      </w:r>
      <w:r w:rsidR="003701ED">
        <w:t xml:space="preserve">recente versie van het </w:t>
      </w:r>
      <w:r w:rsidR="003701ED" w:rsidRPr="003701ED">
        <w:t>.N</w:t>
      </w:r>
      <w:r w:rsidR="003701ED">
        <w:t>ET framework.</w:t>
      </w:r>
    </w:p>
    <w:p w14:paraId="077B225B" w14:textId="42911E64" w:rsidR="00474035" w:rsidRDefault="00474035" w:rsidP="00E00622">
      <w:pPr>
        <w:pStyle w:val="Lijstalinea"/>
        <w:numPr>
          <w:ilvl w:val="0"/>
          <w:numId w:val="33"/>
        </w:numPr>
      </w:pPr>
      <w:r>
        <w:t xml:space="preserve">Zet op </w:t>
      </w:r>
      <w:r w:rsidR="003701ED">
        <w:t>de ‘extra schijf’</w:t>
      </w:r>
      <w:r>
        <w:t>(</w:t>
      </w:r>
      <w:r w:rsidR="00905814">
        <w:t>bijv.</w:t>
      </w:r>
      <w:r>
        <w:t xml:space="preserve"> </w:t>
      </w:r>
      <w:r w:rsidR="00087F59">
        <w:t xml:space="preserve">D- of </w:t>
      </w:r>
      <w:r>
        <w:t xml:space="preserve">E-schijf) ofwel in de root, ofwel in een folder, de hoofdfolderstructuur </w:t>
      </w:r>
      <w:r w:rsidR="003701ED">
        <w:t xml:space="preserve">van de teststraat </w:t>
      </w:r>
      <w:r>
        <w:t>(</w:t>
      </w:r>
      <w:r w:rsidR="00905814">
        <w:t>fig.</w:t>
      </w:r>
      <w:r>
        <w:t xml:space="preserve"> 1)</w:t>
      </w:r>
    </w:p>
    <w:p w14:paraId="19E1ABAB" w14:textId="77777777" w:rsidR="00DD34CC" w:rsidRPr="00945A50" w:rsidRDefault="00DD34CC" w:rsidP="00DD34CC">
      <w:pPr>
        <w:pStyle w:val="Lijstalinea"/>
        <w:numPr>
          <w:ilvl w:val="0"/>
          <w:numId w:val="33"/>
        </w:numPr>
        <w:rPr>
          <w:lang w:val="en-US"/>
        </w:rPr>
      </w:pPr>
      <w:r w:rsidRPr="00945A50">
        <w:rPr>
          <w:lang w:val="en-US"/>
        </w:rPr>
        <w:t xml:space="preserve">Vul vanuit </w:t>
      </w:r>
      <w:r w:rsidR="00B67046" w:rsidRPr="00945A50">
        <w:rPr>
          <w:lang w:val="en-US"/>
        </w:rPr>
        <w:t xml:space="preserve">de GitHub </w:t>
      </w:r>
      <w:r w:rsidRPr="00945A50">
        <w:rPr>
          <w:lang w:val="en-US"/>
        </w:rPr>
        <w:t>repository</w:t>
      </w:r>
      <w:r w:rsidR="00B67046" w:rsidRPr="00945A50">
        <w:rPr>
          <w:lang w:val="en-US"/>
        </w:rPr>
        <w:t xml:space="preserve"> [</w:t>
      </w:r>
      <w:r w:rsidR="00B67046" w:rsidRPr="00945A50">
        <w:rPr>
          <w:rFonts w:ascii="Courier New" w:hAnsi="Courier New" w:cs="Courier New"/>
          <w:lang w:val="en-US"/>
        </w:rPr>
        <w:t>/ICTU/performancetest-runner</w:t>
      </w:r>
      <w:r w:rsidR="00B67046" w:rsidRPr="00945A50">
        <w:rPr>
          <w:lang w:val="en-US"/>
        </w:rPr>
        <w:t>]</w:t>
      </w:r>
      <w:r w:rsidRPr="00945A50">
        <w:rPr>
          <w:lang w:val="en-US"/>
        </w:rPr>
        <w:t>:</w:t>
      </w:r>
    </w:p>
    <w:p w14:paraId="018371DA" w14:textId="23B2AEEA" w:rsidR="00945A50" w:rsidRDefault="00945A50" w:rsidP="00DD34CC">
      <w:pPr>
        <w:pStyle w:val="Lijstalinea"/>
        <w:numPr>
          <w:ilvl w:val="1"/>
          <w:numId w:val="33"/>
        </w:numPr>
      </w:pPr>
      <w:r w:rsidRPr="00945A50">
        <w:lastRenderedPageBreak/>
        <w:t>Folde</w:t>
      </w:r>
      <w:r w:rsidR="00D61756">
        <w:t>r</w:t>
      </w:r>
      <w:r w:rsidRPr="00945A50">
        <w:t>structuur met initiële vul</w:t>
      </w:r>
      <w:r>
        <w:t>ling</w:t>
      </w:r>
      <w:r w:rsidR="000F402A">
        <w:t xml:space="preserve"> (</w:t>
      </w:r>
      <w:r w:rsidR="00905814">
        <w:t>fig.</w:t>
      </w:r>
      <w:r w:rsidR="000F402A">
        <w:t xml:space="preserve"> 1)</w:t>
      </w:r>
    </w:p>
    <w:p w14:paraId="2AB36A8C" w14:textId="77777777" w:rsidR="00DD34CC" w:rsidRPr="00945A50" w:rsidRDefault="00DD34CC" w:rsidP="00DD34CC">
      <w:pPr>
        <w:pStyle w:val="Lijstalinea"/>
        <w:numPr>
          <w:ilvl w:val="1"/>
          <w:numId w:val="33"/>
        </w:numPr>
      </w:pPr>
      <w:r>
        <w:t>Teststraat scripts [</w:t>
      </w:r>
      <w:r w:rsidRPr="00087F59">
        <w:rPr>
          <w:rFonts w:ascii="Courier New" w:hAnsi="Courier New" w:cs="Courier New"/>
        </w:rPr>
        <w:t>01_Teststraat</w:t>
      </w:r>
      <w:r w:rsidRPr="00945A50">
        <w:t>]</w:t>
      </w:r>
    </w:p>
    <w:p w14:paraId="400B5919" w14:textId="77777777" w:rsidR="00DD34CC" w:rsidRPr="00E00622" w:rsidRDefault="00DD34CC" w:rsidP="00DD34CC">
      <w:pPr>
        <w:pStyle w:val="Lijstalinea"/>
        <w:numPr>
          <w:ilvl w:val="1"/>
          <w:numId w:val="33"/>
        </w:numPr>
        <w:rPr>
          <w:lang w:val="en-US"/>
        </w:rPr>
      </w:pPr>
      <w:r w:rsidRPr="00E00622">
        <w:rPr>
          <w:lang w:val="en-US"/>
        </w:rPr>
        <w:t>ReportTemplateGenerator</w:t>
      </w:r>
      <w:r w:rsidR="000F402A">
        <w:rPr>
          <w:lang w:val="en-US"/>
        </w:rPr>
        <w:t xml:space="preserve"> scripts</w:t>
      </w:r>
      <w:r w:rsidRPr="00E00622">
        <w:rPr>
          <w:lang w:val="en-US"/>
        </w:rPr>
        <w:t xml:space="preserve"> [</w:t>
      </w:r>
      <w:r w:rsidRPr="00087F59">
        <w:rPr>
          <w:rFonts w:ascii="Courier New" w:hAnsi="Courier New" w:cs="Courier New"/>
          <w:lang w:val="en-US"/>
        </w:rPr>
        <w:t>06_Tools\ReportTemplateGenerator</w:t>
      </w:r>
      <w:r w:rsidRPr="00E00622">
        <w:rPr>
          <w:lang w:val="en-US"/>
        </w:rPr>
        <w:t>]</w:t>
      </w:r>
    </w:p>
    <w:p w14:paraId="0E65EA11" w14:textId="77777777" w:rsidR="00DD34CC" w:rsidRDefault="00DD34CC" w:rsidP="00DD34CC">
      <w:pPr>
        <w:pStyle w:val="Lijstalinea"/>
        <w:numPr>
          <w:ilvl w:val="1"/>
          <w:numId w:val="33"/>
        </w:numPr>
        <w:rPr>
          <w:lang w:val="en-US"/>
        </w:rPr>
      </w:pPr>
      <w:r w:rsidRPr="00E00622">
        <w:rPr>
          <w:lang w:val="en-US"/>
        </w:rPr>
        <w:t>Report generator</w:t>
      </w:r>
      <w:r w:rsidR="000F402A">
        <w:rPr>
          <w:lang w:val="en-US"/>
        </w:rPr>
        <w:t xml:space="preserve"> binaries</w:t>
      </w:r>
      <w:r w:rsidR="000F402A">
        <w:rPr>
          <w:rStyle w:val="Voetnootmarkering"/>
          <w:lang w:val="en-US"/>
        </w:rPr>
        <w:footnoteReference w:id="1"/>
      </w:r>
      <w:r w:rsidRPr="00E00622">
        <w:rPr>
          <w:lang w:val="en-US"/>
        </w:rPr>
        <w:t xml:space="preserve"> [</w:t>
      </w:r>
      <w:r w:rsidRPr="00087F59">
        <w:rPr>
          <w:rFonts w:ascii="Courier New" w:hAnsi="Courier New" w:cs="Courier New"/>
          <w:lang w:val="en-US"/>
        </w:rPr>
        <w:t>06_Tools\ReportTool</w:t>
      </w:r>
      <w:r w:rsidRPr="00E00622">
        <w:rPr>
          <w:lang w:val="en-US"/>
        </w:rPr>
        <w:t>]</w:t>
      </w:r>
    </w:p>
    <w:p w14:paraId="76D13F07" w14:textId="664CA464" w:rsidR="00DD34CC" w:rsidRDefault="00DD34CC" w:rsidP="00DD34CC">
      <w:pPr>
        <w:pStyle w:val="Lijstalinea"/>
        <w:numPr>
          <w:ilvl w:val="1"/>
          <w:numId w:val="33"/>
        </w:numPr>
      </w:pPr>
      <w:bookmarkStart w:id="23" w:name="_Ref535595882"/>
      <w:r w:rsidRPr="00DD34CC">
        <w:t>Voorbeeld project</w:t>
      </w:r>
      <w:r>
        <w:t>inhoud</w:t>
      </w:r>
      <w:bookmarkEnd w:id="23"/>
    </w:p>
    <w:p w14:paraId="546BD9DE" w14:textId="77777777" w:rsidR="00DD34CC" w:rsidRPr="00087F59" w:rsidRDefault="00DD34CC" w:rsidP="00DD34CC">
      <w:pPr>
        <w:pStyle w:val="Lijstalinea"/>
        <w:numPr>
          <w:ilvl w:val="2"/>
          <w:numId w:val="33"/>
        </w:numPr>
        <w:rPr>
          <w:rFonts w:ascii="Courier New" w:hAnsi="Courier New" w:cs="Courier New"/>
        </w:rPr>
      </w:pPr>
      <w:r w:rsidRPr="00087F59">
        <w:rPr>
          <w:rFonts w:ascii="Courier New" w:hAnsi="Courier New" w:cs="Courier New"/>
        </w:rPr>
        <w:t>02_Scripts\Test</w:t>
      </w:r>
      <w:r w:rsidR="00087F59">
        <w:rPr>
          <w:rFonts w:ascii="Courier New" w:hAnsi="Courier New" w:cs="Courier New"/>
        </w:rPr>
        <w:t>\...</w:t>
      </w:r>
    </w:p>
    <w:p w14:paraId="4891E9E5" w14:textId="77777777" w:rsidR="00DD34CC" w:rsidRPr="00087F59" w:rsidRDefault="00DD34CC" w:rsidP="00DD34CC">
      <w:pPr>
        <w:pStyle w:val="Lijstalinea"/>
        <w:numPr>
          <w:ilvl w:val="2"/>
          <w:numId w:val="33"/>
        </w:numPr>
        <w:rPr>
          <w:rFonts w:ascii="Courier New" w:hAnsi="Courier New" w:cs="Courier New"/>
        </w:rPr>
      </w:pPr>
      <w:r w:rsidRPr="00087F59">
        <w:rPr>
          <w:rFonts w:ascii="Courier New" w:hAnsi="Courier New" w:cs="Courier New"/>
        </w:rPr>
        <w:t>09_ProjectFolders\Test</w:t>
      </w:r>
      <w:r w:rsidR="00087F59">
        <w:rPr>
          <w:rFonts w:ascii="Courier New" w:hAnsi="Courier New" w:cs="Courier New"/>
        </w:rPr>
        <w:t>\...</w:t>
      </w:r>
    </w:p>
    <w:p w14:paraId="20C6E4A3" w14:textId="3B59E6B2" w:rsidR="00DD34CC" w:rsidRDefault="000F402A" w:rsidP="00DD34CC">
      <w:pPr>
        <w:pStyle w:val="Lijstalinea"/>
        <w:numPr>
          <w:ilvl w:val="0"/>
          <w:numId w:val="33"/>
        </w:numPr>
      </w:pPr>
      <w:r>
        <w:t xml:space="preserve">Maak projectfolders aan naar voorbeeld van het Test voorbeeldproject onder </w:t>
      </w:r>
      <w:r w:rsidRPr="000F402A">
        <w:rPr>
          <w:i/>
        </w:rPr>
        <w:fldChar w:fldCharType="begin"/>
      </w:r>
      <w:r w:rsidRPr="000F402A">
        <w:rPr>
          <w:i/>
        </w:rPr>
        <w:instrText xml:space="preserve"> REF _Ref535595882 \r \h </w:instrText>
      </w:r>
      <w:r>
        <w:rPr>
          <w:i/>
        </w:rPr>
        <w:instrText xml:space="preserve"> \* MERGEFORMAT </w:instrText>
      </w:r>
      <w:r w:rsidRPr="000F402A">
        <w:rPr>
          <w:i/>
        </w:rPr>
      </w:r>
      <w:r w:rsidRPr="000F402A">
        <w:rPr>
          <w:i/>
        </w:rPr>
        <w:fldChar w:fldCharType="separate"/>
      </w:r>
      <w:r w:rsidR="005A1CAF">
        <w:rPr>
          <w:i/>
        </w:rPr>
        <w:t>3.e</w:t>
      </w:r>
      <w:r w:rsidRPr="000F402A">
        <w:rPr>
          <w:i/>
        </w:rPr>
        <w:fldChar w:fldCharType="end"/>
      </w:r>
    </w:p>
    <w:p w14:paraId="093E1104" w14:textId="77777777" w:rsidR="00087F59" w:rsidRPr="00B002BC" w:rsidRDefault="00087F59" w:rsidP="00DD34CC">
      <w:pPr>
        <w:pStyle w:val="Lijstalinea"/>
        <w:numPr>
          <w:ilvl w:val="0"/>
          <w:numId w:val="33"/>
        </w:numPr>
        <w:rPr>
          <w:lang w:val="en-US"/>
        </w:rPr>
      </w:pPr>
      <w:r w:rsidRPr="00B002BC">
        <w:rPr>
          <w:lang w:val="en-US"/>
        </w:rPr>
        <w:t>Installeer Cygwin</w:t>
      </w:r>
    </w:p>
    <w:p w14:paraId="2D1F8B17" w14:textId="22A766E6" w:rsidR="00404D48" w:rsidRPr="003D0BAA" w:rsidRDefault="00404D48" w:rsidP="00DD34CC">
      <w:pPr>
        <w:pStyle w:val="Lijstalinea"/>
        <w:numPr>
          <w:ilvl w:val="0"/>
          <w:numId w:val="33"/>
        </w:numPr>
        <w:rPr>
          <w:rFonts w:ascii="Courier New" w:hAnsi="Courier New" w:cs="Courier New"/>
        </w:rPr>
      </w:pPr>
      <w:r>
        <w:t>Installeer PostgreSQL</w:t>
      </w:r>
      <w:r w:rsidR="008319B4">
        <w:t xml:space="preserve"> en creëer een lege database ‘</w:t>
      </w:r>
      <w:r w:rsidR="003A5626">
        <w:t>Teststraat</w:t>
      </w:r>
      <w:r w:rsidR="008319B4">
        <w:t>’ mbv</w:t>
      </w:r>
      <w:r w:rsidR="003A5626">
        <w:t xml:space="preserve"> een lege dump</w:t>
      </w:r>
      <w:r w:rsidR="00560F28">
        <w:rPr>
          <w:rStyle w:val="Verwijzingopmerking"/>
        </w:rPr>
        <w:t xml:space="preserve">, </w:t>
      </w:r>
      <w:r w:rsidR="00560F28">
        <w:t>opgenomen in folder [</w:t>
      </w:r>
      <w:r w:rsidR="00560F28" w:rsidRPr="003D0BAA">
        <w:rPr>
          <w:rFonts w:ascii="Courier New" w:hAnsi="Courier New" w:cs="Courier New"/>
        </w:rPr>
        <w:t>..\08_Database\ExportImport</w:t>
      </w:r>
      <w:r w:rsidR="00560F28">
        <w:rPr>
          <w:rFonts w:ascii="Courier New" w:hAnsi="Courier New" w:cs="Courier New"/>
        </w:rPr>
        <w:t>]</w:t>
      </w:r>
    </w:p>
    <w:p w14:paraId="2E27B385" w14:textId="77777777" w:rsidR="008319B4" w:rsidRDefault="008319B4" w:rsidP="00DD34CC">
      <w:pPr>
        <w:pStyle w:val="Lijstalinea"/>
        <w:numPr>
          <w:ilvl w:val="0"/>
          <w:numId w:val="33"/>
        </w:numPr>
      </w:pPr>
      <w:r>
        <w:t>Configureer connect gegevens naar de database in de Report Generator</w:t>
      </w:r>
    </w:p>
    <w:p w14:paraId="441EB7B4" w14:textId="77777777" w:rsidR="008319B4" w:rsidRDefault="008319B4" w:rsidP="008319B4">
      <w:pPr>
        <w:pStyle w:val="Lijstalinea"/>
        <w:ind w:left="360"/>
      </w:pPr>
      <w:r>
        <w:t>[</w:t>
      </w:r>
      <w:r w:rsidRPr="008319B4">
        <w:rPr>
          <w:rFonts w:ascii="Courier New" w:hAnsi="Courier New" w:cs="Courier New"/>
        </w:rPr>
        <w:t>..\06_Tools\ReportTool\tools\*.config</w:t>
      </w:r>
      <w:r>
        <w:t>]</w:t>
      </w:r>
    </w:p>
    <w:p w14:paraId="697A4BAE" w14:textId="77777777" w:rsidR="00DD34CC" w:rsidRDefault="00DD34CC" w:rsidP="00E00622">
      <w:pPr>
        <w:pStyle w:val="Lijstalinea"/>
        <w:numPr>
          <w:ilvl w:val="0"/>
          <w:numId w:val="33"/>
        </w:numPr>
      </w:pPr>
      <w:r>
        <w:t>Installeer loadgenerator</w:t>
      </w:r>
    </w:p>
    <w:p w14:paraId="13B64381" w14:textId="77777777" w:rsidR="00474035" w:rsidRDefault="00474035" w:rsidP="00DD34CC">
      <w:pPr>
        <w:pStyle w:val="Lijstalinea"/>
        <w:numPr>
          <w:ilvl w:val="1"/>
          <w:numId w:val="33"/>
        </w:numPr>
      </w:pPr>
      <w:r>
        <w:t>Optioneel: Jmeter (+Java)</w:t>
      </w:r>
      <w:r w:rsidR="00DD34CC">
        <w:t xml:space="preserve"> (tip: folder </w:t>
      </w:r>
      <w:r w:rsidR="00DD34CC" w:rsidRPr="00087F59">
        <w:rPr>
          <w:rFonts w:ascii="Courier New" w:hAnsi="Courier New" w:cs="Courier New"/>
        </w:rPr>
        <w:t>06_Tools\jmeter</w:t>
      </w:r>
      <w:r w:rsidR="00DD34CC">
        <w:t>)</w:t>
      </w:r>
    </w:p>
    <w:p w14:paraId="524877EA" w14:textId="77777777" w:rsidR="00474035" w:rsidRPr="00DD34CC" w:rsidRDefault="00474035" w:rsidP="00DD34CC">
      <w:pPr>
        <w:pStyle w:val="Lijstalinea"/>
        <w:numPr>
          <w:ilvl w:val="1"/>
          <w:numId w:val="33"/>
        </w:numPr>
        <w:rPr>
          <w:lang w:val="en-US"/>
        </w:rPr>
      </w:pPr>
      <w:r w:rsidRPr="00DD34CC">
        <w:rPr>
          <w:lang w:val="en-US"/>
        </w:rPr>
        <w:t>Optioneel: Silkperformer</w:t>
      </w:r>
      <w:r w:rsidR="00DD34CC">
        <w:rPr>
          <w:lang w:val="en-US"/>
        </w:rPr>
        <w:t xml:space="preserve"> </w:t>
      </w:r>
      <w:r w:rsidR="00DD34CC" w:rsidRPr="00DD34CC">
        <w:rPr>
          <w:lang w:val="en-US"/>
        </w:rPr>
        <w:t xml:space="preserve">default </w:t>
      </w:r>
      <w:r w:rsidR="00DD34CC">
        <w:rPr>
          <w:lang w:val="en-US"/>
        </w:rPr>
        <w:t xml:space="preserve">Windows </w:t>
      </w:r>
      <w:r w:rsidR="00087F59">
        <w:rPr>
          <w:lang w:val="en-US"/>
        </w:rPr>
        <w:t>&lt;</w:t>
      </w:r>
      <w:r w:rsidR="00DD34CC">
        <w:rPr>
          <w:lang w:val="en-US"/>
        </w:rPr>
        <w:t>Program Files</w:t>
      </w:r>
      <w:r w:rsidR="00087F59">
        <w:rPr>
          <w:lang w:val="en-US"/>
        </w:rPr>
        <w:t>&gt;</w:t>
      </w:r>
      <w:r w:rsidR="00DD34CC">
        <w:rPr>
          <w:lang w:val="en-US"/>
        </w:rPr>
        <w:t xml:space="preserve"> dir</w:t>
      </w:r>
    </w:p>
    <w:p w14:paraId="412D33DC" w14:textId="77777777" w:rsidR="00087F59" w:rsidRDefault="00E00622" w:rsidP="00DD34CC">
      <w:pPr>
        <w:pStyle w:val="Lijstalinea"/>
        <w:numPr>
          <w:ilvl w:val="0"/>
          <w:numId w:val="33"/>
        </w:numPr>
      </w:pPr>
      <w:r>
        <w:t xml:space="preserve">Configureer locatie specifieke inrichting </w:t>
      </w:r>
      <w:r w:rsidR="00DD34CC">
        <w:t>in</w:t>
      </w:r>
    </w:p>
    <w:p w14:paraId="7E2B4F51" w14:textId="77777777" w:rsidR="00E00622" w:rsidRDefault="00DD34CC" w:rsidP="00087F59">
      <w:pPr>
        <w:pStyle w:val="Lijstalinea"/>
        <w:ind w:left="360"/>
      </w:pPr>
      <w:r>
        <w:t>[</w:t>
      </w:r>
      <w:r w:rsidR="00E00622">
        <w:t>00_Globals\</w:t>
      </w:r>
      <w:r w:rsidR="00E00622" w:rsidRPr="00E00622">
        <w:t>testautomation_globals.incl</w:t>
      </w:r>
      <w:r>
        <w:t>]</w:t>
      </w:r>
    </w:p>
    <w:p w14:paraId="5E8ED2CE" w14:textId="77777777" w:rsidR="00087F59" w:rsidRDefault="00087F59" w:rsidP="00087F59">
      <w:pPr>
        <w:pStyle w:val="Lijstalinea"/>
        <w:numPr>
          <w:ilvl w:val="1"/>
          <w:numId w:val="33"/>
        </w:numPr>
      </w:pPr>
      <w:r w:rsidRPr="00087F59">
        <w:t>root_sh</w:t>
      </w:r>
    </w:p>
    <w:p w14:paraId="283A16C2" w14:textId="77777777" w:rsidR="00087F59" w:rsidRDefault="00087F59" w:rsidP="00087F59">
      <w:pPr>
        <w:pStyle w:val="Lijstalinea"/>
        <w:numPr>
          <w:ilvl w:val="1"/>
          <w:numId w:val="33"/>
        </w:numPr>
      </w:pPr>
      <w:r w:rsidRPr="00087F59">
        <w:t>root_cygwin</w:t>
      </w:r>
    </w:p>
    <w:p w14:paraId="5787D5DC" w14:textId="77777777" w:rsidR="00217B08" w:rsidRDefault="00E00622" w:rsidP="00217B08">
      <w:pPr>
        <w:pStyle w:val="Lijstalinea"/>
        <w:numPr>
          <w:ilvl w:val="0"/>
          <w:numId w:val="33"/>
        </w:numPr>
      </w:pPr>
      <w:r>
        <w:t xml:space="preserve">Configureer transactienamen per project </w:t>
      </w:r>
      <w:r w:rsidR="00087F59">
        <w:t xml:space="preserve">in </w:t>
      </w:r>
      <w:r>
        <w:t>[</w:t>
      </w:r>
      <w:r w:rsidRPr="00E00622">
        <w:t>09_P</w:t>
      </w:r>
      <w:r>
        <w:t>rojectFolders\&lt;projectnaam&gt;\Transactions.csv]</w:t>
      </w:r>
    </w:p>
    <w:p w14:paraId="11243A68" w14:textId="77777777" w:rsidR="00217B08" w:rsidRDefault="00217B08" w:rsidP="00217B08">
      <w:pPr>
        <w:pStyle w:val="Lijstalinea"/>
        <w:numPr>
          <w:ilvl w:val="0"/>
          <w:numId w:val="33"/>
        </w:numPr>
      </w:pPr>
      <w:r>
        <w:t>Installeer en configureer Jenkins tbv scheduling en queuing (alternatief: GIT/CI)</w:t>
      </w:r>
    </w:p>
    <w:p w14:paraId="35E16752" w14:textId="77777777" w:rsidR="00217B08" w:rsidRPr="00217B08" w:rsidRDefault="00217B08" w:rsidP="00217B08">
      <w:pPr>
        <w:pStyle w:val="Lijstalinea"/>
        <w:ind w:left="360"/>
        <w:rPr>
          <w:lang w:val="en-US"/>
        </w:rPr>
      </w:pPr>
      <w:r w:rsidRPr="00217B08">
        <w:rPr>
          <w:lang w:val="en-US"/>
        </w:rPr>
        <w:t>A</w:t>
      </w:r>
      <w:r>
        <w:rPr>
          <w:lang w:val="en-US"/>
        </w:rPr>
        <w:t xml:space="preserve">anroep: </w:t>
      </w:r>
      <w:r w:rsidRPr="00217B08">
        <w:rPr>
          <w:lang w:val="en-US"/>
        </w:rPr>
        <w:t>[00_Logging.sh &lt;buildnummer&gt; &lt;belastingprofiel&gt; &lt;baseline&gt; &lt;project&gt; &lt;runverification&gt;</w:t>
      </w:r>
      <w:r>
        <w:rPr>
          <w:lang w:val="en-US"/>
        </w:rPr>
        <w:t>]</w:t>
      </w:r>
    </w:p>
    <w:p w14:paraId="23458FD4" w14:textId="77777777" w:rsidR="00217B08" w:rsidRDefault="00217B08" w:rsidP="00217B08">
      <w:pPr>
        <w:pStyle w:val="Lijstalinea"/>
        <w:numPr>
          <w:ilvl w:val="0"/>
          <w:numId w:val="33"/>
        </w:numPr>
      </w:pPr>
      <w:r w:rsidRPr="00217B08">
        <w:t>Richt het overnemen van h</w:t>
      </w:r>
      <w:r>
        <w:t>et gegenereerde rapport naar een centrale plaats in</w:t>
      </w:r>
    </w:p>
    <w:p w14:paraId="3EAB8617" w14:textId="77777777" w:rsidR="00217B08" w:rsidRDefault="00217B08" w:rsidP="00217B08">
      <w:pPr>
        <w:pStyle w:val="Lijstalinea"/>
        <w:ind w:left="360"/>
      </w:pPr>
      <w:r>
        <w:t>Bron: [</w:t>
      </w:r>
      <w:r w:rsidRPr="00217B08">
        <w:t>E:\03_Resultaten\</w:t>
      </w:r>
      <w:r>
        <w:t>&lt;project&gt;</w:t>
      </w:r>
      <w:r w:rsidRPr="00217B08">
        <w:t>\report</w:t>
      </w:r>
      <w:r>
        <w:t>]</w:t>
      </w:r>
    </w:p>
    <w:p w14:paraId="55440489" w14:textId="77777777" w:rsidR="00217B08" w:rsidRDefault="00217B08" w:rsidP="00217B08">
      <w:pPr>
        <w:pStyle w:val="Lijstalinea"/>
        <w:ind w:left="360"/>
      </w:pPr>
      <w:r>
        <w:t>of laat de teststraat het resultaat direct op de juiste plaats zetten</w:t>
      </w:r>
    </w:p>
    <w:p w14:paraId="2D6ECFFE" w14:textId="77777777" w:rsidR="00217B08" w:rsidRDefault="00217B08" w:rsidP="00217B08">
      <w:pPr>
        <w:pStyle w:val="Lijstalinea"/>
        <w:ind w:left="360"/>
      </w:pPr>
      <w:r>
        <w:t>Variabele single: [</w:t>
      </w:r>
      <w:r w:rsidRPr="00217B08">
        <w:t>reportsfolder_root</w:t>
      </w:r>
      <w:r>
        <w:t>]</w:t>
      </w:r>
    </w:p>
    <w:p w14:paraId="0F2DFD0C" w14:textId="77777777" w:rsidR="00217B08" w:rsidRPr="00217B08" w:rsidRDefault="00217B08" w:rsidP="00217B08">
      <w:pPr>
        <w:pStyle w:val="Lijstalinea"/>
        <w:ind w:left="360"/>
        <w:rPr>
          <w:lang w:val="en-US"/>
        </w:rPr>
      </w:pPr>
      <w:r w:rsidRPr="00217B08">
        <w:rPr>
          <w:lang w:val="en-US"/>
        </w:rPr>
        <w:t>Variabele alles incl history: [reporthistory_root]</w:t>
      </w:r>
    </w:p>
    <w:p w14:paraId="72516A8E" w14:textId="77777777" w:rsidR="00474035" w:rsidRDefault="00474035" w:rsidP="00474035"/>
    <w:p w14:paraId="3871C871" w14:textId="77777777" w:rsidR="00474035" w:rsidRDefault="00474035" w:rsidP="00474035">
      <w:r>
        <w:rPr>
          <w:noProof/>
        </w:rPr>
        <w:drawing>
          <wp:inline distT="0" distB="0" distL="0" distR="0" wp14:anchorId="7F48795C" wp14:editId="1A64C05A">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0921" cy="1715310"/>
                    </a:xfrm>
                    <a:prstGeom prst="rect">
                      <a:avLst/>
                    </a:prstGeom>
                  </pic:spPr>
                </pic:pic>
              </a:graphicData>
            </a:graphic>
          </wp:inline>
        </w:drawing>
      </w:r>
    </w:p>
    <w:p w14:paraId="00235E76" w14:textId="77777777" w:rsidR="00474035" w:rsidRDefault="00474035" w:rsidP="00474035">
      <w:r>
        <w:t>Fig 1</w:t>
      </w:r>
      <w:r w:rsidR="00217B08">
        <w:t>: folderstructuur teststraat</w:t>
      </w:r>
    </w:p>
    <w:p w14:paraId="67EB8C50" w14:textId="79E8451B" w:rsidR="00B8048E" w:rsidRDefault="00B8048E">
      <w:pPr>
        <w:spacing w:after="160" w:line="259" w:lineRule="auto"/>
      </w:pPr>
      <w:r>
        <w:br w:type="page"/>
      </w:r>
    </w:p>
    <w:p w14:paraId="5272C2C9" w14:textId="77777777" w:rsidR="001E5659" w:rsidRDefault="00637E24" w:rsidP="00637E24">
      <w:pPr>
        <w:pStyle w:val="Kop2"/>
      </w:pPr>
      <w:bookmarkStart w:id="24" w:name="_Toc536098035"/>
      <w:r>
        <w:lastRenderedPageBreak/>
        <w:t>ReportTemplateGenerator</w:t>
      </w:r>
      <w:bookmarkEnd w:id="24"/>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5" w:name="_Toc536098036"/>
      <w:r>
        <w:t>Aanroep</w:t>
      </w:r>
      <w:bookmarkEnd w:id="25"/>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7777777" w:rsidR="001E3553" w:rsidRDefault="0065412B" w:rsidP="00E1795B">
      <w:pPr>
        <w:rPr>
          <w:lang w:val="en-US"/>
        </w:rPr>
      </w:pPr>
      <w:r w:rsidRPr="0065412B">
        <w:rPr>
          <w:lang w:val="en-US"/>
        </w:rPr>
        <w:t>./generateTemplate.sh cs ../../cs/Transactions.csv</w:t>
      </w:r>
    </w:p>
    <w:p w14:paraId="7EB85181" w14:textId="77777777" w:rsidR="000223D2" w:rsidRDefault="000223D2" w:rsidP="00E1795B">
      <w:pPr>
        <w:rPr>
          <w:lang w:val="en-US"/>
        </w:rPr>
      </w:pPr>
    </w:p>
    <w:p w14:paraId="001BD0FB" w14:textId="77777777" w:rsidR="007133C8" w:rsidRDefault="007133C8" w:rsidP="007133C8">
      <w:pPr>
        <w:pStyle w:val="Kop3"/>
      </w:pPr>
      <w:bookmarkStart w:id="26" w:name="_Toc536098037"/>
      <w:r>
        <w:t>Installatie</w:t>
      </w:r>
      <w:bookmarkEnd w:id="26"/>
    </w:p>
    <w:p w14:paraId="462CDE43" w14:textId="6556B1FA" w:rsidR="007133C8" w:rsidRDefault="007133C8" w:rsidP="007133C8">
      <w:pPr>
        <w:rPr>
          <w:i/>
        </w:rPr>
      </w:pPr>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5A1CAF">
        <w:rPr>
          <w:i/>
        </w:rPr>
        <w:t>3.1.4</w:t>
      </w:r>
      <w:r w:rsidRPr="001E3553">
        <w:rPr>
          <w:i/>
        </w:rPr>
        <w:fldChar w:fldCharType="end"/>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7" w:name="_Toc536098038"/>
      <w:r>
        <w:lastRenderedPageBreak/>
        <w:t>Rapportgenerator</w:t>
      </w:r>
      <w:bookmarkEnd w:id="27"/>
    </w:p>
    <w:p w14:paraId="1BB036DF" w14:textId="77777777" w:rsidR="009C1C56" w:rsidRDefault="009C1C56" w:rsidP="00F939F8"/>
    <w:p w14:paraId="5235D776" w14:textId="3F3FC00A"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 en scripts (shell)</w:t>
      </w:r>
      <w:r>
        <w:t>, deze staan in dir ..</w:t>
      </w:r>
      <w:r w:rsidR="00033CE7">
        <w:t>\06_Tools</w:t>
      </w:r>
      <w:r>
        <w:t>\ReportTool</w:t>
      </w:r>
      <w:r w:rsidR="00033CE7">
        <w:t>.</w:t>
      </w:r>
    </w:p>
    <w:p w14:paraId="7697AA86" w14:textId="77777777" w:rsidR="001D0874" w:rsidRDefault="001D0874" w:rsidP="00F939F8"/>
    <w:p w14:paraId="3375BCA8" w14:textId="77777777" w:rsidR="009C1C56" w:rsidRDefault="009C1C56" w:rsidP="001F6C8F">
      <w:pPr>
        <w:pStyle w:val="Kop3"/>
      </w:pPr>
      <w:bookmarkStart w:id="28" w:name="_Toc536098039"/>
      <w:r>
        <w:t>Architectuur</w:t>
      </w:r>
      <w:bookmarkEnd w:id="28"/>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7777777" w:rsidR="00E15904" w:rsidRDefault="00E15904" w:rsidP="00E15904">
            <w:r>
              <w:t>Bij het genereren van een rapport wordt een aantal stappen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2D1EE0C7" w14:textId="144F8A8F"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9" w:name="_Toc536098040"/>
      <w:r>
        <w:lastRenderedPageBreak/>
        <w:t>Samenhang en functie van onderdelen</w:t>
      </w:r>
      <w:bookmarkEnd w:id="29"/>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1F6C8F">
      <w:pPr>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Default="00E618D7" w:rsidP="007B19EC">
      <w:r>
        <w:t>Gebruik</w:t>
      </w:r>
      <w:r w:rsidR="007B19EC">
        <w:t>:</w:t>
      </w:r>
    </w:p>
    <w:p w14:paraId="302EF06B" w14:textId="77777777" w:rsidR="007B19EC" w:rsidRPr="00033CE7" w:rsidRDefault="007B19EC" w:rsidP="007B19EC">
      <w:pPr>
        <w:rPr>
          <w:rFonts w:ascii="Courier New" w:hAnsi="Courier New" w:cs="Courier New"/>
        </w:rPr>
      </w:pPr>
      <w:r w:rsidRPr="00033CE7">
        <w:rPr>
          <w:rFonts w:ascii="Courier New" w:hAnsi="Courier New" w:cs="Courier New"/>
          <w:highlight w:val="lightGray"/>
        </w:rPr>
        <w:t>..\ReportTool\report_wrapper.sh &lt;project&gt; [jmeter|silk] &lt;comment&gt; &lt;baseline testrun&gt;</w:t>
      </w:r>
    </w:p>
    <w:p w14:paraId="13CA011B" w14:textId="77777777" w:rsidR="007B19EC" w:rsidRDefault="007B19EC" w:rsidP="007B19EC"/>
    <w:p w14:paraId="4799202E" w14:textId="77777777" w:rsidR="00033CE7" w:rsidRPr="00033CE7" w:rsidRDefault="00033CE7" w:rsidP="007B19EC">
      <w:r>
        <w:t>Voorbeeld:</w:t>
      </w:r>
    </w:p>
    <w:p w14:paraId="58746777" w14:textId="77777777"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p>
    <w:p w14:paraId="04B22982" w14:textId="77777777" w:rsidR="007B19EC" w:rsidRDefault="007B19EC" w:rsidP="007B19EC"/>
    <w:p w14:paraId="41EF1B92" w14:textId="77777777" w:rsidR="00033CE7" w:rsidRDefault="00033CE7" w:rsidP="007B19EC"/>
    <w:p w14:paraId="0D01847D" w14:textId="12083D56" w:rsidR="007B19EC" w:rsidRDefault="007B19EC" w:rsidP="007B19EC">
      <w:r>
        <w:lastRenderedPageBreak/>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77777777" w:rsidR="00103532" w:rsidRPr="00103532" w:rsidRDefault="00103532" w:rsidP="00103532">
      <w:r w:rsidRPr="00103532">
        <w:t>Workflow:</w:t>
      </w:r>
    </w:p>
    <w:p w14:paraId="010F441A" w14:textId="77777777" w:rsidR="00B2314C" w:rsidRDefault="00B2314C" w:rsidP="00103532">
      <w:pPr>
        <w:pStyle w:val="Lijstalinea"/>
        <w:numPr>
          <w:ilvl w:val="0"/>
          <w:numId w:val="30"/>
        </w:numPr>
        <w:ind w:left="426"/>
      </w:pPr>
      <w:r>
        <w:t>Voorbereiding:</w:t>
      </w:r>
    </w:p>
    <w:p w14:paraId="41B44966" w14:textId="77777777" w:rsidR="00E618D7" w:rsidRDefault="00E618D7" w:rsidP="00B2314C">
      <w:pPr>
        <w:pStyle w:val="Lijstalinea"/>
        <w:numPr>
          <w:ilvl w:val="1"/>
          <w:numId w:val="30"/>
        </w:numPr>
        <w:ind w:left="851"/>
      </w:pPr>
      <w:r>
        <w:t>Reset van temp directory</w:t>
      </w:r>
    </w:p>
    <w:p w14:paraId="3C70B17C" w14:textId="28DDF6B3" w:rsidR="00E618D7" w:rsidRDefault="00D61756" w:rsidP="00B2314C">
      <w:pPr>
        <w:pStyle w:val="Lijstalinea"/>
        <w:numPr>
          <w:ilvl w:val="1"/>
          <w:numId w:val="30"/>
        </w:numPr>
        <w:ind w:left="851"/>
      </w:pPr>
      <w:r>
        <w:t>Kopiëren</w:t>
      </w:r>
      <w:r w:rsidR="00E618D7">
        <w:t xml:space="preserve"> van test output naar temp directory</w:t>
      </w:r>
    </w:p>
    <w:p w14:paraId="4A55C8C6" w14:textId="20FE3E7D" w:rsidR="00E618D7" w:rsidRDefault="00D61756" w:rsidP="00B2314C">
      <w:pPr>
        <w:pStyle w:val="Lijstalinea"/>
        <w:numPr>
          <w:ilvl w:val="1"/>
          <w:numId w:val="30"/>
        </w:numPr>
        <w:ind w:left="851"/>
      </w:pPr>
      <w:r>
        <w:t>Kopiëren</w:t>
      </w:r>
      <w:r w:rsidR="00E618D7">
        <w:t xml:space="preserve"> van teststraat config file naar temp directory (runinfo)</w:t>
      </w:r>
    </w:p>
    <w:p w14:paraId="58042EE4"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 [</w:t>
      </w:r>
      <w:r w:rsidR="00103532">
        <w:rPr>
          <w:lang w:val="en-US"/>
        </w:rPr>
        <w:t>tools\</w:t>
      </w:r>
      <w:r w:rsidRPr="00103532">
        <w:rPr>
          <w:lang w:val="en-US"/>
        </w:rPr>
        <w:t>rptgen.parse.&lt;jmeter/silk&gt;.sh]</w:t>
      </w:r>
    </w:p>
    <w:p w14:paraId="3387CE4D"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testresultaten [</w:t>
      </w:r>
      <w:r w:rsidR="00103532">
        <w:rPr>
          <w:lang w:val="en-US"/>
        </w:rPr>
        <w:t>tools\</w:t>
      </w:r>
      <w:r w:rsidRPr="00103532">
        <w:rPr>
          <w:lang w:val="en-US"/>
        </w:rPr>
        <w:t>rptgen.import.sh]</w:t>
      </w:r>
    </w:p>
    <w:p w14:paraId="7C0221E8"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merge</w:t>
      </w:r>
      <w:r w:rsidRPr="00103532">
        <w:rPr>
          <w:lang w:val="en-US"/>
        </w:rPr>
        <w:t xml:space="preserve"> testresultaten+template [</w:t>
      </w:r>
      <w:r w:rsidR="00103532">
        <w:rPr>
          <w:lang w:val="en-US"/>
        </w:rPr>
        <w:t>tools\</w:t>
      </w:r>
      <w:r w:rsidRPr="00103532">
        <w:rPr>
          <w:lang w:val="en-US"/>
        </w:rPr>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2D1B6895" w:rsidR="005F08EE" w:rsidRDefault="005F08EE" w:rsidP="005F08EE">
      <w:r w:rsidRPr="005F08EE">
        <w:t>Conversie van ruwe logs n</w:t>
      </w:r>
      <w:r>
        <w:t>aar csv. Deze stap is voor elk type loadgenerator anders</w:t>
      </w:r>
      <w:r w:rsidR="00003D87">
        <w:t>, daarom bestaat per loadgenerator een ‘eigen’ script dat het parsen afhandelt</w:t>
      </w:r>
      <w:r>
        <w:t>.</w:t>
      </w:r>
      <w:r w:rsidR="00003D87">
        <w:t xml:space="preserve"> Voor nu worden resultaten van loadgeneratoren Jmeter en Silkperformer ondersteund.</w:t>
      </w:r>
      <w:r w:rsidR="00625376">
        <w:t xml:space="preserve"> Er wordt geconverteerd naar CSV, waarna een rappor</w:t>
      </w:r>
      <w:r w:rsidR="00905814">
        <w:t xml:space="preserve">t </w:t>
      </w:r>
      <w:r w:rsidR="00625376">
        <w:t>generator tool wordt gebruikt om de juiste variabelen uit de data te halen en die in het generieke ‘intermediate’ format op te slaan.</w:t>
      </w:r>
    </w:p>
    <w:p w14:paraId="23659582" w14:textId="77777777" w:rsidR="00625376" w:rsidRDefault="00625376" w:rsidP="005F08EE"/>
    <w:p w14:paraId="0B2563DD" w14:textId="0A2217FD"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5A1CAF">
        <w:rPr>
          <w:i/>
          <w:lang w:val="en-US"/>
        </w:rPr>
        <w:t>3.3.4.1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5A1CAF" w:rsidRPr="005A1CAF">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14A48826"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de .config bestanden bij de .exe tools.</w:t>
      </w:r>
    </w:p>
    <w:p w14:paraId="645E1AFC" w14:textId="77777777" w:rsidR="00625376" w:rsidRDefault="00625376" w:rsidP="00625376"/>
    <w:p w14:paraId="093E1C5A" w14:textId="77777777" w:rsidR="00625376" w:rsidRPr="00625376" w:rsidRDefault="00625376" w:rsidP="00625376">
      <w:r>
        <w:t>Bijv: srt.loadintermediate.exe leest zijn configuratie uit srt.loadintermediate.exe</w:t>
      </w:r>
      <w:r w:rsidRPr="00625376">
        <w:rPr>
          <w:b/>
        </w:rPr>
        <w:t>.config</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2A98719F"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5A1CAF">
        <w:rPr>
          <w:i/>
        </w:rPr>
        <w:t>3.3.4.3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5A1CAF" w:rsidRPr="005A1CAF">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lastRenderedPageBreak/>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752DB980" w14:textId="77777777" w:rsidR="007133C8" w:rsidRDefault="007133C8" w:rsidP="007133C8">
      <w:pPr>
        <w:pStyle w:val="Kop3"/>
      </w:pPr>
      <w:bookmarkStart w:id="30" w:name="_Toc536098041"/>
      <w:r>
        <w:t>Installatie</w:t>
      </w:r>
      <w:bookmarkEnd w:id="30"/>
    </w:p>
    <w:p w14:paraId="7632698B" w14:textId="3134C64E" w:rsidR="007133C8" w:rsidRDefault="007133C8" w:rsidP="007133C8">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5A1CAF">
        <w:rPr>
          <w:i/>
        </w:rPr>
        <w:t>3.1.4</w:t>
      </w:r>
      <w:r w:rsidRPr="001E3553">
        <w:rPr>
          <w:i/>
        </w:rPr>
        <w:fldChar w:fldCharType="end"/>
      </w:r>
    </w:p>
    <w:p w14:paraId="0707F80E" w14:textId="77777777" w:rsidR="007F31F0" w:rsidRDefault="007F31F0" w:rsidP="00666500"/>
    <w:p w14:paraId="0FF387B2" w14:textId="77777777" w:rsidR="00003D87" w:rsidRPr="00033CE7" w:rsidRDefault="00003D87" w:rsidP="00666500">
      <w:pPr>
        <w:pStyle w:val="Kop3"/>
      </w:pPr>
      <w:bookmarkStart w:id="31" w:name="_Toc536098042"/>
      <w:r>
        <w:t>Details</w:t>
      </w:r>
      <w:bookmarkEnd w:id="31"/>
    </w:p>
    <w:p w14:paraId="0CA97988" w14:textId="77777777" w:rsidR="00D540D3" w:rsidRDefault="00D540D3" w:rsidP="00003D87">
      <w:pPr>
        <w:pStyle w:val="Kop4"/>
      </w:pPr>
      <w:bookmarkStart w:id="32" w:name="_Ref535337054"/>
      <w:bookmarkStart w:id="33" w:name="_Ref535337064"/>
      <w:r>
        <w:t>Intermediate format (parsing)</w:t>
      </w:r>
      <w:bookmarkEnd w:id="32"/>
      <w:bookmarkEnd w:id="33"/>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5A0F0B"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7777777" w:rsidR="000D52F3" w:rsidRPr="00D16405" w:rsidRDefault="000D52F3" w:rsidP="000D52F3">
            <w:pPr>
              <w:rPr>
                <w:lang w:val="en-US"/>
              </w:rPr>
            </w:pPr>
            <w:r w:rsidRPr="00D16405">
              <w:rPr>
                <w:lang w:val="en-US"/>
              </w:rPr>
              <w:t>_transactions.csv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77777777" w:rsidR="000D52F3" w:rsidRPr="00D16405" w:rsidRDefault="000D52F3" w:rsidP="000D52F3">
            <w:pPr>
              <w:rPr>
                <w:lang w:val="en-US"/>
              </w:rPr>
            </w:pPr>
            <w:r w:rsidRPr="00D16405">
              <w:rPr>
                <w:lang w:val="en-US"/>
              </w:rPr>
              <w:t>_intermediate.trs.csv</w:t>
            </w:r>
          </w:p>
          <w:p w14:paraId="6B823A5A" w14:textId="77777777" w:rsidR="000D52F3" w:rsidRPr="00D16405" w:rsidRDefault="000D52F3" w:rsidP="000D52F3">
            <w:pPr>
              <w:rPr>
                <w:lang w:val="en-US"/>
              </w:rPr>
            </w:pPr>
            <w:r w:rsidRPr="00D16405">
              <w:rPr>
                <w:lang w:val="en-US"/>
              </w:rPr>
              <w:t>_intermediate.msr.csv</w:t>
            </w:r>
          </w:p>
          <w:p w14:paraId="7E058DFF" w14:textId="77777777" w:rsidR="000D52F3" w:rsidRPr="00D16405" w:rsidRDefault="000D52F3" w:rsidP="000D52F3">
            <w:pPr>
              <w:rPr>
                <w:lang w:val="en-US"/>
              </w:rPr>
            </w:pPr>
            <w:r w:rsidRPr="00D16405">
              <w:rPr>
                <w:lang w:val="en-US"/>
              </w:rPr>
              <w:t>_intermedaite.var.csv</w:t>
            </w:r>
          </w:p>
          <w:p w14:paraId="362560DB" w14:textId="77777777" w:rsidR="000D52F3" w:rsidRPr="00D16405" w:rsidRDefault="000D52F3" w:rsidP="000D52F3">
            <w:pPr>
              <w:rPr>
                <w:lang w:val="en-US"/>
              </w:rPr>
            </w:pPr>
            <w:r w:rsidRPr="00D16405">
              <w:rPr>
                <w:lang w:val="en-US"/>
              </w:rPr>
              <w:t>_intermediate.trs.definitions</w:t>
            </w: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48E82CB4" w14:textId="77777777" w:rsidR="000D52F3" w:rsidRDefault="000D52F3" w:rsidP="000D52F3">
            <w:r>
              <w:t>Teststraat</w:t>
            </w:r>
            <w:r w:rsidR="007F730B">
              <w:t xml:space="preserve"> (doel=bron):</w:t>
            </w:r>
          </w:p>
          <w:p w14:paraId="0E07D501" w14:textId="77777777"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77777777" w:rsidR="00C1013D" w:rsidRDefault="00C1013D" w:rsidP="005371C7">
      <w:r>
        <w:rPr>
          <w:noProof/>
        </w:rPr>
        <w:drawing>
          <wp:inline distT="0" distB="0" distL="0" distR="0" wp14:anchorId="383B43B1" wp14:editId="54A0B8CA">
            <wp:extent cx="4157980" cy="27260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7980" cy="2726055"/>
                    </a:xfrm>
                    <a:prstGeom prst="rect">
                      <a:avLst/>
                    </a:prstGeom>
                    <a:noFill/>
                    <a:ln>
                      <a:noFill/>
                    </a:ln>
                  </pic:spPr>
                </pic:pic>
              </a:graphicData>
            </a:graphic>
          </wp:inline>
        </w:drawing>
      </w:r>
    </w:p>
    <w:p w14:paraId="41FECAB8" w14:textId="77777777" w:rsidR="00542FF0" w:rsidRPr="00003D87" w:rsidRDefault="00542FF0" w:rsidP="005371C7">
      <w:pPr>
        <w:rPr>
          <w:i/>
        </w:rPr>
      </w:pPr>
      <w:r w:rsidRPr="00003D87">
        <w:rPr>
          <w:i/>
        </w:rPr>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2268E879" w14:textId="77777777" w:rsidR="00AD5537" w:rsidRDefault="00AD5537" w:rsidP="00D95469">
            <w:r w:rsidRPr="00AD5537">
              <w:t>th2=red threshold</w:t>
            </w:r>
          </w:p>
        </w:tc>
      </w:tr>
    </w:tbl>
    <w:p w14:paraId="1D40C733" w14:textId="77777777" w:rsidR="005371C7" w:rsidRDefault="005371C7" w:rsidP="005371C7"/>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34" w:name="_Ref535338023"/>
      <w:bookmarkStart w:id="35" w:name="_Ref535338026"/>
      <w:r>
        <w:t>HTML Template</w:t>
      </w:r>
      <w:bookmarkEnd w:id="34"/>
      <w:bookmarkEnd w:id="35"/>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77777777" w:rsidR="00EF6513" w:rsidRPr="00003D87" w:rsidRDefault="00EF6513" w:rsidP="00003D87">
      <w:pPr>
        <w:pStyle w:val="Kop5"/>
        <w:rPr>
          <w:b/>
        </w:rPr>
      </w:pPr>
      <w:r w:rsidRPr="00003D87">
        <w:rPr>
          <w:b/>
        </w:rPr>
        <w:t>Door het merge proces on-the-fly gegenereerde variabelen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77777777" w:rsidR="009C118C" w:rsidRDefault="009C118C" w:rsidP="009C118C">
      <w:pPr>
        <w:tabs>
          <w:tab w:val="left" w:pos="2694"/>
        </w:tabs>
      </w:pPr>
      <w:r w:rsidRPr="009C118C">
        <w:t>${</w:t>
      </w:r>
      <w:r>
        <w:t>variabelenaam</w:t>
      </w:r>
      <w:r w:rsidRPr="009C118C">
        <w:t>:1:0.000}</w:t>
      </w:r>
      <w:r>
        <w:tab/>
        <w:t>= variabele index 1* met decimaal format 0.000</w:t>
      </w: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lastRenderedPageBreak/>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77777777" w:rsidR="006C7857" w:rsidRPr="000D5B0D" w:rsidRDefault="00446ADA" w:rsidP="006C7857">
      <w:pPr>
        <w:rPr>
          <w:rFonts w:ascii="Courier New" w:hAnsi="Courier New" w:cs="Courier New"/>
        </w:rPr>
      </w:pPr>
      <w:r>
        <w:rPr>
          <w:rFonts w:ascii="Courier New" w:hAnsi="Courier New" w:cs="Courier New"/>
          <w:highlight w:val="lightGray"/>
        </w:rPr>
        <w:t>..\ReportTool\report\</w:t>
      </w:r>
      <w:r w:rsidR="006C7857" w:rsidRPr="00446ADA">
        <w:rPr>
          <w:rFonts w:ascii="Courier New" w:hAnsi="Courier New" w:cs="Courier New"/>
          <w:highlight w:val="lightGray"/>
        </w:rPr>
        <w:t>&lt;project&gt;_report.exitcode</w:t>
      </w:r>
    </w:p>
    <w:p w14:paraId="341129AD" w14:textId="77777777" w:rsidR="000D5B0D" w:rsidRDefault="000D5B0D" w:rsidP="006C7857"/>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571" cy="388210"/>
                    </a:xfrm>
                    <a:prstGeom prst="rect">
                      <a:avLst/>
                    </a:prstGeom>
                  </pic:spPr>
                </pic:pic>
              </a:graphicData>
            </a:graphic>
          </wp:inline>
        </w:drawing>
      </w:r>
    </w:p>
    <w:p w14:paraId="26B163A8" w14:textId="77777777" w:rsidR="000D5B0D" w:rsidRPr="00446ADA" w:rsidRDefault="000D5B0D" w:rsidP="006C7857">
      <w:pPr>
        <w:rPr>
          <w:rStyle w:val="Subtielebenadrukking"/>
        </w:rPr>
      </w:pPr>
      <w:r w:rsidRPr="00446ADA">
        <w:rPr>
          <w:rStyle w:val="Subtielebenadrukking"/>
        </w:rPr>
        <w:t>Inhoud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lastRenderedPageBreak/>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6862" cy="2989815"/>
                    </a:xfrm>
                    <a:prstGeom prst="rect">
                      <a:avLst/>
                    </a:prstGeom>
                  </pic:spPr>
                </pic:pic>
              </a:graphicData>
            </a:graphic>
          </wp:inline>
        </w:drawing>
      </w:r>
    </w:p>
    <w:p w14:paraId="656F3B3A" w14:textId="77777777" w:rsidR="00D540D3" w:rsidRDefault="00446ADA">
      <w:pPr>
        <w:spacing w:after="160" w:line="259" w:lineRule="auto"/>
        <w:rPr>
          <w:rStyle w:val="Subtielebenadrukking"/>
        </w:rPr>
      </w:pPr>
      <w:r w:rsidRPr="00446ADA">
        <w:rPr>
          <w:rStyle w:val="Subtielebenadrukking"/>
        </w:rPr>
        <w:t>Voorbeeld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3D896BA3" w14:textId="77777777" w:rsidR="005F0EDD" w:rsidRDefault="005F0EDD" w:rsidP="005F0EDD">
      <w:pPr>
        <w:pStyle w:val="Kop1"/>
      </w:pPr>
      <w:bookmarkStart w:id="36" w:name="_Toc536098043"/>
      <w:r>
        <w:lastRenderedPageBreak/>
        <w:t>Usecases</w:t>
      </w:r>
      <w:bookmarkEnd w:id="36"/>
    </w:p>
    <w:p w14:paraId="5BF31E8F" w14:textId="77777777" w:rsidR="008E48A8" w:rsidRDefault="008E48A8" w:rsidP="008E48A8">
      <w:pPr>
        <w:pStyle w:val="Kop2"/>
      </w:pPr>
      <w:bookmarkStart w:id="37" w:name="_Toc536098044"/>
      <w:r>
        <w:t>Toevoegen van een nieuw project</w:t>
      </w:r>
      <w:bookmarkEnd w:id="37"/>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77777777" w:rsidR="00F6036B" w:rsidRDefault="00F6036B" w:rsidP="00F6036B">
      <w:pPr>
        <w:pStyle w:val="Lijstalinea"/>
        <w:numPr>
          <w:ilvl w:val="1"/>
          <w:numId w:val="32"/>
        </w:numPr>
      </w:pPr>
      <w:r>
        <w:t>..\02_Scripts\&lt;projectnaam&gt;</w:t>
      </w:r>
    </w:p>
    <w:p w14:paraId="0811E13B" w14:textId="77777777" w:rsidR="00F6036B" w:rsidRDefault="00F6036B" w:rsidP="00F6036B">
      <w:pPr>
        <w:pStyle w:val="Lijstalinea"/>
        <w:numPr>
          <w:ilvl w:val="1"/>
          <w:numId w:val="32"/>
        </w:numPr>
      </w:pPr>
      <w:r>
        <w:t>Plaatsen van de 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77777777" w:rsidR="00F6036B" w:rsidRDefault="00F6036B" w:rsidP="00F6036B">
      <w:pPr>
        <w:pStyle w:val="Lijstalinea"/>
        <w:numPr>
          <w:ilvl w:val="1"/>
          <w:numId w:val="32"/>
        </w:numPr>
      </w:pPr>
      <w:r>
        <w:t>..\09_ProjectFolders\&lt;projectnaam&gt;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68C11768" w:rsidR="0000342A" w:rsidRDefault="0000342A" w:rsidP="00F6036B">
      <w:pPr>
        <w:pStyle w:val="Lijstalinea"/>
        <w:numPr>
          <w:ilvl w:val="1"/>
          <w:numId w:val="32"/>
        </w:numPr>
      </w:pPr>
      <w:r>
        <w:t xml:space="preserve">Vullen van transactienamen </w:t>
      </w:r>
      <w:r w:rsidR="00F6036B">
        <w:t>in &lt;projectfolder&gt;\Transactions.csv,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5A1CAF">
        <w:t>4.3</w:t>
      </w:r>
      <w:r w:rsidR="00837F82">
        <w:fldChar w:fldCharType="end"/>
      </w:r>
      <w:r w:rsidR="00837F82">
        <w:t>.</w:t>
      </w:r>
    </w:p>
    <w:p w14:paraId="2ABE6BF7" w14:textId="77777777" w:rsidR="00F6036B" w:rsidRDefault="00F6036B" w:rsidP="00F6036B">
      <w:pPr>
        <w:pStyle w:val="Lijstalinea"/>
        <w:numPr>
          <w:ilvl w:val="1"/>
          <w:numId w:val="32"/>
        </w:numPr>
      </w:pPr>
      <w:r>
        <w:t>Configuratie van loadgenerator en project specifieke parameters in &lt;projectfolder&gt;\vars.incl. Alle globale variabelen kunnen hierin per project 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27F8745A"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5A1CAF">
        <w:t>4.4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8" w:name="_Toc536098045"/>
      <w:r>
        <w:t>Eisen aan een testscript</w:t>
      </w:r>
      <w:bookmarkEnd w:id="38"/>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9" w:name="_Toc536098046"/>
      <w:r>
        <w:t>Technologie: JMeter of Silkperformer</w:t>
      </w:r>
      <w:bookmarkEnd w:id="39"/>
    </w:p>
    <w:p w14:paraId="730D5B61" w14:textId="77777777" w:rsidR="006603AB" w:rsidRDefault="006603AB" w:rsidP="006603AB">
      <w:r>
        <w:t>De teststraat ondersteunt momenteel JMeter en Silkperformer. Voor Silkperformer testen is een beperkt aantal licenties on-premise beschikbaar. De maximaal in te stellen belasting is afhankelijk van het beschikbaar aantal licenties.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62778A21" w14:textId="77777777" w:rsidR="008438F7" w:rsidRDefault="008438F7" w:rsidP="008438F7"/>
    <w:p w14:paraId="1EFAF16D" w14:textId="77777777" w:rsidR="008438F7" w:rsidRDefault="00C31FC1" w:rsidP="006603AB">
      <w:pPr>
        <w:pStyle w:val="Kop3"/>
      </w:pPr>
      <w:bookmarkStart w:id="40" w:name="_Toc536098047"/>
      <w:r>
        <w:t>Gebruik</w:t>
      </w:r>
      <w:r w:rsidR="008438F7">
        <w:t xml:space="preserve"> van loadgeneratoren</w:t>
      </w:r>
      <w:bookmarkEnd w:id="40"/>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41" w:name="_Toc536098048"/>
      <w:r>
        <w:t>Configuratie van workload</w:t>
      </w:r>
      <w:bookmarkEnd w:id="41"/>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lastRenderedPageBreak/>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1E35EA3" w14:textId="77777777" w:rsidR="00861AD3" w:rsidRDefault="00BC394F" w:rsidP="008438F7">
      <w:r>
        <w:t>Maak een kopie van het testplan voor elke workload, dus per project vier jmx bestanden volgens template:</w:t>
      </w:r>
    </w:p>
    <w:p w14:paraId="1AB27B71" w14:textId="77777777" w:rsidR="00BC394F" w:rsidRDefault="00BC394F" w:rsidP="008438F7">
      <w:r>
        <w:t>&lt;project&gt;_&lt;workloadnaam&gt;.jmx</w:t>
      </w:r>
    </w:p>
    <w:p w14:paraId="4C366AED" w14:textId="77777777" w:rsidR="00BC394F" w:rsidRDefault="00BC394F" w:rsidP="008438F7"/>
    <w:p w14:paraId="5EB0EDDF" w14:textId="77777777" w:rsidR="00BC394F" w:rsidRDefault="00BC394F" w:rsidP="008438F7">
      <w:r>
        <w:t>lrk_productie.jmx + lrk_duurtest.jmx + lrk_stresstest.jmx + lr</w:t>
      </w:r>
      <w:r w:rsidR="00A54D70">
        <w:t>k</w:t>
      </w:r>
      <w:r>
        <w:t>_verificatie.jmx</w:t>
      </w:r>
    </w:p>
    <w:p w14:paraId="44A273CE" w14:textId="77777777" w:rsidR="00BC394F" w:rsidRDefault="00BC394F" w:rsidP="008438F7"/>
    <w:p w14:paraId="27417FFA" w14:textId="2959CE3A" w:rsidR="00861AD3" w:rsidRDefault="00BC394F" w:rsidP="008438F7">
      <w:r>
        <w:t xml:space="preserve">Maak het jezelf makkelijk door in het script een set parameters te </w:t>
      </w:r>
      <w:r w:rsidR="00A10C3C">
        <w:t>definiëren</w:t>
      </w:r>
      <w:r>
        <w:t xml:space="preserve"> in een configuratieset die enabled of disabled kan worden.</w:t>
      </w:r>
      <w:r w:rsidR="009B0E90">
        <w:t xml:space="preserve"> Enable dan voor elke kopie een andere workload configuratieset.</w:t>
      </w:r>
    </w:p>
    <w:p w14:paraId="16D76101" w14:textId="77777777" w:rsidR="00BC394F" w:rsidRDefault="00BC394F" w:rsidP="008438F7"/>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42" w:name="_Ref535419875"/>
      <w:bookmarkStart w:id="43" w:name="_Ref535419878"/>
      <w:bookmarkStart w:id="44" w:name="_Toc536098049"/>
      <w:r>
        <w:t>Toevoegen</w:t>
      </w:r>
      <w:r w:rsidR="00D63320">
        <w:t>, wijzigen of</w:t>
      </w:r>
      <w:r>
        <w:t xml:space="preserve"> wijzigen van een transactie</w:t>
      </w:r>
      <w:r w:rsidR="006C45E0">
        <w:t>naam</w:t>
      </w:r>
      <w:bookmarkEnd w:id="42"/>
      <w:bookmarkEnd w:id="43"/>
      <w:bookmarkEnd w:id="44"/>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1D3A5540"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00200_opstartpagina_in</w:t>
      </w:r>
    </w:p>
    <w:p w14:paraId="61E52CE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00210_btnlogin</w:t>
      </w:r>
    </w:p>
    <w:p w14:paraId="2FF94E2D"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00300_opstartpagina_hh</w:t>
      </w:r>
    </w:p>
    <w:p w14:paraId="0A38D22B"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00310_btnlogin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781564F2"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01050_opendetail_bso</w:t>
      </w:r>
    </w:p>
    <w:p w14:paraId="67CE8695"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01060_opendetail_houder</w:t>
      </w:r>
    </w:p>
    <w:p w14:paraId="790DE6E8"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01070_linklaatstezoekresultaat</w:t>
      </w:r>
    </w:p>
    <w:p w14:paraId="256037E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01080_vgo_bemiddeld_door</w:t>
      </w:r>
    </w:p>
    <w:p w14:paraId="774CBEA0"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01090_gob_bemiddelaar_voor</w:t>
      </w:r>
    </w:p>
    <w:p w14:paraId="563A050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lastRenderedPageBreak/>
        <w:t>01120_vgo_detail</w:t>
      </w:r>
    </w:p>
    <w:p w14:paraId="0AE08031"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01130_vgo_detail_nieuw</w:t>
      </w:r>
    </w:p>
    <w:p w14:paraId="61A2A1AE"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01100_inspectierapport_inzien</w:t>
      </w:r>
    </w:p>
    <w:p w14:paraId="37216DC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01140_inspectierapport_inzien_nieuw</w:t>
      </w:r>
    </w:p>
    <w:p w14:paraId="187DFFEE"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01110_inspectierapport_inzien_download</w:t>
      </w:r>
    </w:p>
    <w:p w14:paraId="34D0189D" w14:textId="77777777" w:rsidR="00844754" w:rsidRDefault="00844754" w:rsidP="00844754">
      <w:pPr>
        <w:pBdr>
          <w:top w:val="single" w:sz="4" w:space="1" w:color="auto"/>
          <w:left w:val="single" w:sz="4" w:space="4" w:color="auto"/>
          <w:bottom w:val="single" w:sz="4" w:space="1" w:color="auto"/>
          <w:right w:val="single" w:sz="4" w:space="4" w:color="auto"/>
        </w:pBdr>
        <w:ind w:left="708"/>
      </w:pPr>
      <w:r w:rsidRPr="00844754">
        <w:rPr>
          <w:rFonts w:ascii="Courier New" w:hAnsi="Courier New" w:cs="Courier New"/>
        </w:rPr>
        <w:t>HEADER</w:t>
      </w:r>
    </w:p>
    <w:p w14:paraId="2E4D1FFE" w14:textId="77777777" w:rsidR="006C45E0" w:rsidRDefault="006C45E0" w:rsidP="006C45E0"/>
    <w:p w14:paraId="5FD12EC2" w14:textId="77777777" w:rsidR="006C45E0" w:rsidRDefault="006C45E0" w:rsidP="006C45E0">
      <w:r>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3F7A9B3" w14:textId="77777777" w:rsidR="006C618A" w:rsidRDefault="006C618A" w:rsidP="006C45E0"/>
    <w:p w14:paraId="7F36305C" w14:textId="77777777" w:rsidR="00844754" w:rsidRDefault="00844754" w:rsidP="006C45E0"/>
    <w:p w14:paraId="5CEA2ED5" w14:textId="77777777" w:rsidR="000E04E9" w:rsidRDefault="00844754" w:rsidP="006603AB">
      <w:pPr>
        <w:pStyle w:val="Kop2"/>
      </w:pPr>
      <w:bookmarkStart w:id="45" w:name="_Ref535419987"/>
      <w:bookmarkStart w:id="46" w:name="_Ref535419990"/>
      <w:bookmarkStart w:id="47" w:name="_Toc536098050"/>
      <w:r>
        <w:t>T</w:t>
      </w:r>
      <w:r w:rsidR="000E04E9">
        <w:t>oevoegen of wijzigen van thresholds</w:t>
      </w:r>
      <w:bookmarkEnd w:id="45"/>
      <w:bookmarkEnd w:id="46"/>
      <w:bookmarkEnd w:id="47"/>
    </w:p>
    <w:p w14:paraId="1F13937F" w14:textId="77777777" w:rsidR="00844754" w:rsidRDefault="006C618A" w:rsidP="00844754">
      <w:r>
        <w:t>Standaard worden generieke drempelwaarden toegepast (generic). Deze gelden als basis thresholds voor transacties waarvoor geen threshold geformuleerd is. Per transactie of groep transacties kan een aparte threshold gemaakt worden op basis van reguliere expressies.</w:t>
      </w:r>
    </w:p>
    <w:p w14:paraId="4D0E3B1D" w14:textId="77777777" w:rsidR="006C618A" w:rsidRDefault="006C618A" w:rsidP="00844754"/>
    <w:p w14:paraId="35FEA86B" w14:textId="77777777" w:rsidR="006C618A" w:rsidRDefault="006C618A" w:rsidP="00844754">
      <w:r>
        <w:t>Er is geen goede interface aanwezig voor het onderhoud aan deze cijfers, muteer ze direct in de database in tabel ‘thresholds’</w:t>
      </w:r>
      <w:r w:rsidR="00E013EA">
        <w:t>. Wanneer voor de eerste keer een rapport gedraaid heeft, is een nieuw project, testrun en ‘generic’ threshold regel toegevoegd met standaard thresholds van 1 en 3 seconden. Let op: threshold 1 = geel = waarschuwing; threshold 2 = rood = nonfunctional</w:t>
      </w:r>
    </w:p>
    <w:p w14:paraId="058FE565" w14:textId="77777777" w:rsidR="00E013EA" w:rsidRDefault="00E013EA" w:rsidP="00844754"/>
    <w:p w14:paraId="7C6002F8" w14:textId="77777777" w:rsidR="00E013EA" w:rsidRDefault="00E013EA" w:rsidP="00E013EA">
      <w:r>
        <w:rPr>
          <w:noProof/>
        </w:rPr>
        <w:drawing>
          <wp:inline distT="0" distB="0" distL="0" distR="0" wp14:anchorId="13E5B15A" wp14:editId="6DD18E07">
            <wp:extent cx="4813803" cy="312293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803" cy="3122933"/>
                    </a:xfrm>
                    <a:prstGeom prst="rect">
                      <a:avLst/>
                    </a:prstGeom>
                  </pic:spPr>
                </pic:pic>
              </a:graphicData>
            </a:graphic>
          </wp:inline>
        </w:drawing>
      </w:r>
    </w:p>
    <w:p w14:paraId="0A5ED58A" w14:textId="77777777" w:rsidR="00E013EA" w:rsidRPr="00E013EA" w:rsidRDefault="00386F6C" w:rsidP="00E013EA">
      <w:pPr>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7332C2E8" w14:textId="77777777" w:rsidR="00E013EA" w:rsidRDefault="00E013EA" w:rsidP="00E013EA"/>
    <w:p w14:paraId="7D6C2BD3" w14:textId="77777777" w:rsidR="00E013EA" w:rsidRDefault="00E013EA" w:rsidP="00E013EA">
      <w:r>
        <w:t>Zoek het id op van het project</w:t>
      </w:r>
    </w:p>
    <w:p w14:paraId="39DA2D12" w14:textId="77777777" w:rsidR="00E013EA" w:rsidRDefault="00E013EA" w:rsidP="00E013EA"/>
    <w:p w14:paraId="01FFE947" w14:textId="77777777" w:rsidR="00E013EA" w:rsidRPr="00B95812" w:rsidRDefault="00E013EA" w:rsidP="00E013EA">
      <w:pPr>
        <w:rPr>
          <w:rFonts w:ascii="Courier New" w:hAnsi="Courier New" w:cs="Courier New"/>
          <w:szCs w:val="20"/>
        </w:rPr>
      </w:pPr>
      <w:r w:rsidRPr="00B95812">
        <w:rPr>
          <w:rFonts w:ascii="Courier New" w:hAnsi="Courier New" w:cs="Courier New"/>
          <w:szCs w:val="20"/>
          <w:highlight w:val="lightGray"/>
        </w:rPr>
        <w:lastRenderedPageBreak/>
        <w:t>select id, name from project</w:t>
      </w:r>
    </w:p>
    <w:p w14:paraId="51A5052F" w14:textId="77777777" w:rsidR="00931878" w:rsidRDefault="00931878" w:rsidP="00E013EA"/>
    <w:p w14:paraId="42C4C55A" w14:textId="4FE1916A" w:rsidR="00B95812" w:rsidRDefault="00B95812" w:rsidP="00E013EA">
      <w:r>
        <w:t>Neem het project-id over in de insert in de thres</w:t>
      </w:r>
      <w:r w:rsidR="00A10C3C">
        <w:t>h</w:t>
      </w:r>
      <w:r>
        <w:t>old tabel</w:t>
      </w:r>
    </w:p>
    <w:p w14:paraId="11D3E00B" w14:textId="77777777" w:rsidR="00B95812" w:rsidRDefault="00B95812" w:rsidP="00B95812">
      <w:pPr>
        <w:rPr>
          <w:rFonts w:ascii="Courier New" w:hAnsi="Courier New" w:cs="Courier New"/>
          <w:sz w:val="18"/>
          <w:szCs w:val="18"/>
        </w:rPr>
      </w:pPr>
    </w:p>
    <w:p w14:paraId="0846D161" w14:textId="77777777" w:rsidR="00B95812" w:rsidRPr="00B95812" w:rsidRDefault="00B95812" w:rsidP="00B95812">
      <w:pPr>
        <w:rPr>
          <w:rFonts w:ascii="Courier New" w:hAnsi="Courier New" w:cs="Courier New"/>
          <w:szCs w:val="20"/>
        </w:rPr>
      </w:pPr>
      <w:r w:rsidRPr="00B95812">
        <w:rPr>
          <w:rFonts w:ascii="Courier New" w:hAnsi="Courier New" w:cs="Courier New"/>
          <w:szCs w:val="20"/>
          <w:highlight w:val="lightGray"/>
        </w:rPr>
        <w:t>insert into threshold (project_id, pattern, th1, th2) values (</w:t>
      </w:r>
      <w:r w:rsidR="00B35566">
        <w:rPr>
          <w:rFonts w:ascii="Courier New" w:hAnsi="Courier New" w:cs="Courier New"/>
          <w:szCs w:val="20"/>
          <w:highlight w:val="lightGray"/>
        </w:rPr>
        <w:t>&lt;projectid&gt;, &lt;regex patroon transactienaam&gt;, &lt;drempelwaarde geel (waarschuwing)&gt;</w:t>
      </w:r>
      <w:r w:rsidRPr="00B95812">
        <w:rPr>
          <w:rFonts w:ascii="Courier New" w:hAnsi="Courier New" w:cs="Courier New"/>
          <w:szCs w:val="20"/>
          <w:highlight w:val="lightGray"/>
        </w:rPr>
        <w:t xml:space="preserve">, </w:t>
      </w:r>
      <w:r w:rsidR="00B35566">
        <w:rPr>
          <w:rFonts w:ascii="Courier New" w:hAnsi="Courier New" w:cs="Courier New"/>
          <w:szCs w:val="20"/>
          <w:highlight w:val="lightGray"/>
        </w:rPr>
        <w:t>&lt;drempelwaarde rood (nfr)&gt;</w:t>
      </w:r>
      <w:r w:rsidRPr="00B95812">
        <w:rPr>
          <w:rFonts w:ascii="Courier New" w:hAnsi="Courier New" w:cs="Courier New"/>
          <w:szCs w:val="20"/>
          <w:highlight w:val="lightGray"/>
        </w:rPr>
        <w:t>)</w:t>
      </w:r>
    </w:p>
    <w:p w14:paraId="1FDB1F60" w14:textId="77777777" w:rsidR="00B95812" w:rsidRDefault="00B95812" w:rsidP="00E013EA"/>
    <w:p w14:paraId="344F7500" w14:textId="77777777" w:rsidR="00E013EA" w:rsidRPr="00736118" w:rsidRDefault="00584859" w:rsidP="00E013EA">
      <w:pPr>
        <w:rPr>
          <w:lang w:val="en-US"/>
        </w:rPr>
      </w:pPr>
      <w:r w:rsidRPr="00736118">
        <w:rPr>
          <w:lang w:val="en-US"/>
        </w:rPr>
        <w:t>V</w:t>
      </w:r>
      <w:r w:rsidR="00E013EA" w:rsidRPr="00736118">
        <w:rPr>
          <w:lang w:val="en-US"/>
        </w:rPr>
        <w:t>oorbeeld:</w:t>
      </w:r>
    </w:p>
    <w:p w14:paraId="674853A5" w14:textId="77777777" w:rsidR="00E013EA" w:rsidRPr="00736118" w:rsidRDefault="00E013EA" w:rsidP="00E013EA">
      <w:pPr>
        <w:rPr>
          <w:lang w:val="en-US"/>
        </w:rPr>
      </w:pPr>
    </w:p>
    <w:p w14:paraId="5CBDC831" w14:textId="77777777" w:rsidR="00E013EA" w:rsidRPr="00736118" w:rsidRDefault="00E013EA" w:rsidP="00E013EA">
      <w:pPr>
        <w:pBdr>
          <w:top w:val="single" w:sz="4" w:space="1" w:color="auto"/>
          <w:left w:val="single" w:sz="4" w:space="4" w:color="auto"/>
          <w:bottom w:val="single" w:sz="4" w:space="1" w:color="auto"/>
          <w:right w:val="single" w:sz="4" w:space="4" w:color="auto"/>
        </w:pBdr>
        <w:ind w:left="426"/>
        <w:rPr>
          <w:lang w:val="en-US"/>
        </w:rPr>
      </w:pPr>
    </w:p>
    <w:p w14:paraId="77B5E52D" w14:textId="77777777" w:rsidR="00E013EA" w:rsidRPr="00D1311D" w:rsidRDefault="00E013EA" w:rsidP="00E013EA">
      <w:pPr>
        <w:pBdr>
          <w:top w:val="single" w:sz="4" w:space="1" w:color="auto"/>
          <w:left w:val="single" w:sz="4" w:space="4" w:color="auto"/>
          <w:bottom w:val="single" w:sz="4" w:space="1" w:color="auto"/>
          <w:right w:val="single" w:sz="4" w:space="4" w:color="auto"/>
        </w:pBdr>
        <w:ind w:left="426"/>
        <w:rPr>
          <w:rFonts w:ascii="Courier New" w:hAnsi="Courier New" w:cs="Courier New"/>
          <w:szCs w:val="20"/>
          <w:lang w:val="en-US"/>
        </w:rPr>
      </w:pPr>
      <w:r w:rsidRPr="00D1311D">
        <w:rPr>
          <w:rFonts w:ascii="Courier New" w:hAnsi="Courier New" w:cs="Courier New"/>
          <w:szCs w:val="20"/>
          <w:lang w:val="en-US"/>
        </w:rPr>
        <w:t>insert into threshold (project_id, pattern, th1, th2) values (2, '01.*', 0.5, 2)</w:t>
      </w:r>
    </w:p>
    <w:p w14:paraId="1825E656" w14:textId="77777777" w:rsidR="00E013EA" w:rsidRPr="00D1311D" w:rsidRDefault="00E013EA" w:rsidP="00E013EA">
      <w:pPr>
        <w:pBdr>
          <w:top w:val="single" w:sz="4" w:space="1" w:color="auto"/>
          <w:left w:val="single" w:sz="4" w:space="4" w:color="auto"/>
          <w:bottom w:val="single" w:sz="4" w:space="1" w:color="auto"/>
          <w:right w:val="single" w:sz="4" w:space="4" w:color="auto"/>
        </w:pBdr>
        <w:ind w:left="426"/>
        <w:rPr>
          <w:lang w:val="en-US"/>
        </w:rPr>
      </w:pPr>
    </w:p>
    <w:p w14:paraId="010235CE" w14:textId="77777777" w:rsidR="006C618A" w:rsidRPr="00D1311D" w:rsidRDefault="006C618A" w:rsidP="00844754">
      <w:pPr>
        <w:rPr>
          <w:lang w:val="en-US"/>
        </w:rPr>
      </w:pPr>
    </w:p>
    <w:p w14:paraId="4CD6DB07" w14:textId="77777777" w:rsidR="000E04E9" w:rsidRDefault="000E04E9" w:rsidP="006603AB">
      <w:pPr>
        <w:pStyle w:val="Kop2"/>
      </w:pPr>
      <w:bookmarkStart w:id="48" w:name="_Toc536098051"/>
      <w:r>
        <w:t>Disable</w:t>
      </w:r>
      <w:r w:rsidR="000D1E87">
        <w:t>/enable van een</w:t>
      </w:r>
      <w:r>
        <w:t xml:space="preserve"> testrun</w:t>
      </w:r>
      <w:bookmarkEnd w:id="48"/>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7777777" w:rsidR="00E70E5F" w:rsidRPr="00E70E5F" w:rsidRDefault="00E70E5F" w:rsidP="00B95812">
      <w:pPr>
        <w:rPr>
          <w:rFonts w:ascii="Courier New" w:hAnsi="Courier New" w:cs="Courier New"/>
        </w:rPr>
      </w:pPr>
      <w:r w:rsidRPr="00E70E5F">
        <w:rPr>
          <w:rFonts w:ascii="Courier New" w:hAnsi="Courier New" w:cs="Courier New"/>
        </w:rPr>
        <w:t>E:\06_Tools\ReportTool</w:t>
      </w:r>
    </w:p>
    <w:p w14:paraId="4D8D3087" w14:textId="77777777" w:rsidR="00E70E5F" w:rsidRDefault="00E70E5F" w:rsidP="00B95812"/>
    <w:p w14:paraId="3C8B925F" w14:textId="77777777" w:rsidR="00B95812" w:rsidRPr="00D1311D" w:rsidRDefault="00B95812" w:rsidP="00B95812">
      <w:pPr>
        <w:rPr>
          <w:lang w:val="en-US"/>
        </w:rPr>
      </w:pPr>
      <w:r w:rsidRPr="00D1311D">
        <w:rPr>
          <w:lang w:val="en-US"/>
        </w:rPr>
        <w:t>Optioneel:</w:t>
      </w:r>
    </w:p>
    <w:p w14:paraId="517B0C7E"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w:t>
      </w:r>
      <w:r w:rsidR="00B95812" w:rsidRPr="00D1311D">
        <w:rPr>
          <w:rFonts w:ascii="Courier New" w:hAnsi="Courier New" w:cs="Courier New"/>
          <w:highlight w:val="lightGray"/>
          <w:lang w:val="en-US"/>
        </w:rPr>
        <w:t>tools\srt.console.exe listtestruns project=&lt;projectcode&gt;</w:t>
      </w:r>
    </w:p>
    <w:p w14:paraId="789B30A3" w14:textId="77777777" w:rsidR="00B95812" w:rsidRPr="00D1311D" w:rsidRDefault="00931878" w:rsidP="00B95812">
      <w:pPr>
        <w:rPr>
          <w:lang w:val="en-US"/>
        </w:rPr>
      </w:pPr>
      <w:r w:rsidRPr="00D1311D">
        <w:rPr>
          <w:lang w:val="en-US"/>
        </w:rPr>
        <w:t>S</w:t>
      </w:r>
      <w:r w:rsidR="00B95812" w:rsidRPr="00D1311D">
        <w:rPr>
          <w:lang w:val="en-US"/>
        </w:rPr>
        <w:t xml:space="preserve">electeer de </w:t>
      </w:r>
      <w:r w:rsidR="005C2653" w:rsidRPr="00D1311D">
        <w:rPr>
          <w:lang w:val="en-US"/>
        </w:rPr>
        <w:t>testruncode</w:t>
      </w:r>
    </w:p>
    <w:p w14:paraId="74A5C882" w14:textId="77777777" w:rsidR="00B95812" w:rsidRPr="00D1311D" w:rsidRDefault="00B95812" w:rsidP="00B95812">
      <w:pPr>
        <w:rPr>
          <w:lang w:val="en-US"/>
        </w:rPr>
      </w:pPr>
    </w:p>
    <w:p w14:paraId="170A27A1" w14:textId="77777777" w:rsidR="00C512F0" w:rsidRPr="00D1311D" w:rsidRDefault="00C512F0" w:rsidP="00B95812">
      <w:pPr>
        <w:rPr>
          <w:lang w:val="en-US"/>
        </w:rPr>
      </w:pPr>
      <w:r w:rsidRPr="00D1311D">
        <w:rPr>
          <w:lang w:val="en-US"/>
        </w:rPr>
        <w:t>Disable:</w:t>
      </w:r>
    </w:p>
    <w:p w14:paraId="7B9EFD76"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..\ReportTool\tools\</w:t>
      </w:r>
      <w:r w:rsidR="00B95812" w:rsidRPr="00D1311D">
        <w:rPr>
          <w:rFonts w:ascii="Courier New" w:hAnsi="Courier New" w:cs="Courier New"/>
          <w:highlight w:val="lightGray"/>
          <w:lang w:val="en-US"/>
        </w:rPr>
        <w:t>srt.console.exe disabletestrun project=&lt;projectcode&gt; testrun=&lt;testruncode&gt;</w:t>
      </w:r>
    </w:p>
    <w:p w14:paraId="1D6E9DFE" w14:textId="77777777" w:rsidR="00B95812" w:rsidRPr="00D1311D" w:rsidRDefault="00B95812" w:rsidP="00B95812">
      <w:pPr>
        <w:rPr>
          <w:lang w:val="en-US"/>
        </w:rPr>
      </w:pPr>
    </w:p>
    <w:p w14:paraId="37AFD225" w14:textId="77777777" w:rsidR="00584859" w:rsidRPr="00D1311D" w:rsidRDefault="00584859" w:rsidP="00B95812">
      <w:pPr>
        <w:rPr>
          <w:lang w:val="en-US"/>
        </w:rPr>
      </w:pPr>
      <w:r w:rsidRPr="00D1311D">
        <w:rPr>
          <w:lang w:val="en-US"/>
        </w:rPr>
        <w:t>Voorbeeld:</w:t>
      </w:r>
    </w:p>
    <w:p w14:paraId="6F1DAA1C" w14:textId="77777777" w:rsidR="00584859" w:rsidRPr="00D1311D" w:rsidRDefault="00584859" w:rsidP="00B95812">
      <w:pPr>
        <w:rPr>
          <w:lang w:val="en-US"/>
        </w:rPr>
      </w:pPr>
    </w:p>
    <w:p w14:paraId="6013D7C0"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p>
    <w:p w14:paraId="7448CA05" w14:textId="77777777" w:rsidR="00E70E5F" w:rsidRPr="00D1311D" w:rsidRDefault="00E70E5F"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cd tools</w:t>
      </w:r>
    </w:p>
    <w:p w14:paraId="277B29E3" w14:textId="77777777" w:rsidR="00050439" w:rsidRPr="00D1311D" w:rsidRDefault="0005043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srt.console listtestruns project=cs</w:t>
      </w:r>
    </w:p>
    <w:p w14:paraId="3B02BDE9"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srt.console disabletestrun project=</w:t>
      </w:r>
      <w:r w:rsidR="00050439" w:rsidRPr="00D1311D">
        <w:rPr>
          <w:rFonts w:ascii="Courier New" w:hAnsi="Courier New" w:cs="Courier New"/>
          <w:lang w:val="en-US"/>
        </w:rPr>
        <w:t>cs</w:t>
      </w:r>
      <w:r w:rsidRPr="00D1311D">
        <w:rPr>
          <w:rFonts w:ascii="Courier New" w:hAnsi="Courier New" w:cs="Courier New"/>
          <w:lang w:val="en-US"/>
        </w:rPr>
        <w:t xml:space="preserve"> testrun=2018.05.04.03.53.44</w:t>
      </w:r>
    </w:p>
    <w:p w14:paraId="733C6251"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p>
    <w:p w14:paraId="6E94B2FC" w14:textId="77777777" w:rsidR="00584859" w:rsidRPr="00D1311D" w:rsidRDefault="00584859"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6DB070C1"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..\ReportTool\tools\</w:t>
      </w:r>
      <w:r w:rsidR="00B95812" w:rsidRPr="00D1311D">
        <w:rPr>
          <w:rFonts w:ascii="Courier New" w:hAnsi="Courier New" w:cs="Courier New"/>
          <w:highlight w:val="lightGray"/>
          <w:lang w:val="en-US"/>
        </w:rPr>
        <w:t>srt.console.exe enabletestrun project=&lt;projectcode&gt; testrun=&lt;testruncode&gt;</w:t>
      </w:r>
    </w:p>
    <w:p w14:paraId="24E284B7" w14:textId="77777777" w:rsidR="00B95812" w:rsidRPr="00D1311D" w:rsidRDefault="00B95812" w:rsidP="00B95812">
      <w:pPr>
        <w:rPr>
          <w:lang w:val="en-US"/>
        </w:rPr>
      </w:pPr>
    </w:p>
    <w:p w14:paraId="210A29D6" w14:textId="77777777" w:rsidR="000E04E9" w:rsidRDefault="00F939F8" w:rsidP="006603AB">
      <w:pPr>
        <w:pStyle w:val="Kop2"/>
      </w:pPr>
      <w:bookmarkStart w:id="49" w:name="_Toc536098052"/>
      <w:r>
        <w:t>Toevoegen/v</w:t>
      </w:r>
      <w:r w:rsidR="000E04E9">
        <w:t>erwijderen</w:t>
      </w:r>
      <w:r w:rsidR="000D1E87">
        <w:t xml:space="preserve"> van een</w:t>
      </w:r>
      <w:r w:rsidR="000E04E9">
        <w:t xml:space="preserve"> testrun</w:t>
      </w:r>
      <w:bookmarkEnd w:id="49"/>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282BD477" w14:textId="77777777" w:rsidR="002731CF" w:rsidRPr="00D1311D" w:rsidRDefault="00D823F0" w:rsidP="002731CF">
      <w:pPr>
        <w:rPr>
          <w:rFonts w:ascii="Courier New" w:hAnsi="Courier New" w:cs="Courier New"/>
          <w:lang w:val="en-US"/>
        </w:rPr>
      </w:pPr>
      <w:r w:rsidRPr="00D1311D">
        <w:rPr>
          <w:rFonts w:ascii="Courier New" w:hAnsi="Courier New" w:cs="Courier New"/>
          <w:highlight w:val="lightGray"/>
          <w:lang w:val="en-US"/>
        </w:rPr>
        <w:lastRenderedPageBreak/>
        <w:t>..\ReportTool\tools\</w:t>
      </w:r>
      <w:r w:rsidR="002731CF" w:rsidRPr="00D1311D">
        <w:rPr>
          <w:rFonts w:ascii="Courier New" w:hAnsi="Courier New" w:cs="Courier New"/>
          <w:highlight w:val="lightGray"/>
          <w:lang w:val="en-US"/>
        </w:rPr>
        <w:t>srt.console.exe listtestruns project=&lt;projectcode&gt;</w:t>
      </w:r>
    </w:p>
    <w:p w14:paraId="3482AB81" w14:textId="77777777" w:rsidR="002731CF" w:rsidRDefault="002731CF" w:rsidP="002731CF">
      <w:r>
        <w:t>Selecteer de testruncode</w:t>
      </w:r>
    </w:p>
    <w:p w14:paraId="13FA3847" w14:textId="77777777" w:rsidR="002731CF" w:rsidRDefault="002731CF" w:rsidP="002731CF"/>
    <w:p w14:paraId="014DA90E" w14:textId="77777777" w:rsidR="002731CF" w:rsidRDefault="00D823F0" w:rsidP="002731CF">
      <w:r>
        <w:rPr>
          <w:rFonts w:ascii="Courier New" w:hAnsi="Courier New" w:cs="Courier New"/>
          <w:highlight w:val="lightGray"/>
        </w:rPr>
        <w:t>..\ReportTool\</w:t>
      </w:r>
      <w:r w:rsidRPr="00C512F0">
        <w:rPr>
          <w:rFonts w:ascii="Courier New" w:hAnsi="Courier New" w:cs="Courier New"/>
          <w:highlight w:val="lightGray"/>
        </w:rPr>
        <w:t>tools</w:t>
      </w:r>
      <w:r>
        <w:rPr>
          <w:rFonts w:ascii="Courier New" w:hAnsi="Courier New" w:cs="Courier New"/>
          <w:highlight w:val="lightGray"/>
        </w:rPr>
        <w:t>\</w:t>
      </w:r>
      <w:r w:rsidR="002731CF" w:rsidRPr="002731CF">
        <w:rPr>
          <w:highlight w:val="lightGray"/>
        </w:rPr>
        <w:t>srt.console.exe deletetestrun project=&lt;projectcode&gt; testrun=&lt;testruncode&gt;</w:t>
      </w:r>
    </w:p>
    <w:p w14:paraId="1B5B267A" w14:textId="77777777" w:rsidR="002731CF" w:rsidRPr="002731CF" w:rsidRDefault="002731CF" w:rsidP="002731CF"/>
    <w:p w14:paraId="12DFC621" w14:textId="77777777" w:rsidR="000E04E9" w:rsidRDefault="00F939F8" w:rsidP="006603AB">
      <w:pPr>
        <w:pStyle w:val="Kop2"/>
      </w:pPr>
      <w:bookmarkStart w:id="50" w:name="_Toc536098053"/>
      <w:r>
        <w:t>Toevo</w:t>
      </w:r>
      <w:r w:rsidR="00571C7C">
        <w:t>e</w:t>
      </w:r>
      <w:r>
        <w:t>gen/v</w:t>
      </w:r>
      <w:r w:rsidR="000E04E9">
        <w:t xml:space="preserve">erwijderen </w:t>
      </w:r>
      <w:r>
        <w:t>van een project</w:t>
      </w:r>
      <w:bookmarkEnd w:id="50"/>
    </w:p>
    <w:p w14:paraId="2DC09A9F" w14:textId="77777777" w:rsidR="002731CF" w:rsidRDefault="002731CF" w:rsidP="002731CF">
      <w:r>
        <w:t>Verwijderen van een project met alle verbonden</w:t>
      </w:r>
      <w:r w:rsidR="00571C7C">
        <w:t xml:space="preserve"> testruns en meetwaarden kan met de console tool:</w:t>
      </w:r>
    </w:p>
    <w:p w14:paraId="50F8918D" w14:textId="77777777" w:rsidR="00571C7C" w:rsidRDefault="00571C7C" w:rsidP="002731CF"/>
    <w:p w14:paraId="6AF4B0DD" w14:textId="77777777"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..\ReportTool\tools\</w:t>
      </w:r>
      <w:r w:rsidR="00571C7C" w:rsidRPr="00D1311D">
        <w:rPr>
          <w:rFonts w:ascii="Courier New" w:hAnsi="Courier New" w:cs="Courier New"/>
          <w:highlight w:val="lightGray"/>
          <w:lang w:val="en-US"/>
        </w:rPr>
        <w:t>srt.console.exe listprojects</w:t>
      </w:r>
    </w:p>
    <w:p w14:paraId="48320053" w14:textId="77777777" w:rsidR="00571C7C" w:rsidRDefault="00571C7C" w:rsidP="002731CF">
      <w:r>
        <w:t>Selecteer de projectcode</w:t>
      </w:r>
    </w:p>
    <w:p w14:paraId="41435BAD" w14:textId="77777777" w:rsidR="00571C7C" w:rsidRDefault="00571C7C" w:rsidP="002731CF"/>
    <w:p w14:paraId="5020C86C" w14:textId="77777777" w:rsidR="00571C7C" w:rsidRPr="00571C7C" w:rsidRDefault="00D823F0" w:rsidP="002731CF">
      <w:pPr>
        <w:rPr>
          <w:rFonts w:ascii="Courier New" w:hAnsi="Courier New" w:cs="Courier New"/>
        </w:rPr>
      </w:pPr>
      <w:r>
        <w:rPr>
          <w:rFonts w:ascii="Courier New" w:hAnsi="Courier New" w:cs="Courier New"/>
          <w:highlight w:val="lightGray"/>
        </w:rPr>
        <w:t>..\ReportTool\</w:t>
      </w:r>
      <w:r w:rsidRPr="00C512F0">
        <w:rPr>
          <w:rFonts w:ascii="Courier New" w:hAnsi="Courier New" w:cs="Courier New"/>
          <w:highlight w:val="lightGray"/>
        </w:rPr>
        <w:t>tools</w:t>
      </w:r>
      <w:r>
        <w:rPr>
          <w:rFonts w:ascii="Courier New" w:hAnsi="Courier New" w:cs="Courier New"/>
          <w:highlight w:val="lightGray"/>
        </w:rPr>
        <w:t>\</w:t>
      </w:r>
      <w:r w:rsidR="00571C7C" w:rsidRPr="00571C7C">
        <w:rPr>
          <w:rFonts w:ascii="Courier New" w:hAnsi="Courier New" w:cs="Courier New"/>
          <w:highlight w:val="lightGray"/>
        </w:rPr>
        <w:t>srt.console.exe deleteproject project=&lt;projectcode&gt;</w:t>
      </w:r>
    </w:p>
    <w:p w14:paraId="14B5C981" w14:textId="77777777" w:rsidR="00571C7C" w:rsidRDefault="00571C7C" w:rsidP="002731CF"/>
    <w:p w14:paraId="1D000D6B" w14:textId="77777777" w:rsidR="002731CF" w:rsidRPr="002731CF" w:rsidRDefault="002731CF" w:rsidP="002731CF"/>
    <w:p w14:paraId="260F7426" w14:textId="77777777" w:rsidR="00B672A3" w:rsidRDefault="00B672A3" w:rsidP="006603AB">
      <w:pPr>
        <w:pStyle w:val="Kop2"/>
      </w:pPr>
      <w:bookmarkStart w:id="51" w:name="_Toc536098054"/>
      <w:r>
        <w:t>Wijzigen van rapporttemplate bronlocatie</w:t>
      </w:r>
      <w:bookmarkEnd w:id="51"/>
    </w:p>
    <w:p w14:paraId="39E7AB13" w14:textId="77777777" w:rsidR="00571C7C" w:rsidRDefault="00571C7C" w:rsidP="00571C7C">
      <w:r>
        <w:t>De rapportgenerator gaat uit van bestandslocaties die geconfigureerd zijn in bestand</w:t>
      </w:r>
    </w:p>
    <w:p w14:paraId="079AC682" w14:textId="77777777" w:rsidR="00571C7C" w:rsidRPr="00D823F0" w:rsidRDefault="00571C7C" w:rsidP="00571C7C">
      <w:pPr>
        <w:rPr>
          <w:rFonts w:ascii="Courier New" w:hAnsi="Courier New" w:cs="Courier New"/>
        </w:rPr>
      </w:pPr>
      <w:r w:rsidRPr="00D823F0">
        <w:rPr>
          <w:rFonts w:ascii="Courier New" w:hAnsi="Courier New" w:cs="Courier New"/>
        </w:rPr>
        <w:t>..\ReportTool\report_vars.cmd</w:t>
      </w:r>
    </w:p>
    <w:p w14:paraId="57BE0B18" w14:textId="77777777" w:rsidR="00571C7C" w:rsidRDefault="00571C7C" w:rsidP="00571C7C"/>
    <w:p w14:paraId="30BC7575" w14:textId="77777777" w:rsidR="00571C7C" w:rsidRDefault="00571C7C" w:rsidP="00571C7C">
      <w:r>
        <w:rPr>
          <w:noProof/>
        </w:rPr>
        <w:drawing>
          <wp:inline distT="0" distB="0" distL="0" distR="0" wp14:anchorId="1B42958F" wp14:editId="647061E5">
            <wp:extent cx="5760720" cy="126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2380"/>
                    </a:xfrm>
                    <a:prstGeom prst="rect">
                      <a:avLst/>
                    </a:prstGeom>
                  </pic:spPr>
                </pic:pic>
              </a:graphicData>
            </a:graphic>
          </wp:inline>
        </w:drawing>
      </w:r>
    </w:p>
    <w:p w14:paraId="48F2C5E5" w14:textId="77777777" w:rsidR="00571C7C" w:rsidRDefault="00571C7C" w:rsidP="00571C7C"/>
    <w:p w14:paraId="249ECB78" w14:textId="77777777" w:rsidR="00571C7C" w:rsidRDefault="00571C7C" w:rsidP="00571C7C">
      <w:r>
        <w:t xml:space="preserve">Wijzig het pad van variabele </w:t>
      </w:r>
      <w:r w:rsidRPr="00571C7C">
        <w:rPr>
          <w:b/>
        </w:rPr>
        <w:t>reporttemplatepath</w:t>
      </w:r>
    </w:p>
    <w:p w14:paraId="7AF075EF" w14:textId="77777777" w:rsidR="00571C7C" w:rsidRPr="00571C7C" w:rsidRDefault="00571C7C" w:rsidP="00571C7C"/>
    <w:p w14:paraId="75E94CA1" w14:textId="77777777" w:rsidR="00B672A3" w:rsidRDefault="00B672A3" w:rsidP="006603AB">
      <w:pPr>
        <w:pStyle w:val="Kop2"/>
      </w:pPr>
      <w:bookmarkStart w:id="52" w:name="_Toc536098055"/>
      <w:r>
        <w:t>Wijzigen van rapport doellocatie</w:t>
      </w:r>
      <w:bookmarkEnd w:id="52"/>
    </w:p>
    <w:p w14:paraId="122DB19B" w14:textId="77777777" w:rsidR="00571C7C" w:rsidRDefault="00571C7C" w:rsidP="00571C7C">
      <w:r>
        <w:t>De rapportgenerator gaat uit van bestandslocaties die geconfigureerd zijn in</w:t>
      </w:r>
      <w:r w:rsidR="003A7706">
        <w:t xml:space="preserve"> project global variabelen in</w:t>
      </w:r>
    </w:p>
    <w:p w14:paraId="7E03372F" w14:textId="77777777" w:rsidR="00571C7C" w:rsidRPr="00474035" w:rsidRDefault="00571C7C" w:rsidP="00571C7C">
      <w:pPr>
        <w:rPr>
          <w:rFonts w:ascii="Courier New" w:hAnsi="Courier New" w:cs="Courier New"/>
        </w:rPr>
      </w:pPr>
      <w:r w:rsidRPr="00474035">
        <w:rPr>
          <w:rFonts w:ascii="Courier New" w:hAnsi="Courier New" w:cs="Courier New"/>
        </w:rPr>
        <w:t>..\</w:t>
      </w:r>
      <w:r w:rsidR="003A7706" w:rsidRPr="00474035">
        <w:rPr>
          <w:rFonts w:ascii="Courier New" w:hAnsi="Courier New" w:cs="Courier New"/>
        </w:rPr>
        <w:t>00_Globals\testautomation_globals.incl</w:t>
      </w:r>
    </w:p>
    <w:p w14:paraId="5C6908E6" w14:textId="77777777" w:rsidR="003A7706" w:rsidRPr="00474035" w:rsidRDefault="003A7706" w:rsidP="00571C7C"/>
    <w:p w14:paraId="44873F17" w14:textId="77777777" w:rsidR="00571C7C" w:rsidRDefault="00571C7C" w:rsidP="00571C7C">
      <w:r>
        <w:t xml:space="preserve">Wijzig het pad van variabele </w:t>
      </w:r>
      <w:r w:rsidR="003A7706">
        <w:rPr>
          <w:b/>
        </w:rPr>
        <w:t>loadtest_report</w:t>
      </w:r>
    </w:p>
    <w:p w14:paraId="138C1F8A" w14:textId="77777777" w:rsidR="00571C7C" w:rsidRPr="00571C7C" w:rsidRDefault="00571C7C" w:rsidP="00571C7C"/>
    <w:p w14:paraId="01A29DDE" w14:textId="77777777" w:rsidR="003652A1" w:rsidRDefault="00877D85" w:rsidP="006603AB">
      <w:pPr>
        <w:pStyle w:val="Kop2"/>
      </w:pPr>
      <w:bookmarkStart w:id="53" w:name="_Toc536098056"/>
      <w:r>
        <w:t>Wijzigen van testresultaat</w:t>
      </w:r>
      <w:r w:rsidR="003A7706">
        <w:t xml:space="preserve"> (loadgenerator logs)</w:t>
      </w:r>
      <w:r>
        <w:t xml:space="preserve"> bronlo</w:t>
      </w:r>
      <w:r w:rsidR="003A7706">
        <w:t>c</w:t>
      </w:r>
      <w:r>
        <w:t>atie</w:t>
      </w:r>
      <w:bookmarkEnd w:id="53"/>
    </w:p>
    <w:p w14:paraId="568F11FB" w14:textId="77777777" w:rsidR="00D823F0" w:rsidRDefault="00D823F0" w:rsidP="00D823F0">
      <w:r>
        <w:t>De rapportgenerator gaat uit van bestandslocaties die geconfigureerd zijn in</w:t>
      </w:r>
    </w:p>
    <w:p w14:paraId="49B1BD33" w14:textId="77777777" w:rsidR="003A7706" w:rsidRPr="00474035" w:rsidRDefault="003A7706" w:rsidP="003A7706">
      <w:pPr>
        <w:rPr>
          <w:rFonts w:ascii="Courier New" w:hAnsi="Courier New" w:cs="Courier New"/>
        </w:rPr>
      </w:pPr>
      <w:r w:rsidRPr="00474035">
        <w:rPr>
          <w:rFonts w:ascii="Courier New" w:hAnsi="Courier New" w:cs="Courier New"/>
        </w:rPr>
        <w:t>..\00_Globals\testautomation_globals.incl</w:t>
      </w:r>
    </w:p>
    <w:p w14:paraId="42B42BDD" w14:textId="77777777" w:rsidR="00D823F0" w:rsidRDefault="00D823F0" w:rsidP="00D823F0"/>
    <w:p w14:paraId="15038B10" w14:textId="77777777" w:rsidR="003A7706" w:rsidRDefault="003A7706" w:rsidP="003A7706">
      <w:r>
        <w:t xml:space="preserve">Wijzig het pad van variabele </w:t>
      </w:r>
      <w:r>
        <w:rPr>
          <w:b/>
        </w:rPr>
        <w:t>loadtest_logdir</w:t>
      </w:r>
    </w:p>
    <w:p w14:paraId="43FAAD1E" w14:textId="77777777" w:rsidR="00D823F0" w:rsidRPr="00D823F0" w:rsidRDefault="00D823F0" w:rsidP="00D823F0"/>
    <w:p w14:paraId="02D03C9B" w14:textId="77777777" w:rsidR="000E04E9" w:rsidRDefault="00877D85" w:rsidP="006603AB">
      <w:pPr>
        <w:pStyle w:val="Kop2"/>
      </w:pPr>
      <w:bookmarkStart w:id="54" w:name="_Toc536098057"/>
      <w:r>
        <w:t>Wijzigen database</w:t>
      </w:r>
      <w:r w:rsidR="00D823F0">
        <w:t xml:space="preserve"> locatie</w:t>
      </w:r>
      <w:bookmarkEnd w:id="54"/>
    </w:p>
    <w:p w14:paraId="09B1BE95" w14:textId="1B947710" w:rsidR="00D823F0"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t xml:space="preserve"> en wordt door </w:t>
      </w:r>
      <w:r>
        <w:lastRenderedPageBreak/>
        <w:t xml:space="preserve">de tools standaard gezocht </w:t>
      </w:r>
      <w:r w:rsidR="00D823F0">
        <w:t>op localhost</w:t>
      </w:r>
      <w:r>
        <w:t>,</w:t>
      </w:r>
      <w:r w:rsidR="00D823F0">
        <w:t xml:space="preserve"> poort 5432. </w:t>
      </w:r>
      <w:r>
        <w:t xml:space="preserve">Wanneer de locatie anders is, kan dat worden geconfigureerd </w:t>
      </w:r>
      <w:r w:rsidR="00D823F0">
        <w:t>in de</w:t>
      </w:r>
      <w:r>
        <w:t xml:space="preserve"> toolspecifieke</w:t>
      </w:r>
      <w:r w:rsidR="00D823F0">
        <w:t xml:space="preserve"> configuratiebsetanden: &lt;tool&gt;.exe.config (bijv srt.merge.exe.config). Deze bestanden</w:t>
      </w:r>
      <w:r>
        <w:t xml:space="preserve"> inclusief inhoud</w:t>
      </w:r>
      <w:r w:rsidR="00D823F0">
        <w:t xml:space="preserve"> worden </w:t>
      </w:r>
      <w:r>
        <w:t xml:space="preserve">automatisch </w:t>
      </w:r>
      <w:r w:rsidR="00D823F0">
        <w:t xml:space="preserve">aangemaakt bij gebruik, de </w:t>
      </w:r>
      <w:r>
        <w:t>‘value’</w:t>
      </w:r>
      <w:r w:rsidR="00460711">
        <w:t xml:space="preserve"> waarden van de</w:t>
      </w:r>
      <w:r w:rsidR="00D823F0">
        <w:t xml:space="preserve"> configur</w:t>
      </w:r>
      <w:r w:rsidR="00460711">
        <w:t>atie kunnen</w:t>
      </w:r>
      <w:r w:rsidR="00D823F0">
        <w:t xml:space="preserve"> daarna worden gewijzigd. De databasenaam en username/password </w:t>
      </w:r>
      <w:r>
        <w:t xml:space="preserve">zitten vast in de code en </w:t>
      </w:r>
      <w:r w:rsidR="00D823F0">
        <w:t>kunnen niet gewijzigd worden.</w:t>
      </w:r>
    </w:p>
    <w:p w14:paraId="02E91D6C" w14:textId="77777777" w:rsidR="009F1DEE" w:rsidRDefault="009F1DEE" w:rsidP="00D823F0"/>
    <w:p w14:paraId="441A60B0" w14:textId="4E9D2EAA" w:rsidR="009F1DEE" w:rsidRDefault="00004455" w:rsidP="00D823F0">
      <w:r>
        <w:t>Onder normale omstandigheden zijn de .config bestanden van alle executables in de tools directory van een reportgenerator gelijk vwb database verwijzing.</w:t>
      </w:r>
    </w:p>
    <w:p w14:paraId="336ED435" w14:textId="3DCFB5FE" w:rsidR="00A31EF8" w:rsidRDefault="00A31EF8" w:rsidP="00D823F0"/>
    <w:p w14:paraId="6485A8B6" w14:textId="164CC071" w:rsidR="00A31EF8" w:rsidRDefault="00A31EF8" w:rsidP="00D823F0">
      <w:r>
        <w:rPr>
          <w:noProof/>
        </w:rPr>
        <w:drawing>
          <wp:inline distT="0" distB="0" distL="0" distR="0" wp14:anchorId="45964AC7" wp14:editId="31BF8D75">
            <wp:extent cx="3790476" cy="1466667"/>
            <wp:effectExtent l="0" t="0" r="635"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476" cy="1466667"/>
                    </a:xfrm>
                    <a:prstGeom prst="rect">
                      <a:avLst/>
                    </a:prstGeom>
                  </pic:spPr>
                </pic:pic>
              </a:graphicData>
            </a:graphic>
          </wp:inline>
        </w:drawing>
      </w:r>
    </w:p>
    <w:p w14:paraId="6C10C29A" w14:textId="77777777" w:rsidR="00D823F0" w:rsidRPr="00D823F0" w:rsidRDefault="00D823F0" w:rsidP="00D823F0">
      <w:pPr>
        <w:rPr>
          <w:rStyle w:val="Subtielebenadrukking"/>
        </w:rPr>
      </w:pPr>
      <w:r w:rsidRPr="00D823F0">
        <w:rPr>
          <w:rStyle w:val="Subtielebenadrukking"/>
        </w:rPr>
        <w:t>Voorbeeld srt.console.exe.config</w:t>
      </w:r>
    </w:p>
    <w:p w14:paraId="5A067BCA" w14:textId="77777777" w:rsidR="00D823F0" w:rsidRDefault="00D823F0" w:rsidP="00D823F0"/>
    <w:p w14:paraId="45C7D950" w14:textId="77777777" w:rsidR="00D823F0" w:rsidRDefault="00D823F0" w:rsidP="00D823F0"/>
    <w:p w14:paraId="1EE89F3E" w14:textId="77777777" w:rsidR="00BD7551" w:rsidRDefault="00BD7551" w:rsidP="00D823F0"/>
    <w:p w14:paraId="5D31C472" w14:textId="77777777" w:rsidR="00BD7551" w:rsidRDefault="00BD7551">
      <w:pPr>
        <w:spacing w:after="160" w:line="259" w:lineRule="auto"/>
      </w:pPr>
      <w:r>
        <w:br w:type="page"/>
      </w:r>
    </w:p>
    <w:p w14:paraId="594A28B9" w14:textId="77777777" w:rsidR="00BD7551" w:rsidRPr="00D76E9D" w:rsidRDefault="00BD7551" w:rsidP="00D76E9D">
      <w:pPr>
        <w:pStyle w:val="Kop1"/>
      </w:pPr>
      <w:bookmarkStart w:id="55" w:name="_Toc536098058"/>
      <w:r w:rsidRPr="00D76E9D">
        <w:lastRenderedPageBreak/>
        <w:t xml:space="preserve">Bijlage </w:t>
      </w:r>
      <w:r w:rsidR="009B0E90" w:rsidRPr="00D76E9D">
        <w:t>1</w:t>
      </w:r>
      <w:r w:rsidRPr="00D76E9D">
        <w:t>: Report Generator tools</w:t>
      </w:r>
      <w:bookmarkEnd w:id="55"/>
    </w:p>
    <w:p w14:paraId="0D091CD9" w14:textId="77777777" w:rsidR="009B0E90" w:rsidRDefault="009B0E90" w:rsidP="00D823F0"/>
    <w:p w14:paraId="31A469EE" w14:textId="078A3FF0" w:rsidR="009B0E90" w:rsidRDefault="009B0E90" w:rsidP="00D823F0">
      <w:r>
        <w:t>De rapportgenerator bestaat uit een aantal command</w:t>
      </w:r>
      <w:r w:rsidR="00905814">
        <w:t>-</w:t>
      </w:r>
      <w:r>
        <w:t>line tools die worden aangeroepen vanuit shell scripts. Zij maken deel uit het van project Silk Result Tools (srt), vandaar de prefix ‘srt’.</w:t>
      </w:r>
    </w:p>
    <w:p w14:paraId="0B8092AD" w14:textId="77777777" w:rsidR="006F1980" w:rsidRDefault="006F1980" w:rsidP="00D823F0"/>
    <w:p w14:paraId="5E87A7B3" w14:textId="78E0C230" w:rsidR="006F1980" w:rsidRDefault="006F1980" w:rsidP="00D823F0">
      <w:r>
        <w:t>Command</w:t>
      </w:r>
      <w:r w:rsidR="00905814">
        <w:t>-</w:t>
      </w:r>
      <w:r>
        <w:t>line parameters</w:t>
      </w:r>
    </w:p>
    <w:p w14:paraId="1539685B" w14:textId="02D02E3B" w:rsidR="006F1980" w:rsidRDefault="006F1980" w:rsidP="00D823F0">
      <w:r>
        <w:t>Voor alle srt command</w:t>
      </w:r>
      <w:r w:rsidR="00905814">
        <w:t>-</w:t>
      </w:r>
      <w:r>
        <w:t>line tools geldt dat de benodigde command</w:t>
      </w:r>
      <w:r w:rsidR="00905814">
        <w:t>-</w:t>
      </w:r>
      <w:r>
        <w:t>line parameters kunnen worden meegegeven bij aanroep van de tool. Start van de tool zonder parameters resulteert in een eenvoudig overzicht met mogelijke parameters. Wanneer parameters verplicht zijn maar niet zijn meegegeven, wordt erom gevraagd in vraag-antwoord interactie.</w:t>
      </w:r>
    </w:p>
    <w:p w14:paraId="566514DE" w14:textId="77777777" w:rsidR="009B0E90" w:rsidRDefault="009B0E90" w:rsidP="00D823F0"/>
    <w:p w14:paraId="7EDE701F" w14:textId="77777777" w:rsidR="009B0E90" w:rsidRPr="00033CE7" w:rsidRDefault="009B0E90" w:rsidP="00D823F0">
      <w:pPr>
        <w:rPr>
          <w:b/>
        </w:rPr>
      </w:pPr>
      <w:r w:rsidRPr="00033CE7">
        <w:rPr>
          <w:b/>
        </w:rPr>
        <w:t>srt.common.dll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77777777" w:rsidR="009B0E90" w:rsidRPr="006F1980" w:rsidRDefault="009B0E90" w:rsidP="00D823F0">
      <w:pPr>
        <w:rPr>
          <w:b/>
        </w:rPr>
      </w:pPr>
      <w:r w:rsidRPr="006F1980">
        <w:rPr>
          <w:b/>
        </w:rPr>
        <w:t>srt.console.exe</w:t>
      </w:r>
    </w:p>
    <w:p w14:paraId="29FC1F0F" w14:textId="5DC39E00" w:rsidR="007C1BB2" w:rsidRDefault="006F1980" w:rsidP="00D823F0">
      <w:r>
        <w:t>C</w:t>
      </w:r>
      <w:r w:rsidR="007C1BB2">
        <w:t>ommand</w:t>
      </w:r>
      <w:r w:rsidR="00905814">
        <w:t>-</w:t>
      </w:r>
      <w:r w:rsidR="007C1BB2">
        <w:t>line tool voor handmatige bewerkingen</w:t>
      </w:r>
      <w:r w:rsidR="00B12893">
        <w:t>, functie switch</w:t>
      </w:r>
      <w:r w:rsidR="007C1BB2">
        <w:t>:</w:t>
      </w:r>
    </w:p>
    <w:p w14:paraId="48403F84" w14:textId="77777777" w:rsidR="008268CE" w:rsidRPr="007C1BB2" w:rsidRDefault="008268CE" w:rsidP="008268CE">
      <w:pPr>
        <w:pStyle w:val="Lijstalinea"/>
        <w:numPr>
          <w:ilvl w:val="0"/>
          <w:numId w:val="31"/>
        </w:numPr>
      </w:pPr>
      <w:r w:rsidRPr="007C1BB2">
        <w:t>listprojects</w:t>
      </w:r>
      <w:r>
        <w:t xml:space="preserve"> = overzicht van projecten in de database</w:t>
      </w:r>
    </w:p>
    <w:p w14:paraId="63D18637" w14:textId="77777777" w:rsidR="007C1BB2" w:rsidRDefault="007C1BB2" w:rsidP="006F1980">
      <w:pPr>
        <w:pStyle w:val="Lijstalinea"/>
        <w:numPr>
          <w:ilvl w:val="0"/>
          <w:numId w:val="31"/>
        </w:numPr>
      </w:pPr>
      <w:r w:rsidRPr="007C1BB2">
        <w:t>createproject</w:t>
      </w:r>
      <w:r w:rsidR="00B12893">
        <w:t>/deleteproject =</w:t>
      </w:r>
      <w:r w:rsidRPr="007C1BB2">
        <w:t xml:space="preserve"> creëren </w:t>
      </w:r>
      <w:r w:rsidR="00B12893">
        <w:t xml:space="preserve">/ verwijderen </w:t>
      </w:r>
      <w:r w:rsidRPr="007C1BB2">
        <w:t>van een</w:t>
      </w:r>
      <w:r>
        <w:t xml:space="preserve"> project</w:t>
      </w:r>
      <w:r w:rsidR="008268CE">
        <w:t xml:space="preserve"> (recursief)</w:t>
      </w:r>
    </w:p>
    <w:p w14:paraId="7816CEF5" w14:textId="77777777" w:rsidR="008268CE" w:rsidRPr="007C1BB2" w:rsidRDefault="008268CE" w:rsidP="008268CE">
      <w:pPr>
        <w:pStyle w:val="Lijstalinea"/>
        <w:numPr>
          <w:ilvl w:val="0"/>
          <w:numId w:val="31"/>
        </w:numPr>
      </w:pPr>
      <w:r w:rsidRPr="007C1BB2">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6F1980">
        <w:rPr>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77777777" w:rsidR="007C1BB2" w:rsidRDefault="007C1BB2" w:rsidP="006F1980">
      <w:pPr>
        <w:pStyle w:val="Lijstalinea"/>
        <w:numPr>
          <w:ilvl w:val="0"/>
          <w:numId w:val="31"/>
        </w:numPr>
      </w:pPr>
      <w:r w:rsidRPr="007C1BB2">
        <w:t>deletetestrun</w:t>
      </w:r>
      <w:r w:rsidR="00B12893">
        <w:t xml:space="preserve"> =</w:t>
      </w:r>
      <w:r w:rsidRPr="007C1BB2">
        <w:t xml:space="preserve"> verwijderen van e</w:t>
      </w:r>
      <w:r>
        <w:t>en specifieke testrun</w:t>
      </w:r>
      <w:r w:rsidR="008268CE">
        <w:t xml:space="preserve"> (verwijderen van mislukte test)</w:t>
      </w:r>
    </w:p>
    <w:p w14:paraId="6F9F6170" w14:textId="77777777" w:rsidR="006F1980" w:rsidRDefault="006F1980" w:rsidP="00D823F0"/>
    <w:p w14:paraId="5069F029" w14:textId="77777777" w:rsidR="006F1980" w:rsidRDefault="006F1980" w:rsidP="00D823F0">
      <w:r>
        <w:t>Voorbeeld weergeven overzicht van testruns onder een project</w:t>
      </w:r>
    </w:p>
    <w:p w14:paraId="0B2F3315" w14:textId="77777777" w:rsidR="006F1980" w:rsidRPr="00B12893" w:rsidRDefault="006F1980" w:rsidP="006F1980">
      <w:pPr>
        <w:rPr>
          <w:lang w:val="en-US"/>
        </w:rPr>
      </w:pPr>
      <w:r w:rsidRPr="00B12893">
        <w:rPr>
          <w:rFonts w:ascii="Courier New" w:hAnsi="Courier New" w:cs="Courier New"/>
          <w:lang w:val="en-US"/>
        </w:rPr>
        <w:t>..\ReportTool\tools\srt.console.exe listtestruns project=</w:t>
      </w:r>
      <w:r w:rsidR="00B12893" w:rsidRPr="00B12893">
        <w:rPr>
          <w:rFonts w:ascii="Courier New" w:hAnsi="Courier New" w:cs="Courier New"/>
          <w:lang w:val="en-US"/>
        </w:rPr>
        <w:t>lrk</w:t>
      </w:r>
    </w:p>
    <w:p w14:paraId="2CC76C78" w14:textId="77777777" w:rsidR="006F1980" w:rsidRPr="00B12893" w:rsidRDefault="006F1980" w:rsidP="00D823F0">
      <w:pPr>
        <w:rPr>
          <w:lang w:val="en-US"/>
        </w:rPr>
      </w:pPr>
    </w:p>
    <w:p w14:paraId="79990823" w14:textId="77777777" w:rsidR="00B12893" w:rsidRDefault="0059674A" w:rsidP="00D823F0">
      <w:r>
        <w:rPr>
          <w:noProof/>
        </w:rPr>
        <w:drawing>
          <wp:inline distT="0" distB="0" distL="0" distR="0" wp14:anchorId="2D962CAF" wp14:editId="753CFB08">
            <wp:extent cx="3047619" cy="1723810"/>
            <wp:effectExtent l="0" t="0" r="635"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619" cy="1723810"/>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5553171" w14:textId="77777777" w:rsidR="006F1980" w:rsidRPr="006F1980" w:rsidRDefault="006F1980" w:rsidP="006F1980">
      <w:pPr>
        <w:rPr>
          <w:lang w:val="en-US"/>
        </w:rPr>
      </w:pPr>
      <w:r w:rsidRPr="006F1980">
        <w:rPr>
          <w:rFonts w:ascii="Courier New" w:hAnsi="Courier New" w:cs="Courier New"/>
          <w:lang w:val="en-US"/>
        </w:rPr>
        <w:t>..\ReportTool\tools\srt.console.exe disablet</w:t>
      </w:r>
      <w:r>
        <w:rPr>
          <w:rFonts w:ascii="Courier New" w:hAnsi="Courier New" w:cs="Courier New"/>
          <w:lang w:val="en-US"/>
        </w:rPr>
        <w:t>estrun project=</w:t>
      </w:r>
      <w:r w:rsidR="00B12893">
        <w:rPr>
          <w:rFonts w:ascii="Courier New" w:hAnsi="Courier New" w:cs="Courier New"/>
          <w:lang w:val="en-US"/>
        </w:rPr>
        <w:t>lrk</w:t>
      </w:r>
      <w:r>
        <w:rPr>
          <w:rFonts w:ascii="Courier New" w:hAnsi="Courier New" w:cs="Courier New"/>
          <w:lang w:val="en-US"/>
        </w:rPr>
        <w:t xml:space="preserve"> testrun=</w:t>
      </w:r>
      <w:r w:rsidRPr="006F1980">
        <w:rPr>
          <w:rFonts w:ascii="Courier New" w:hAnsi="Courier New" w:cs="Courier New"/>
          <w:lang w:val="en-US"/>
        </w:rPr>
        <w:t>201</w:t>
      </w:r>
      <w:r w:rsidR="0059674A">
        <w:rPr>
          <w:rFonts w:ascii="Courier New" w:hAnsi="Courier New" w:cs="Courier New"/>
          <w:lang w:val="en-US"/>
        </w:rPr>
        <w:t>7.11.01.16.42.42</w:t>
      </w:r>
    </w:p>
    <w:p w14:paraId="70569536" w14:textId="77777777" w:rsidR="009B0E90" w:rsidRPr="0059674A" w:rsidRDefault="009B0E90" w:rsidP="00D823F0">
      <w:pPr>
        <w:rPr>
          <w:noProof/>
          <w:lang w:val="en-US"/>
        </w:rPr>
      </w:pPr>
    </w:p>
    <w:p w14:paraId="44A73EAA" w14:textId="77777777" w:rsidR="0059674A" w:rsidRDefault="0059674A" w:rsidP="00D823F0">
      <w:pPr>
        <w:rPr>
          <w:lang w:val="en-US"/>
        </w:rPr>
      </w:pPr>
      <w:r>
        <w:rPr>
          <w:noProof/>
        </w:rPr>
        <w:drawing>
          <wp:inline distT="0" distB="0" distL="0" distR="0" wp14:anchorId="3F774A5B" wp14:editId="5E6C66FD">
            <wp:extent cx="5028571" cy="561905"/>
            <wp:effectExtent l="0" t="0" r="63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8571" cy="561905"/>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406B01A4" w14:textId="77777777" w:rsidR="009B0E90" w:rsidRPr="00033CE7" w:rsidRDefault="009B0E90" w:rsidP="00D823F0">
      <w:pPr>
        <w:rPr>
          <w:b/>
        </w:rPr>
      </w:pPr>
      <w:r w:rsidRPr="00033CE7">
        <w:rPr>
          <w:b/>
        </w:rPr>
        <w:lastRenderedPageBreak/>
        <w:t>srt.getvalue.exe</w:t>
      </w:r>
    </w:p>
    <w:p w14:paraId="642AC372" w14:textId="77777777" w:rsidR="006F1980" w:rsidRDefault="006F1980" w:rsidP="00D823F0">
      <w:r w:rsidRPr="006F1980">
        <w:t>Ophalen van een variabele u</w:t>
      </w:r>
      <w:r>
        <w:t>it de .csv intermediate format bestanden tbv het vullen van environment variabelen. Vervangen door shell functionaliteit.</w:t>
      </w:r>
    </w:p>
    <w:p w14:paraId="5798E892" w14:textId="77777777" w:rsidR="00D16928" w:rsidRDefault="00D16928" w:rsidP="00D823F0"/>
    <w:p w14:paraId="201F020E" w14:textId="77777777" w:rsidR="00D16928" w:rsidRPr="00D16928" w:rsidRDefault="00D16928" w:rsidP="00D16928">
      <w:pPr>
        <w:rPr>
          <w:b/>
        </w:rPr>
      </w:pPr>
      <w:r w:rsidRPr="00D16928">
        <w:rPr>
          <w:b/>
        </w:rPr>
        <w:t>srt.parsemeasures.exe</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77777777" w:rsidR="00D16928" w:rsidRPr="00033CE7" w:rsidRDefault="00D16928" w:rsidP="00D16928">
      <w:r w:rsidRPr="00033CE7">
        <w:rPr>
          <w:rFonts w:ascii="Courier New" w:hAnsi="Courier New" w:cs="Courier New"/>
        </w:rPr>
        <w:t xml:space="preserve">..\ReportTool\tools\srt.parsemeasures.exe parser=jmeter transactionfilejtl=_transactions.jtl intermediatefile=_intermediate.msr.csv </w:t>
      </w:r>
    </w:p>
    <w:p w14:paraId="59B7FB55" w14:textId="77777777" w:rsidR="00D16928" w:rsidRDefault="00D16928" w:rsidP="00D16928"/>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77777777" w:rsidR="00D16928" w:rsidRPr="00D16928" w:rsidRDefault="00D16928" w:rsidP="00D16928">
      <w:pPr>
        <w:rPr>
          <w:b/>
        </w:rPr>
      </w:pPr>
      <w:r w:rsidRPr="00D16928">
        <w:rPr>
          <w:b/>
        </w:rPr>
        <w:t>srt.parsetransactions.exe</w:t>
      </w:r>
    </w:p>
    <w:p w14:paraId="2DA0A2A3" w14:textId="77777777" w:rsidR="00D16928" w:rsidRPr="00D16928" w:rsidRDefault="00D16928" w:rsidP="00D16928">
      <w:pPr>
        <w:rPr>
          <w:lang w:val="en-US"/>
        </w:rPr>
      </w:pPr>
      <w:r w:rsidRPr="0067566A">
        <w:t>Parsen van ‘transactiedata’ uit brondata naar ‘</w:t>
      </w:r>
      <w:r>
        <w:t>intermediate</w:t>
      </w:r>
      <w:r w:rsidRPr="0067566A">
        <w:t>’</w:t>
      </w:r>
      <w:r>
        <w:t xml:space="preserve"> format. Transactiedata bestaat uit een set statistische metrieken per transactie: aantal, min, max, avg… </w:t>
      </w:r>
      <w:r w:rsidRPr="00D16928">
        <w:rPr>
          <w:lang w:val="en-US"/>
        </w:rPr>
        <w:t>Een regel per transactie.</w:t>
      </w:r>
    </w:p>
    <w:p w14:paraId="068C0675" w14:textId="77777777" w:rsidR="00D16928" w:rsidRPr="00D16928" w:rsidRDefault="00D16928" w:rsidP="00D16928">
      <w:pPr>
        <w:rPr>
          <w:lang w:val="en-US"/>
        </w:rPr>
      </w:pPr>
      <w:r w:rsidRPr="00D16928">
        <w:rPr>
          <w:lang w:val="en-US"/>
        </w:rPr>
        <w:t xml:space="preserve"> </w:t>
      </w:r>
    </w:p>
    <w:p w14:paraId="44E075AB" w14:textId="77777777" w:rsidR="00D16928" w:rsidRPr="00985C93" w:rsidRDefault="00D16928" w:rsidP="00D16928">
      <w:pPr>
        <w:rPr>
          <w:lang w:val="en-US"/>
        </w:rPr>
      </w:pPr>
      <w:r w:rsidRPr="00985C93">
        <w:rPr>
          <w:lang w:val="en-US"/>
        </w:rPr>
        <w:t>Voorbeeld</w:t>
      </w:r>
    </w:p>
    <w:p w14:paraId="720EFFAE" w14:textId="77777777" w:rsidR="00D16928" w:rsidRDefault="00D16928" w:rsidP="00D16928">
      <w:pPr>
        <w:rPr>
          <w:lang w:val="en-US"/>
        </w:rPr>
      </w:pPr>
      <w:r w:rsidRPr="006F1980">
        <w:rPr>
          <w:rFonts w:ascii="Courier New" w:hAnsi="Courier New" w:cs="Courier New"/>
          <w:lang w:val="en-US"/>
        </w:rPr>
        <w:t>..\ReportTool\tools\srt.</w:t>
      </w:r>
      <w:r>
        <w:rPr>
          <w:rFonts w:ascii="Courier New" w:hAnsi="Courier New" w:cs="Courier New"/>
          <w:lang w:val="en-US"/>
        </w:rPr>
        <w:t>parsetransactions</w:t>
      </w:r>
      <w:r w:rsidRPr="006F1980">
        <w:rPr>
          <w:rFonts w:ascii="Courier New" w:hAnsi="Courier New" w:cs="Courier New"/>
          <w:lang w:val="en-US"/>
        </w:rPr>
        <w:t>.exe</w:t>
      </w:r>
      <w:r>
        <w:rPr>
          <w:rFonts w:ascii="Courier New" w:hAnsi="Courier New" w:cs="Courier New"/>
          <w:lang w:val="en-US"/>
        </w:rPr>
        <w:t xml:space="preserve"> parser=jmeter transactionfilecsv_success=_transactions_success.csv transactionfilecsv_all=_transactions_all.csv intermediatefile=_intermediate.trs.csv </w:t>
      </w:r>
    </w:p>
    <w:p w14:paraId="447398E4" w14:textId="77777777" w:rsidR="00D16928" w:rsidRDefault="00D16928" w:rsidP="00D16928">
      <w:pPr>
        <w:rPr>
          <w:lang w:val="en-US"/>
        </w:rPr>
      </w:pPr>
    </w:p>
    <w:p w14:paraId="21BD4536" w14:textId="77777777" w:rsidR="00D16928" w:rsidRPr="00D16928" w:rsidRDefault="00D16928" w:rsidP="00D16928">
      <w:pPr>
        <w:rPr>
          <w:lang w:val="en-US"/>
        </w:rPr>
      </w:pPr>
      <w:r w:rsidRPr="00D16928">
        <w:rPr>
          <w:lang w:val="en-US"/>
        </w:rPr>
        <w:t>Parameters Jmeter</w:t>
      </w:r>
    </w:p>
    <w:p w14:paraId="7514EF0C" w14:textId="77777777" w:rsidR="00D16928" w:rsidRDefault="00D16928" w:rsidP="00D16928">
      <w:pPr>
        <w:rPr>
          <w:lang w:val="en-US"/>
        </w:rPr>
      </w:pPr>
      <w:r>
        <w:rPr>
          <w:lang w:val="en-US"/>
        </w:rPr>
        <w:t>Parser=jmeter</w:t>
      </w:r>
    </w:p>
    <w:p w14:paraId="3F2395AC" w14:textId="77777777" w:rsidR="00D16928" w:rsidRPr="0064365D" w:rsidRDefault="00D16928" w:rsidP="00D16928">
      <w:pPr>
        <w:rPr>
          <w:lang w:val="en-US"/>
        </w:rPr>
      </w:pPr>
      <w:r>
        <w:rPr>
          <w:lang w:val="en-US"/>
        </w:rPr>
        <w:t>Transactionfilecsv_all = CSV export (door Jmeter) met alle transactiedata</w:t>
      </w:r>
    </w:p>
    <w:p w14:paraId="5331BA21" w14:textId="77777777" w:rsidR="00D16928" w:rsidRDefault="00D16928" w:rsidP="00D16928">
      <w:pPr>
        <w:rPr>
          <w:lang w:val="en-US"/>
        </w:rPr>
      </w:pPr>
      <w:r w:rsidRPr="0064365D">
        <w:rPr>
          <w:lang w:val="en-US"/>
        </w:rPr>
        <w:t xml:space="preserve">Transacitonfilecsv_success = CSV export </w:t>
      </w:r>
      <w:r>
        <w:rPr>
          <w:lang w:val="en-US"/>
        </w:rPr>
        <w:t xml:space="preserve">(door jmeter) </w:t>
      </w:r>
      <w:r w:rsidRPr="0064365D">
        <w:rPr>
          <w:lang w:val="en-US"/>
        </w:rPr>
        <w:t>met a</w:t>
      </w:r>
      <w:r>
        <w:rPr>
          <w:lang w:val="en-US"/>
        </w:rPr>
        <w:t>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77777777" w:rsidR="00D16928" w:rsidRPr="005564F2" w:rsidRDefault="00D16928" w:rsidP="00D16928">
      <w:pPr>
        <w:rPr>
          <w:b/>
        </w:rPr>
      </w:pPr>
      <w:r w:rsidRPr="005564F2">
        <w:rPr>
          <w:b/>
        </w:rPr>
        <w:t>srt.parsevariables.exe</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Default="00D16928" w:rsidP="00D16928">
      <w:r>
        <w:lastRenderedPageBreak/>
        <w:t>Voorbeeld:</w:t>
      </w:r>
    </w:p>
    <w:p w14:paraId="13AF2F37" w14:textId="77777777" w:rsidR="00D16928" w:rsidRPr="005564F2" w:rsidRDefault="00D16928" w:rsidP="00D16928">
      <w:pPr>
        <w:rPr>
          <w:rFonts w:ascii="Courier New" w:hAnsi="Courier New" w:cs="Courier New"/>
        </w:rPr>
      </w:pPr>
      <w:r w:rsidRPr="005564F2">
        <w:rPr>
          <w:rFonts w:ascii="Courier New" w:hAnsi="Courier New" w:cs="Courier New"/>
        </w:rPr>
        <w:t>..\ReportTool\srt.parsevariables.exe parser=jmeter transactionfilejtl=$rpt_temppath/_transactions.jtl transactionfilecsv=$rpt_temppath/_transactions_all.csv intermediatefile=$rpt_temppath/_intermediate.var.csv</w:t>
      </w:r>
    </w:p>
    <w:p w14:paraId="42B2FB51" w14:textId="77777777" w:rsidR="00D16928" w:rsidRPr="005564F2" w:rsidRDefault="00D16928" w:rsidP="00D16928"/>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7777777" w:rsidR="009B0E90" w:rsidRPr="00A53B2E" w:rsidRDefault="009B0E90" w:rsidP="00D823F0">
      <w:pPr>
        <w:rPr>
          <w:b/>
        </w:rPr>
      </w:pPr>
      <w:r w:rsidRPr="00A53B2E">
        <w:rPr>
          <w:b/>
        </w:rPr>
        <w:t>srt.loadintermediate.exe</w:t>
      </w:r>
    </w:p>
    <w:p w14:paraId="4065338C" w14:textId="77777777" w:rsidR="006F1980" w:rsidRDefault="006F1980" w:rsidP="00D823F0">
      <w:r>
        <w:t>Laden van intermediate .csv bestanden in de database.</w:t>
      </w:r>
    </w:p>
    <w:p w14:paraId="057764B2" w14:textId="77777777" w:rsidR="006F1980" w:rsidRDefault="006F1980" w:rsidP="00D823F0"/>
    <w:p w14:paraId="505EA42E" w14:textId="77777777" w:rsidR="00A53B2E" w:rsidRPr="00474035" w:rsidRDefault="00A53B2E" w:rsidP="00D823F0">
      <w:r w:rsidRPr="00474035">
        <w:t>Voorbeeld</w:t>
      </w:r>
    </w:p>
    <w:p w14:paraId="59CD564C" w14:textId="77777777" w:rsidR="00A53B2E" w:rsidRPr="006F1980" w:rsidRDefault="00A53B2E" w:rsidP="00A53B2E">
      <w:pPr>
        <w:rPr>
          <w:lang w:val="en-US"/>
        </w:rPr>
      </w:pPr>
      <w:r w:rsidRPr="006F1980">
        <w:rPr>
          <w:rFonts w:ascii="Courier New" w:hAnsi="Courier New" w:cs="Courier New"/>
          <w:lang w:val="en-US"/>
        </w:rPr>
        <w:t>..\ReportTool\tools\srt.</w:t>
      </w:r>
      <w:r>
        <w:rPr>
          <w:rFonts w:ascii="Courier New" w:hAnsi="Courier New" w:cs="Courier New"/>
          <w:lang w:val="en-US"/>
        </w:rPr>
        <w:t>loadintermediate</w:t>
      </w:r>
      <w:r w:rsidRPr="006F1980">
        <w:rPr>
          <w:rFonts w:ascii="Courier New" w:hAnsi="Courier New" w:cs="Courier New"/>
          <w:lang w:val="en-US"/>
        </w:rPr>
        <w:t xml:space="preserve">.exe </w:t>
      </w:r>
      <w:r>
        <w:rPr>
          <w:rFonts w:ascii="Courier New" w:hAnsi="Courier New" w:cs="Courier New"/>
          <w:lang w:val="en-US"/>
        </w:rPr>
        <w:t>project=vastgoed testrun=</w:t>
      </w:r>
      <w:r w:rsidRPr="006F1980">
        <w:rPr>
          <w:rFonts w:ascii="Courier New" w:hAnsi="Courier New" w:cs="Courier New"/>
          <w:lang w:val="en-US"/>
        </w:rPr>
        <w:t>2018.12.17.01.15.17</w:t>
      </w:r>
      <w:r>
        <w:rPr>
          <w:rFonts w:ascii="Courier New" w:hAnsi="Courier New" w:cs="Courier New"/>
          <w:lang w:val="en-US"/>
        </w:rPr>
        <w:t xml:space="preserve"> category=var entity=runinfo intermediatefile=&lt;path&gt;/_intermediate.var.csv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77777777" w:rsidR="009B0E90" w:rsidRPr="00033CE7" w:rsidRDefault="009B0E90" w:rsidP="00D823F0">
      <w:pPr>
        <w:rPr>
          <w:b/>
        </w:rPr>
      </w:pPr>
      <w:r w:rsidRPr="00033CE7">
        <w:rPr>
          <w:b/>
        </w:rPr>
        <w:t>srt.merge.exe</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34913F3B" w:rsidR="00A53B2E" w:rsidRPr="00A53B2E" w:rsidRDefault="00A53B2E" w:rsidP="00D823F0">
      <w:r>
        <w:t xml:space="preserve">Deze tool bevat van alle srt. Tools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77777777" w:rsidR="00A53B2E" w:rsidRPr="00033CE7" w:rsidRDefault="00A53B2E" w:rsidP="00A53B2E">
      <w:r w:rsidRPr="00033CE7">
        <w:rPr>
          <w:rFonts w:ascii="Courier New" w:hAnsi="Courier New" w:cs="Courier New"/>
        </w:rPr>
        <w:lastRenderedPageBreak/>
        <w:t xml:space="preserve">..\ReportTool\tools\srt.merge.exe i project=vastgoed testrun =2018.12.17.01.15.17 category=var templatefile=temp\work.html </w:t>
      </w:r>
    </w:p>
    <w:p w14:paraId="70BBFBB6" w14:textId="77777777" w:rsidR="00A53B2E" w:rsidRPr="00033CE7" w:rsidRDefault="00A53B2E" w:rsidP="00D823F0"/>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sectPr w:rsidR="005564F2" w:rsidSect="00E82059">
      <w:headerReference w:type="default" r:id="rId35"/>
      <w:footerReference w:type="default" r:id="rId36"/>
      <w:headerReference w:type="first" r:id="rId37"/>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7870E" w14:textId="77777777" w:rsidR="001D6EAA" w:rsidRDefault="001D6EAA" w:rsidP="009279E3">
      <w:pPr>
        <w:spacing w:line="240" w:lineRule="auto"/>
      </w:pPr>
      <w:r>
        <w:separator/>
      </w:r>
    </w:p>
  </w:endnote>
  <w:endnote w:type="continuationSeparator" w:id="0">
    <w:p w14:paraId="5479526D" w14:textId="77777777" w:rsidR="001D6EAA" w:rsidRDefault="001D6EAA"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753969627"/>
      <w:docPartObj>
        <w:docPartGallery w:val="Page Numbers (Bottom of Page)"/>
        <w:docPartUnique/>
      </w:docPartObj>
    </w:sdtPr>
    <w:sdtEndPr/>
    <w:sdtContent>
      <w:sdt>
        <w:sdtPr>
          <w:rPr>
            <w:sz w:val="16"/>
            <w:szCs w:val="16"/>
          </w:rPr>
          <w:id w:val="-1705238520"/>
          <w:docPartObj>
            <w:docPartGallery w:val="Page Numbers (Top of Page)"/>
            <w:docPartUnique/>
          </w:docPartObj>
        </w:sdtPr>
        <w:sdtEndPr/>
        <w:sdtContent>
          <w:p w14:paraId="53E80C7B" w14:textId="77777777" w:rsidR="00151B8A" w:rsidRPr="00FB2107" w:rsidRDefault="001D6EAA" w:rsidP="00FB2107">
            <w:pPr>
              <w:pStyle w:val="Voettekst"/>
              <w:rPr>
                <w:sz w:val="16"/>
                <w:szCs w:val="16"/>
              </w:rPr>
            </w:pPr>
            <w:sdt>
              <w:sdtPr>
                <w:rPr>
                  <w:sz w:val="16"/>
                  <w:szCs w:val="16"/>
                </w:rPr>
                <w:id w:val="-2074648538"/>
                <w:docPartObj>
                  <w:docPartGallery w:val="Page Numbers (Bottom of Page)"/>
                  <w:docPartUnique/>
                </w:docPartObj>
              </w:sdtPr>
              <w:sdtEnd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EndPr/>
                  <w:sdtContent>
                    <w:r w:rsidR="00151B8A">
                      <w:rPr>
                        <w:color w:val="000000" w:themeColor="text1"/>
                        <w:sz w:val="16"/>
                        <w:szCs w:val="16"/>
                      </w:rPr>
                      <w:t>Performance Teststraat</w:t>
                    </w:r>
                  </w:sdtContent>
                </w:sdt>
                <w:r w:rsidR="00151B8A"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EndPr/>
                  <w:sdtContent>
                    <w:r w:rsidR="00151B8A">
                      <w:rPr>
                        <w:color w:val="000000" w:themeColor="text1"/>
                        <w:sz w:val="16"/>
                        <w:szCs w:val="16"/>
                      </w:rPr>
                      <w:t>Marcel Wigman, Erik Post</w:t>
                    </w:r>
                  </w:sdtContent>
                </w:sdt>
                <w:r w:rsidR="00151B8A" w:rsidRPr="00FB2107">
                  <w:rPr>
                    <w:noProof/>
                    <w:sz w:val="16"/>
                    <w:szCs w:val="16"/>
                    <w:lang w:eastAsia="nl-NL"/>
                  </w:rPr>
                  <w:t xml:space="preserve"> </w:t>
                </w:r>
                <w:r w:rsidR="00151B8A" w:rsidRPr="00FB2107">
                  <w:rPr>
                    <w:color w:val="00B5FF" w:themeColor="accent2"/>
                    <w:sz w:val="16"/>
                    <w:szCs w:val="16"/>
                  </w:rPr>
                  <w:t xml:space="preserve"> </w:t>
                </w:r>
                <w:r w:rsidR="00151B8A">
                  <w:rPr>
                    <w:color w:val="00B5FF" w:themeColor="accent2"/>
                    <w:sz w:val="16"/>
                    <w:szCs w:val="16"/>
                  </w:rPr>
                  <w:tab/>
                </w:r>
                <w:r w:rsidR="00151B8A"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sidR="00151B8A">
                  <w:rPr>
                    <w:color w:val="00B5FF" w:themeColor="accent2"/>
                    <w:sz w:val="16"/>
                    <w:szCs w:val="16"/>
                  </w:rPr>
                  <w:tab/>
                </w:r>
                <w:r w:rsidR="00151B8A" w:rsidRPr="00FB2107">
                  <w:rPr>
                    <w:bCs/>
                    <w:sz w:val="16"/>
                    <w:szCs w:val="16"/>
                  </w:rPr>
                  <w:fldChar w:fldCharType="begin"/>
                </w:r>
                <w:r w:rsidR="00151B8A" w:rsidRPr="00FB2107">
                  <w:rPr>
                    <w:bCs/>
                    <w:sz w:val="16"/>
                    <w:szCs w:val="16"/>
                  </w:rPr>
                  <w:instrText>PAGE</w:instrText>
                </w:r>
                <w:r w:rsidR="00151B8A" w:rsidRPr="00FB2107">
                  <w:rPr>
                    <w:bCs/>
                    <w:sz w:val="16"/>
                    <w:szCs w:val="16"/>
                  </w:rPr>
                  <w:fldChar w:fldCharType="separate"/>
                </w:r>
                <w:r w:rsidR="00151B8A">
                  <w:rPr>
                    <w:bCs/>
                    <w:noProof/>
                    <w:sz w:val="16"/>
                    <w:szCs w:val="16"/>
                  </w:rPr>
                  <w:t>10</w:t>
                </w:r>
                <w:r w:rsidR="00151B8A" w:rsidRPr="00FB2107">
                  <w:rPr>
                    <w:bCs/>
                    <w:sz w:val="16"/>
                    <w:szCs w:val="16"/>
                  </w:rPr>
                  <w:fldChar w:fldCharType="end"/>
                </w:r>
                <w:r w:rsidR="00151B8A" w:rsidRPr="00FB2107">
                  <w:rPr>
                    <w:sz w:val="16"/>
                    <w:szCs w:val="16"/>
                  </w:rPr>
                  <w:t xml:space="preserve"> / </w:t>
                </w:r>
                <w:r w:rsidR="00151B8A" w:rsidRPr="00FB2107">
                  <w:rPr>
                    <w:bCs/>
                    <w:sz w:val="16"/>
                    <w:szCs w:val="16"/>
                  </w:rPr>
                  <w:fldChar w:fldCharType="begin"/>
                </w:r>
                <w:r w:rsidR="00151B8A" w:rsidRPr="00FB2107">
                  <w:rPr>
                    <w:bCs/>
                    <w:sz w:val="16"/>
                    <w:szCs w:val="16"/>
                  </w:rPr>
                  <w:instrText>NUMPAGES</w:instrText>
                </w:r>
                <w:r w:rsidR="00151B8A" w:rsidRPr="00FB2107">
                  <w:rPr>
                    <w:bCs/>
                    <w:sz w:val="16"/>
                    <w:szCs w:val="16"/>
                  </w:rPr>
                  <w:fldChar w:fldCharType="separate"/>
                </w:r>
                <w:r w:rsidR="00151B8A">
                  <w:rPr>
                    <w:bCs/>
                    <w:noProof/>
                    <w:sz w:val="16"/>
                    <w:szCs w:val="16"/>
                  </w:rPr>
                  <w:t>28</w:t>
                </w:r>
                <w:r w:rsidR="00151B8A"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44B26" w14:textId="77777777" w:rsidR="001D6EAA" w:rsidRDefault="001D6EAA" w:rsidP="009279E3">
      <w:pPr>
        <w:spacing w:line="240" w:lineRule="auto"/>
      </w:pPr>
      <w:bookmarkStart w:id="0" w:name="_Hlk479176170"/>
      <w:bookmarkEnd w:id="0"/>
      <w:r>
        <w:separator/>
      </w:r>
    </w:p>
  </w:footnote>
  <w:footnote w:type="continuationSeparator" w:id="0">
    <w:p w14:paraId="08A15021" w14:textId="77777777" w:rsidR="001D6EAA" w:rsidRDefault="001D6EAA" w:rsidP="009279E3">
      <w:pPr>
        <w:spacing w:line="240" w:lineRule="auto"/>
      </w:pPr>
      <w:r>
        <w:continuationSeparator/>
      </w:r>
    </w:p>
  </w:footnote>
  <w:footnote w:id="1">
    <w:p w14:paraId="6C10E349" w14:textId="0FF48AE2" w:rsidR="00151B8A" w:rsidRPr="000F402A" w:rsidRDefault="00151B8A">
      <w:pPr>
        <w:pStyle w:val="Voetnoottekst"/>
      </w:pPr>
      <w:r>
        <w:rPr>
          <w:rStyle w:val="Voetnootmarkering"/>
        </w:rPr>
        <w:footnoteRef/>
      </w:r>
      <w:r>
        <w:t xml:space="preserve"> </w:t>
      </w:r>
      <w:r w:rsidRPr="000F402A">
        <w:t>Voor binaries moet nog een i</w:t>
      </w:r>
      <w:r>
        <w:t>nstallatiemethode ingericht worden die uitgaat van broncode.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FB30" w14:textId="77777777" w:rsidR="00151B8A" w:rsidRDefault="00151B8A">
    <w:pPr>
      <w:pStyle w:val="Koptekst"/>
    </w:pPr>
  </w:p>
  <w:p w14:paraId="7E044237" w14:textId="77777777" w:rsidR="00151B8A" w:rsidRDefault="00151B8A">
    <w:pPr>
      <w:pStyle w:val="Koptekst"/>
    </w:pPr>
  </w:p>
  <w:p w14:paraId="046D39C3" w14:textId="77777777" w:rsidR="00151B8A" w:rsidRDefault="00151B8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1808F" w14:textId="77777777" w:rsidR="00151B8A" w:rsidRDefault="00151B8A"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151B8A" w:rsidRDefault="00151B8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A5D8B86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6"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5"/>
  </w:num>
  <w:num w:numId="7">
    <w:abstractNumId w:val="20"/>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3"/>
  </w:num>
  <w:num w:numId="13">
    <w:abstractNumId w:val="19"/>
  </w:num>
  <w:num w:numId="14">
    <w:abstractNumId w:val="24"/>
  </w:num>
  <w:num w:numId="15">
    <w:abstractNumId w:val="1"/>
  </w:num>
  <w:num w:numId="16">
    <w:abstractNumId w:val="6"/>
  </w:num>
  <w:num w:numId="17">
    <w:abstractNumId w:val="26"/>
  </w:num>
  <w:num w:numId="18">
    <w:abstractNumId w:val="13"/>
  </w:num>
  <w:num w:numId="19">
    <w:abstractNumId w:val="0"/>
  </w:num>
  <w:num w:numId="20">
    <w:abstractNumId w:val="12"/>
  </w:num>
  <w:num w:numId="21">
    <w:abstractNumId w:val="21"/>
  </w:num>
  <w:num w:numId="22">
    <w:abstractNumId w:val="17"/>
  </w:num>
  <w:num w:numId="23">
    <w:abstractNumId w:val="22"/>
  </w:num>
  <w:num w:numId="24">
    <w:abstractNumId w:val="2"/>
  </w:num>
  <w:num w:numId="25">
    <w:abstractNumId w:val="27"/>
  </w:num>
  <w:num w:numId="26">
    <w:abstractNumId w:val="18"/>
  </w:num>
  <w:num w:numId="27">
    <w:abstractNumId w:val="9"/>
  </w:num>
  <w:num w:numId="28">
    <w:abstractNumId w:val="3"/>
  </w:num>
  <w:num w:numId="29">
    <w:abstractNumId w:val="8"/>
  </w:num>
  <w:num w:numId="30">
    <w:abstractNumId w:val="7"/>
  </w:num>
  <w:num w:numId="31">
    <w:abstractNumId w:val="25"/>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42A"/>
    <w:rsid w:val="00003D87"/>
    <w:rsid w:val="00004455"/>
    <w:rsid w:val="000069D7"/>
    <w:rsid w:val="00014720"/>
    <w:rsid w:val="000223D2"/>
    <w:rsid w:val="00033CE7"/>
    <w:rsid w:val="00034330"/>
    <w:rsid w:val="00050439"/>
    <w:rsid w:val="00056876"/>
    <w:rsid w:val="0008565E"/>
    <w:rsid w:val="00087591"/>
    <w:rsid w:val="00087F59"/>
    <w:rsid w:val="000A478E"/>
    <w:rsid w:val="000B5ECC"/>
    <w:rsid w:val="000C38EE"/>
    <w:rsid w:val="000D1E87"/>
    <w:rsid w:val="000D52F3"/>
    <w:rsid w:val="000D5791"/>
    <w:rsid w:val="000D5B0D"/>
    <w:rsid w:val="000E04E9"/>
    <w:rsid w:val="000E0C8F"/>
    <w:rsid w:val="000F033D"/>
    <w:rsid w:val="000F0C8D"/>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320A"/>
    <w:rsid w:val="001D6EAA"/>
    <w:rsid w:val="001E19D5"/>
    <w:rsid w:val="001E2481"/>
    <w:rsid w:val="001E3553"/>
    <w:rsid w:val="001E5659"/>
    <w:rsid w:val="001F53DD"/>
    <w:rsid w:val="001F6C8F"/>
    <w:rsid w:val="00217886"/>
    <w:rsid w:val="00217B08"/>
    <w:rsid w:val="00230167"/>
    <w:rsid w:val="00245880"/>
    <w:rsid w:val="00246324"/>
    <w:rsid w:val="002548CB"/>
    <w:rsid w:val="002607A6"/>
    <w:rsid w:val="0026354F"/>
    <w:rsid w:val="00264E3B"/>
    <w:rsid w:val="002731CF"/>
    <w:rsid w:val="00292530"/>
    <w:rsid w:val="002A3009"/>
    <w:rsid w:val="002B420A"/>
    <w:rsid w:val="002B5883"/>
    <w:rsid w:val="002B7B95"/>
    <w:rsid w:val="002C2E50"/>
    <w:rsid w:val="002C3475"/>
    <w:rsid w:val="002D0202"/>
    <w:rsid w:val="002E4068"/>
    <w:rsid w:val="002F0D05"/>
    <w:rsid w:val="003027A2"/>
    <w:rsid w:val="00317229"/>
    <w:rsid w:val="00334765"/>
    <w:rsid w:val="003560D6"/>
    <w:rsid w:val="0036009D"/>
    <w:rsid w:val="003652A1"/>
    <w:rsid w:val="003701ED"/>
    <w:rsid w:val="0037253A"/>
    <w:rsid w:val="00380822"/>
    <w:rsid w:val="00380E38"/>
    <w:rsid w:val="0038624A"/>
    <w:rsid w:val="00386F6C"/>
    <w:rsid w:val="00396C21"/>
    <w:rsid w:val="00397EF5"/>
    <w:rsid w:val="003A5231"/>
    <w:rsid w:val="003A5626"/>
    <w:rsid w:val="003A7706"/>
    <w:rsid w:val="003B0CA9"/>
    <w:rsid w:val="003D0BAA"/>
    <w:rsid w:val="003D4047"/>
    <w:rsid w:val="003F5607"/>
    <w:rsid w:val="00404D48"/>
    <w:rsid w:val="0041147A"/>
    <w:rsid w:val="00413B6C"/>
    <w:rsid w:val="004177C0"/>
    <w:rsid w:val="0042227A"/>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1ABA"/>
    <w:rsid w:val="004F4108"/>
    <w:rsid w:val="00500104"/>
    <w:rsid w:val="005237D0"/>
    <w:rsid w:val="005371C7"/>
    <w:rsid w:val="00542FF0"/>
    <w:rsid w:val="00555EC5"/>
    <w:rsid w:val="005564F2"/>
    <w:rsid w:val="00560F28"/>
    <w:rsid w:val="00571C7C"/>
    <w:rsid w:val="00572F57"/>
    <w:rsid w:val="005769AB"/>
    <w:rsid w:val="00583755"/>
    <w:rsid w:val="00584859"/>
    <w:rsid w:val="0058645B"/>
    <w:rsid w:val="0059674A"/>
    <w:rsid w:val="005A0F0B"/>
    <w:rsid w:val="005A1CAF"/>
    <w:rsid w:val="005A24B3"/>
    <w:rsid w:val="005A5799"/>
    <w:rsid w:val="005A6D93"/>
    <w:rsid w:val="005B25D2"/>
    <w:rsid w:val="005C2653"/>
    <w:rsid w:val="005C3E75"/>
    <w:rsid w:val="005E29D8"/>
    <w:rsid w:val="005F08EE"/>
    <w:rsid w:val="005F0EDD"/>
    <w:rsid w:val="006046AB"/>
    <w:rsid w:val="006119BF"/>
    <w:rsid w:val="00616DC1"/>
    <w:rsid w:val="0062228B"/>
    <w:rsid w:val="00625376"/>
    <w:rsid w:val="006332F9"/>
    <w:rsid w:val="00637E24"/>
    <w:rsid w:val="0064365D"/>
    <w:rsid w:val="00651C20"/>
    <w:rsid w:val="0065412B"/>
    <w:rsid w:val="006603AB"/>
    <w:rsid w:val="00666500"/>
    <w:rsid w:val="0067566A"/>
    <w:rsid w:val="00677450"/>
    <w:rsid w:val="006924EB"/>
    <w:rsid w:val="006957CA"/>
    <w:rsid w:val="006B2267"/>
    <w:rsid w:val="006B60D9"/>
    <w:rsid w:val="006C3F39"/>
    <w:rsid w:val="006C45E0"/>
    <w:rsid w:val="006C618A"/>
    <w:rsid w:val="006C7857"/>
    <w:rsid w:val="006E3C2D"/>
    <w:rsid w:val="006F168A"/>
    <w:rsid w:val="006F1980"/>
    <w:rsid w:val="00700482"/>
    <w:rsid w:val="007071C6"/>
    <w:rsid w:val="007133C8"/>
    <w:rsid w:val="00716C07"/>
    <w:rsid w:val="00716F1C"/>
    <w:rsid w:val="00724660"/>
    <w:rsid w:val="00732D2E"/>
    <w:rsid w:val="00736118"/>
    <w:rsid w:val="0073714D"/>
    <w:rsid w:val="007443E6"/>
    <w:rsid w:val="00750F9C"/>
    <w:rsid w:val="007661FD"/>
    <w:rsid w:val="00774402"/>
    <w:rsid w:val="007834D7"/>
    <w:rsid w:val="00785F0E"/>
    <w:rsid w:val="00786600"/>
    <w:rsid w:val="007924F0"/>
    <w:rsid w:val="007B19EC"/>
    <w:rsid w:val="007C1BB2"/>
    <w:rsid w:val="007C69FA"/>
    <w:rsid w:val="007D552E"/>
    <w:rsid w:val="007F31F0"/>
    <w:rsid w:val="007F730B"/>
    <w:rsid w:val="008102F4"/>
    <w:rsid w:val="00822723"/>
    <w:rsid w:val="008268CE"/>
    <w:rsid w:val="00830651"/>
    <w:rsid w:val="00831433"/>
    <w:rsid w:val="008319B4"/>
    <w:rsid w:val="00836B35"/>
    <w:rsid w:val="0083744D"/>
    <w:rsid w:val="00837F82"/>
    <w:rsid w:val="008438F7"/>
    <w:rsid w:val="00844754"/>
    <w:rsid w:val="00856E8F"/>
    <w:rsid w:val="00861AD3"/>
    <w:rsid w:val="00863045"/>
    <w:rsid w:val="00877D85"/>
    <w:rsid w:val="00881A27"/>
    <w:rsid w:val="0089137F"/>
    <w:rsid w:val="008B133E"/>
    <w:rsid w:val="008B2BA4"/>
    <w:rsid w:val="008C03EE"/>
    <w:rsid w:val="008D0A9A"/>
    <w:rsid w:val="008D1B12"/>
    <w:rsid w:val="008D3A20"/>
    <w:rsid w:val="008E48A8"/>
    <w:rsid w:val="00905814"/>
    <w:rsid w:val="0091650F"/>
    <w:rsid w:val="00923731"/>
    <w:rsid w:val="009249E5"/>
    <w:rsid w:val="009279E3"/>
    <w:rsid w:val="00931878"/>
    <w:rsid w:val="00942872"/>
    <w:rsid w:val="00945A50"/>
    <w:rsid w:val="009463F3"/>
    <w:rsid w:val="00946CCA"/>
    <w:rsid w:val="00951246"/>
    <w:rsid w:val="00955643"/>
    <w:rsid w:val="00955C41"/>
    <w:rsid w:val="00963029"/>
    <w:rsid w:val="00966296"/>
    <w:rsid w:val="00975FEB"/>
    <w:rsid w:val="00977DAF"/>
    <w:rsid w:val="0098149C"/>
    <w:rsid w:val="00982DD7"/>
    <w:rsid w:val="00985859"/>
    <w:rsid w:val="00985C93"/>
    <w:rsid w:val="00986FD5"/>
    <w:rsid w:val="00996F30"/>
    <w:rsid w:val="009B0E90"/>
    <w:rsid w:val="009B4542"/>
    <w:rsid w:val="009C02AE"/>
    <w:rsid w:val="009C118C"/>
    <w:rsid w:val="009C1C56"/>
    <w:rsid w:val="009C37D7"/>
    <w:rsid w:val="009C476E"/>
    <w:rsid w:val="009D0EE6"/>
    <w:rsid w:val="009D60B0"/>
    <w:rsid w:val="009E5F91"/>
    <w:rsid w:val="009F1DEE"/>
    <w:rsid w:val="00A03FCB"/>
    <w:rsid w:val="00A10C3C"/>
    <w:rsid w:val="00A1142C"/>
    <w:rsid w:val="00A27731"/>
    <w:rsid w:val="00A31EF8"/>
    <w:rsid w:val="00A41A8B"/>
    <w:rsid w:val="00A41AE2"/>
    <w:rsid w:val="00A53B2E"/>
    <w:rsid w:val="00A54D70"/>
    <w:rsid w:val="00A55D1B"/>
    <w:rsid w:val="00A83C62"/>
    <w:rsid w:val="00AA44D2"/>
    <w:rsid w:val="00AB102E"/>
    <w:rsid w:val="00AB30AF"/>
    <w:rsid w:val="00AC0A2D"/>
    <w:rsid w:val="00AD4182"/>
    <w:rsid w:val="00AD5537"/>
    <w:rsid w:val="00AE1236"/>
    <w:rsid w:val="00AF0027"/>
    <w:rsid w:val="00B002BC"/>
    <w:rsid w:val="00B12893"/>
    <w:rsid w:val="00B22B5C"/>
    <w:rsid w:val="00B2314C"/>
    <w:rsid w:val="00B32EC9"/>
    <w:rsid w:val="00B35566"/>
    <w:rsid w:val="00B4042E"/>
    <w:rsid w:val="00B67046"/>
    <w:rsid w:val="00B672A3"/>
    <w:rsid w:val="00B75C0C"/>
    <w:rsid w:val="00B8048E"/>
    <w:rsid w:val="00B85DBF"/>
    <w:rsid w:val="00B95812"/>
    <w:rsid w:val="00B97E00"/>
    <w:rsid w:val="00BC394F"/>
    <w:rsid w:val="00BD5E18"/>
    <w:rsid w:val="00BD7551"/>
    <w:rsid w:val="00BE00AF"/>
    <w:rsid w:val="00BE6E2D"/>
    <w:rsid w:val="00C1013D"/>
    <w:rsid w:val="00C13CBF"/>
    <w:rsid w:val="00C20996"/>
    <w:rsid w:val="00C23052"/>
    <w:rsid w:val="00C31FC1"/>
    <w:rsid w:val="00C3556D"/>
    <w:rsid w:val="00C40AE0"/>
    <w:rsid w:val="00C473B2"/>
    <w:rsid w:val="00C512F0"/>
    <w:rsid w:val="00C5289E"/>
    <w:rsid w:val="00C60D30"/>
    <w:rsid w:val="00C708BC"/>
    <w:rsid w:val="00C70D77"/>
    <w:rsid w:val="00C71DD8"/>
    <w:rsid w:val="00CB623C"/>
    <w:rsid w:val="00CF5D10"/>
    <w:rsid w:val="00D035DD"/>
    <w:rsid w:val="00D0792B"/>
    <w:rsid w:val="00D1311D"/>
    <w:rsid w:val="00D16405"/>
    <w:rsid w:val="00D16928"/>
    <w:rsid w:val="00D24458"/>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5181"/>
    <w:rsid w:val="00E25EC6"/>
    <w:rsid w:val="00E3023D"/>
    <w:rsid w:val="00E324D6"/>
    <w:rsid w:val="00E361BA"/>
    <w:rsid w:val="00E37968"/>
    <w:rsid w:val="00E618D7"/>
    <w:rsid w:val="00E70E5F"/>
    <w:rsid w:val="00E73248"/>
    <w:rsid w:val="00E82059"/>
    <w:rsid w:val="00E86B4D"/>
    <w:rsid w:val="00E873DA"/>
    <w:rsid w:val="00EA0574"/>
    <w:rsid w:val="00EC147D"/>
    <w:rsid w:val="00ED0964"/>
    <w:rsid w:val="00ED49AA"/>
    <w:rsid w:val="00EE2ABE"/>
    <w:rsid w:val="00EF6513"/>
    <w:rsid w:val="00EF7767"/>
    <w:rsid w:val="00F0325C"/>
    <w:rsid w:val="00F04E00"/>
    <w:rsid w:val="00F3440C"/>
    <w:rsid w:val="00F34E4A"/>
    <w:rsid w:val="00F6036B"/>
    <w:rsid w:val="00F64C7A"/>
    <w:rsid w:val="00F75D30"/>
    <w:rsid w:val="00F87281"/>
    <w:rsid w:val="00F90892"/>
    <w:rsid w:val="00F939F8"/>
    <w:rsid w:val="00FB2107"/>
    <w:rsid w:val="00FB65DA"/>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A41AE2"/>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344A9F"/>
    <w:rsid w:val="00471CC3"/>
    <w:rsid w:val="00485D1A"/>
    <w:rsid w:val="005301FA"/>
    <w:rsid w:val="008E2618"/>
    <w:rsid w:val="008E50AC"/>
    <w:rsid w:val="008F63C6"/>
    <w:rsid w:val="009922FA"/>
    <w:rsid w:val="009D48D5"/>
    <w:rsid w:val="00A7547A"/>
    <w:rsid w:val="00BE7AC7"/>
    <w:rsid w:val="00C143CD"/>
    <w:rsid w:val="00DA1CC5"/>
    <w:rsid w:val="00DE280B"/>
    <w:rsid w:val="00E009FF"/>
    <w:rsid w:val="00E97BBB"/>
    <w:rsid w:val="00EC0DE4"/>
    <w:rsid w:val="00FA2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2019-01-24T00:00:00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5.xml><?xml version="1.0" encoding="utf-8"?>
<ds:datastoreItem xmlns:ds="http://schemas.openxmlformats.org/officeDocument/2006/customXml" ds:itemID="{EDD6FC87-3701-4DFC-BCAD-2DFFB2EB4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592</TotalTime>
  <Pages>31</Pages>
  <Words>6316</Words>
  <Characters>36004</Characters>
  <Application>Microsoft Office Word</Application>
  <DocSecurity>0</DocSecurity>
  <Lines>300</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75</cp:revision>
  <cp:lastPrinted>2019-01-24T12:13:00Z</cp:lastPrinted>
  <dcterms:created xsi:type="dcterms:W3CDTF">2018-10-11T11:49:00Z</dcterms:created>
  <dcterms:modified xsi:type="dcterms:W3CDTF">2019-02-20T09:40:00Z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